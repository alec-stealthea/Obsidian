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1127A" w14:textId="77777777" w:rsidR="00805D58" w:rsidRDefault="00332AB7" w:rsidP="00805D58">
      <w:pPr>
        <w:spacing w:line="259" w:lineRule="auto"/>
        <w:rPr>
          <w:rFonts w:asciiTheme="majorHAnsi" w:eastAsiaTheme="majorEastAsia" w:hAnsiTheme="majorHAnsi" w:cstheme="majorBidi"/>
          <w:color w:val="3980BA" w:themeColor="accent6"/>
          <w:sz w:val="56"/>
          <w:szCs w:val="56"/>
        </w:rPr>
      </w:pPr>
      <w:r>
        <w:rPr>
          <w:rFonts w:asciiTheme="majorHAnsi" w:eastAsiaTheme="majorEastAsia" w:hAnsiTheme="majorHAnsi" w:cstheme="majorBidi"/>
          <w:noProof/>
          <w:color w:val="3980BA" w:themeColor="accent6"/>
          <w:sz w:val="56"/>
          <w:szCs w:val="56"/>
          <w:lang w:val="da-DK" w:eastAsia="da-DK"/>
        </w:rPr>
        <w:drawing>
          <wp:anchor distT="0" distB="0" distL="114300" distR="114300" simplePos="0" relativeHeight="251687936" behindDoc="1" locked="0" layoutInCell="1" allowOverlap="1" wp14:anchorId="03452F39" wp14:editId="5393CB15">
            <wp:simplePos x="0" y="0"/>
            <wp:positionH relativeFrom="margin">
              <wp:posOffset>4255556</wp:posOffset>
            </wp:positionH>
            <wp:positionV relativeFrom="paragraph">
              <wp:posOffset>-95003</wp:posOffset>
            </wp:positionV>
            <wp:extent cx="1828800" cy="18288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quare-logi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33121" cy="1833121"/>
                    </a:xfrm>
                    <a:prstGeom prst="rect">
                      <a:avLst/>
                    </a:prstGeom>
                  </pic:spPr>
                </pic:pic>
              </a:graphicData>
            </a:graphic>
            <wp14:sizeRelH relativeFrom="margin">
              <wp14:pctWidth>0</wp14:pctWidth>
            </wp14:sizeRelH>
            <wp14:sizeRelV relativeFrom="margin">
              <wp14:pctHeight>0</wp14:pctHeight>
            </wp14:sizeRelV>
          </wp:anchor>
        </w:drawing>
      </w:r>
    </w:p>
    <w:p w14:paraId="1D9EB767" w14:textId="77777777" w:rsidR="004A1B1E" w:rsidRDefault="00EF23EA" w:rsidP="3CC165B9">
      <w:pPr>
        <w:spacing w:line="259" w:lineRule="auto"/>
        <w:rPr>
          <w:rFonts w:asciiTheme="majorHAnsi" w:eastAsiaTheme="majorEastAsia" w:hAnsiTheme="majorHAnsi" w:cstheme="majorBidi"/>
          <w:b/>
          <w:bCs/>
          <w:caps/>
          <w:color w:val="auto"/>
          <w:sz w:val="28"/>
          <w:szCs w:val="28"/>
        </w:rPr>
      </w:pPr>
      <w:r w:rsidRPr="00BF413E">
        <w:rPr>
          <w:noProof/>
          <w:lang w:val="da-DK" w:eastAsia="da-DK"/>
        </w:rPr>
        <mc:AlternateContent>
          <mc:Choice Requires="wps">
            <w:drawing>
              <wp:anchor distT="45720" distB="45720" distL="114300" distR="114300" simplePos="0" relativeHeight="251665408" behindDoc="0" locked="0" layoutInCell="1" allowOverlap="1" wp14:anchorId="4E2413D6" wp14:editId="5919D14E">
                <wp:simplePos x="0" y="0"/>
                <wp:positionH relativeFrom="margin">
                  <wp:align>left</wp:align>
                </wp:positionH>
                <wp:positionV relativeFrom="paragraph">
                  <wp:posOffset>7822714</wp:posOffset>
                </wp:positionV>
                <wp:extent cx="2945130" cy="365125"/>
                <wp:effectExtent l="0" t="0" r="0" b="0"/>
                <wp:wrapSquare wrapText="bothSides"/>
                <wp:docPr id="2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5130" cy="365125"/>
                        </a:xfrm>
                        <a:prstGeom prst="rect">
                          <a:avLst/>
                        </a:prstGeom>
                        <a:noFill/>
                        <a:ln w="9525">
                          <a:noFill/>
                          <a:miter lim="800000"/>
                          <a:headEnd/>
                          <a:tailEnd/>
                        </a:ln>
                      </wps:spPr>
                      <wps:txbx>
                        <w:txbxContent>
                          <w:p w14:paraId="0810BFA1" w14:textId="70D296CB" w:rsidR="00E42C48" w:rsidRPr="00DD33DD" w:rsidRDefault="00E42C48" w:rsidP="0076473D">
                            <w:pPr>
                              <w:rPr>
                                <w:color w:val="808080" w:themeColor="background1" w:themeShade="80"/>
                                <w:lang w:val="da-DK"/>
                              </w:rPr>
                            </w:pPr>
                            <w:r w:rsidRPr="00DD33DD">
                              <w:rPr>
                                <w:color w:val="808080" w:themeColor="background1" w:themeShade="80"/>
                                <w:lang w:val="da-DK"/>
                              </w:rPr>
                              <w:fldChar w:fldCharType="begin"/>
                            </w:r>
                            <w:r w:rsidRPr="00DD33DD">
                              <w:rPr>
                                <w:color w:val="808080" w:themeColor="background1" w:themeShade="80"/>
                              </w:rPr>
                              <w:instrText xml:space="preserve"> DATE \@ "d MMMM yyyy" </w:instrText>
                            </w:r>
                            <w:r w:rsidRPr="00DD33DD">
                              <w:rPr>
                                <w:color w:val="808080" w:themeColor="background1" w:themeShade="80"/>
                                <w:lang w:val="da-DK"/>
                              </w:rPr>
                              <w:fldChar w:fldCharType="separate"/>
                            </w:r>
                            <w:r w:rsidR="007D25E0">
                              <w:rPr>
                                <w:noProof/>
                                <w:color w:val="808080" w:themeColor="background1" w:themeShade="80"/>
                              </w:rPr>
                              <w:t>3 December 2025</w:t>
                            </w:r>
                            <w:r w:rsidRPr="00DD33DD">
                              <w:rPr>
                                <w:color w:val="808080" w:themeColor="background1" w:themeShade="80"/>
                                <w:lang w:val="da-DK"/>
                              </w:rPr>
                              <w:fldChar w:fldCharType="end"/>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E2413D6" id="_x0000_t202" coordsize="21600,21600" o:spt="202" path="m,l,21600r21600,l21600,xe">
                <v:stroke joinstyle="miter"/>
                <v:path gradientshapeok="t" o:connecttype="rect"/>
              </v:shapetype>
              <v:shape id="Text Box 2" o:spid="_x0000_s1026" type="#_x0000_t202" style="position:absolute;margin-left:0;margin-top:615.95pt;width:231.9pt;height:28.75pt;z-index:25166540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" filled="f" stroked="f">
                <v:textbox style="mso-fit-shape-to-text:t">
                  <w:txbxContent>
                    <w:p w14:paraId="0810BFA1" w14:textId="70D296CB" w:rsidR="00E42C48" w:rsidRPr="00DD33DD" w:rsidRDefault="00E42C48" w:rsidP="0076473D">
                      <w:pPr>
                        <w:rPr>
                          <w:color w:val="808080" w:themeColor="background1" w:themeShade="80"/>
                          <w:lang w:val="da-DK"/>
                        </w:rPr>
                      </w:pPr>
                      <w:r w:rsidRPr="00DD33DD">
                        <w:rPr>
                          <w:color w:val="808080" w:themeColor="background1" w:themeShade="80"/>
                          <w:lang w:val="da-DK"/>
                        </w:rPr>
                        <w:fldChar w:fldCharType="begin"/>
                      </w:r>
                      <w:r w:rsidRPr="00DD33DD">
                        <w:rPr>
                          <w:color w:val="808080" w:themeColor="background1" w:themeShade="80"/>
                        </w:rPr>
                        <w:instrText xml:space="preserve"> DATE \@ "d MMMM yyyy" </w:instrText>
                      </w:r>
                      <w:r w:rsidRPr="00DD33DD">
                        <w:rPr>
                          <w:color w:val="808080" w:themeColor="background1" w:themeShade="80"/>
                          <w:lang w:val="da-DK"/>
                        </w:rPr>
                        <w:fldChar w:fldCharType="separate"/>
                      </w:r>
                      <w:r w:rsidR="007D25E0">
                        <w:rPr>
                          <w:noProof/>
                          <w:color w:val="808080" w:themeColor="background1" w:themeShade="80"/>
                        </w:rPr>
                        <w:t>3 December 2025</w:t>
                      </w:r>
                      <w:r w:rsidRPr="00DD33DD">
                        <w:rPr>
                          <w:color w:val="808080" w:themeColor="background1" w:themeShade="80"/>
                          <w:lang w:val="da-DK"/>
                        </w:rPr>
                        <w:fldChar w:fldCharType="end"/>
                      </w:r>
                    </w:p>
                  </w:txbxContent>
                </v:textbox>
                <w10:wrap type="square" anchorx="margin"/>
              </v:shape>
            </w:pict>
          </mc:Fallback>
        </mc:AlternateContent>
      </w:r>
      <w:r>
        <w:rPr>
          <w:noProof/>
          <w:lang w:val="da-DK" w:eastAsia="da-DK"/>
        </w:rPr>
        <mc:AlternateContent>
          <mc:Choice Requires="wps">
            <w:drawing>
              <wp:anchor distT="45720" distB="45720" distL="114300" distR="114300" simplePos="0" relativeHeight="251670528" behindDoc="0" locked="0" layoutInCell="1" allowOverlap="1" wp14:anchorId="4E7F9200" wp14:editId="0F10DCB9">
                <wp:simplePos x="0" y="0"/>
                <wp:positionH relativeFrom="margin">
                  <wp:align>right</wp:align>
                </wp:positionH>
                <wp:positionV relativeFrom="paragraph">
                  <wp:posOffset>6329952</wp:posOffset>
                </wp:positionV>
                <wp:extent cx="6135374" cy="1186757"/>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6135374" cy="1186757"/>
                        </a:xfrm>
                        <a:prstGeom prst="rect">
                          <a:avLst/>
                        </a:prstGeom>
                        <a:noFill/>
                        <a:ln w="9525">
                          <a:noFill/>
                          <a:miter/>
                        </a:ln>
                      </wps:spPr>
                      <wps:txbx>
                        <w:txbxContent>
                          <w:p w14:paraId="221BE1DA" w14:textId="77777777" w:rsidR="00000000" w:rsidRDefault="00000000" w:rsidP="00E644A0">
                            <w:pPr>
                              <w:spacing w:line="288" w:lineRule="auto"/>
                              <w:rPr>
                                <w:rFonts w:ascii="Century Gothic" w:hAnsi="Century Gothic"/>
                                <w:sz w:val="44"/>
                                <w:szCs w:val="44"/>
                              </w:rPr>
                            </w:pPr>
                            <w:r>
                              <w:rPr>
                                <w:rFonts w:ascii="Century Gothic" w:hAnsi="Century Gothic"/>
                                <w:sz w:val="44"/>
                                <w:szCs w:val="44"/>
                              </w:rPr>
                              <w:t xml:space="preserve">Logis IDS </w:t>
                            </w:r>
                          </w:p>
                          <w:p w14:paraId="1CD10E55" w14:textId="77777777" w:rsidR="00000000" w:rsidRDefault="00000000" w:rsidP="00E644A0">
                            <w:pPr>
                              <w:spacing w:line="288" w:lineRule="auto"/>
                              <w:rPr>
                                <w:rFonts w:ascii="Century Gothic" w:hAnsi="Century Gothic"/>
                                <w:sz w:val="44"/>
                                <w:szCs w:val="44"/>
                              </w:rPr>
                            </w:pPr>
                            <w:proofErr w:type="spellStart"/>
                            <w:proofErr w:type="gramStart"/>
                            <w:r>
                              <w:rPr>
                                <w:rFonts w:ascii="Century Gothic" w:hAnsi="Century Gothic"/>
                                <w:sz w:val="44"/>
                                <w:szCs w:val="44"/>
                              </w:rPr>
                              <w:t>TransferSchedulingBroker</w:t>
                            </w:r>
                            <w:proofErr w:type="spellEnd"/>
                            <w:r>
                              <w:rPr>
                                <w:rFonts w:ascii="Century Gothic" w:hAnsi="Century Gothic"/>
                                <w:sz w:val="44"/>
                                <w:szCs w:val="44"/>
                              </w:rPr>
                              <w:t xml:space="preserve">  Interface</w:t>
                            </w:r>
                            <w:proofErr w:type="gramEnd"/>
                            <w:r>
                              <w:rPr>
                                <w:rFonts w:ascii="Century Gothic" w:hAnsi="Century Gothic"/>
                                <w:sz w:val="44"/>
                                <w:szCs w:val="44"/>
                              </w:rPr>
                              <w:t xml:space="preserve">  </w:t>
                            </w:r>
                          </w:p>
                        </w:txbxContent>
                      </wps:txbx>
                      <wps:bodyPr wrap="square" lIns="91440" tIns="45720" rIns="91440" bIns="45720" anchor="t">
                        <a:spAutoFit/>
                      </wps:bodyPr>
                    </wps:wsp>
                  </a:graphicData>
                </a:graphic>
                <wp14:sizeRelH relativeFrom="margin">
                  <wp14:pctWidth>0</wp14:pctWidth>
                </wp14:sizeRelH>
                <wp14:sizeRelV relativeFrom="margin">
                  <wp14:pctHeight>20000</wp14:pctHeight>
                </wp14:sizeRelV>
              </wp:anchor>
            </w:drawing>
          </mc:Choice>
          <mc:Fallback xmlns:a14="http://schemas.microsoft.com/office/drawing/2010/main" xmlns:pic="http://schemas.openxmlformats.org/drawingml/2006/picture" xmlns:a="http://schemas.openxmlformats.org/drawingml/2006/main"/>
        </mc:AlternateContent>
      </w:r>
      <w:r w:rsidR="00023B38">
        <w:rPr>
          <w:noProof/>
          <w:lang w:val="da-DK" w:eastAsia="da-DK"/>
        </w:rPr>
        <w:drawing>
          <wp:anchor distT="0" distB="0" distL="114300" distR="114300" simplePos="0" relativeHeight="251686912" behindDoc="1" locked="0" layoutInCell="1" allowOverlap="1" wp14:anchorId="14F06D11" wp14:editId="20F0DE7B">
            <wp:simplePos x="0" y="0"/>
            <wp:positionH relativeFrom="margin">
              <wp:posOffset>-2996740</wp:posOffset>
            </wp:positionH>
            <wp:positionV relativeFrom="paragraph">
              <wp:posOffset>4428162</wp:posOffset>
            </wp:positionV>
            <wp:extent cx="11198514" cy="1576552"/>
            <wp:effectExtent l="0" t="0" r="3175"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aves.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198514" cy="1576552"/>
                    </a:xfrm>
                    <a:prstGeom prst="rect">
                      <a:avLst/>
                    </a:prstGeom>
                  </pic:spPr>
                </pic:pic>
              </a:graphicData>
            </a:graphic>
            <wp14:sizeRelH relativeFrom="page">
              <wp14:pctWidth>0</wp14:pctWidth>
            </wp14:sizeRelH>
            <wp14:sizeRelV relativeFrom="page">
              <wp14:pctHeight>0</wp14:pctHeight>
            </wp14:sizeRelV>
          </wp:anchor>
        </w:drawing>
      </w:r>
      <w:r w:rsidR="0089737B">
        <w:rPr>
          <w:rFonts w:hint="eastAsia"/>
        </w:rPr>
        <w:br w:type="page"/>
      </w:r>
      <w:r w:rsidR="004A1B1E" w:rsidRPr="000A387D">
        <w:rPr>
          <w:noProof/>
          <w:bdr w:val="none" w:sz="0" w:space="0" w:color="auto" w:frame="1"/>
          <w:lang w:val="da-DK" w:eastAsia="da-DK"/>
        </w:rPr>
        <w:lastRenderedPageBreak/>
        <mc:AlternateContent>
          <mc:Choice Requires="wps">
            <w:drawing>
              <wp:anchor distT="45720" distB="45720" distL="114300" distR="114300" simplePos="0" relativeHeight="251689984" behindDoc="0" locked="0" layoutInCell="1" allowOverlap="1" wp14:anchorId="7864E389" wp14:editId="5179E62B">
                <wp:simplePos x="0" y="0"/>
                <wp:positionH relativeFrom="margin">
                  <wp:posOffset>508360</wp:posOffset>
                </wp:positionH>
                <wp:positionV relativeFrom="paragraph">
                  <wp:posOffset>114563</wp:posOffset>
                </wp:positionV>
                <wp:extent cx="5295265" cy="14046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265" cy="1404620"/>
                        </a:xfrm>
                        <a:prstGeom prst="rect">
                          <a:avLst/>
                        </a:prstGeom>
                        <a:noFill/>
                        <a:ln w="9525">
                          <a:noFill/>
                          <a:miter lim="800000"/>
                          <a:headEnd/>
                          <a:tailEnd/>
                        </a:ln>
                      </wps:spPr>
                      <wps:txbx>
                        <w:txbxContent>
                          <w:p w14:paraId="2FA0246C" w14:textId="77777777" w:rsidR="00E42C48" w:rsidRPr="00905A2F" w:rsidRDefault="00E42C48" w:rsidP="004A1B1E">
                            <w:pPr>
                              <w:pStyle w:val="NoSpacing"/>
                              <w:rPr>
                                <w:i/>
                                <w:color w:val="C4C4C4" w:themeColor="text1" w:themeTint="66"/>
                                <w:sz w:val="18"/>
                              </w:rPr>
                            </w:pPr>
                            <w:r w:rsidRPr="00905A2F">
                              <w:rPr>
                                <w:i/>
                                <w:color w:val="C4C4C4" w:themeColor="text1" w:themeTint="66"/>
                                <w:sz w:val="18"/>
                              </w:rPr>
                              <w:t>This document is the property of Logis A/S. The document, including copies and duplicates thereof, shall not be disclosed to any unauthorized person, dealership or business without the express written permission issued by Logis A/S. Software products described in this manual are likewise copyrighted. Other brand and product names are trademarks or registered trademarks of their respective holders.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http://schemas.openxmlformats.org/drawingml/2006/main" xmlns:pic="http://schemas.openxmlformats.org/drawingml/2006/picture" xmlns:a14="http://schemas.microsoft.com/office/drawing/2010/main">
            <w:pict w14:anchorId="0511BACA">
              <v:shape id="_x0000_s1028" style="position:absolute;margin-left:40.05pt;margin-top:9pt;width:416.95pt;height:110.6pt;z-index:2516899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" w14:anchorId="7864E389">
                <v:textbox style="mso-fit-shape-to-text:t">
                  <w:txbxContent>
                    <w:p w:rsidRPr="00905A2F" w:rsidR="00E42C48" w:rsidP="004A1B1E" w:rsidRDefault="00E42C48" w14:paraId="70F1D8C5" w14:textId="77777777">
                      <w:pPr>
                        <w:pStyle w:val="NoSpacing"/>
                        <w:rPr>
                          <w:i/>
                          <w:color w:val="C4C4C4" w:themeColor="text1" w:themeTint="66"/>
                          <w:sz w:val="18"/>
                        </w:rPr>
                      </w:pPr>
                      <w:r w:rsidRPr="00905A2F">
                        <w:rPr>
                          <w:i/>
                          <w:color w:val="C4C4C4" w:themeColor="text1" w:themeTint="66"/>
                          <w:sz w:val="18"/>
                        </w:rPr>
                        <w:t>This document is the property of Logis A/S. The document, including copies and duplicates thereof, shall not be disclosed to any unauthorized person, dealership or business without the express written permission issued by Logis A/S. Software products described in this manual are likewise copyrighted. Other brand and product names are trademarks or registered trademarks of their respective holders.</w:t>
                      </w:r>
                    </w:p>
                  </w:txbxContent>
                </v:textbox>
                <w10:wrap type="square" anchorx="margin"/>
              </v:shape>
            </w:pict>
          </mc:Fallback>
        </mc:AlternateContent>
      </w:r>
      <w:r w:rsidR="004A1B1E">
        <w:br w:type="page"/>
      </w:r>
    </w:p>
    <w:sdt>
      <w:sdtPr>
        <w:rPr>
          <w:rFonts w:asciiTheme="minorHAnsi" w:eastAsiaTheme="minorEastAsia" w:hAnsiTheme="minorHAnsi" w:cstheme="minorBidi"/>
          <w:b w:val="0"/>
          <w:bCs w:val="0"/>
          <w:caps w:val="0"/>
          <w:color w:val="2F413F" w:themeColor="text2"/>
          <w:sz w:val="20"/>
          <w:szCs w:val="22"/>
        </w:rPr>
        <w:id w:val="1427109539"/>
        <w:docPartObj>
          <w:docPartGallery w:val="Table of Contents"/>
          <w:docPartUnique/>
        </w:docPartObj>
      </w:sdtPr>
      <w:sdtContent>
        <w:p w14:paraId="6CEE9F2A" w14:textId="77777777" w:rsidR="003F28EE" w:rsidRDefault="356AF001" w:rsidP="5572C92B">
          <w:pPr>
            <w:pStyle w:val="TOCHeading"/>
          </w:pPr>
          <w:r>
            <w:t>Contents</w:t>
          </w:r>
        </w:p>
        <w:p w14:paraId="420151E2" w14:textId="27FE5FF9" w:rsidR="00162104" w:rsidRDefault="356AF001" w:rsidP="356AF001">
          <w:pPr>
            <w:pStyle w:val="TOC1"/>
            <w:tabs>
              <w:tab w:val="left" w:pos="390"/>
              <w:tab w:val="right" w:leader="dot" w:pos="9630"/>
            </w:tabs>
            <w:rPr>
              <w:rStyle w:val="Hyperlink"/>
              <w:noProof/>
              <w:lang w:val="ru-RU"/>
            </w:rPr>
          </w:pPr>
          <w:r>
            <w:fldChar w:fldCharType="begin"/>
          </w:r>
          <w:r w:rsidR="003F28EE">
            <w:instrText>TOC \o "1-3" \z \u \h</w:instrText>
          </w:r>
          <w:r>
            <w:fldChar w:fldCharType="separate"/>
          </w:r>
          <w:hyperlink w:anchor="_Toc138588574">
            <w:r w:rsidRPr="356AF001">
              <w:rPr>
                <w:rStyle w:val="Hyperlink"/>
              </w:rPr>
              <w:t>1</w:t>
            </w:r>
            <w:r w:rsidR="003F28EE">
              <w:tab/>
            </w:r>
            <w:r w:rsidRPr="356AF001">
              <w:rPr>
                <w:rStyle w:val="Hyperlink"/>
              </w:rPr>
              <w:t>Introduction</w:t>
            </w:r>
            <w:r w:rsidR="003F28EE">
              <w:tab/>
            </w:r>
            <w:r w:rsidR="003F28EE">
              <w:fldChar w:fldCharType="begin"/>
            </w:r>
            <w:r w:rsidR="003F28EE">
              <w:instrText>PAGEREF _Toc138588574 \h</w:instrText>
            </w:r>
            <w:r w:rsidR="003F28EE">
              <w:fldChar w:fldCharType="separate"/>
            </w:r>
            <w:r w:rsidRPr="356AF001">
              <w:rPr>
                <w:rStyle w:val="Hyperlink"/>
              </w:rPr>
              <w:t>3</w:t>
            </w:r>
            <w:r w:rsidR="003F28EE">
              <w:fldChar w:fldCharType="end"/>
            </w:r>
          </w:hyperlink>
        </w:p>
        <w:p w14:paraId="47AF34E6" w14:textId="2C45C29F" w:rsidR="00162104" w:rsidRDefault="356AF001" w:rsidP="356AF001">
          <w:pPr>
            <w:pStyle w:val="TOC1"/>
            <w:tabs>
              <w:tab w:val="left" w:pos="390"/>
              <w:tab w:val="right" w:leader="dot" w:pos="9630"/>
            </w:tabs>
            <w:rPr>
              <w:rStyle w:val="Hyperlink"/>
              <w:noProof/>
              <w:lang w:val="ru-RU"/>
            </w:rPr>
          </w:pPr>
          <w:hyperlink w:anchor="_Toc1363470008">
            <w:r w:rsidRPr="356AF001">
              <w:rPr>
                <w:rStyle w:val="Hyperlink"/>
              </w:rPr>
              <w:t>2</w:t>
            </w:r>
            <w:r w:rsidR="00162104">
              <w:tab/>
            </w:r>
            <w:r w:rsidRPr="356AF001">
              <w:rPr>
                <w:rStyle w:val="Hyperlink"/>
              </w:rPr>
              <w:t>Communication</w:t>
            </w:r>
            <w:r w:rsidR="00162104">
              <w:tab/>
            </w:r>
            <w:r w:rsidR="00162104">
              <w:fldChar w:fldCharType="begin"/>
            </w:r>
            <w:r w:rsidR="00162104">
              <w:instrText>PAGEREF _Toc1363470008 \h</w:instrText>
            </w:r>
            <w:r w:rsidR="00162104">
              <w:fldChar w:fldCharType="separate"/>
            </w:r>
            <w:r w:rsidRPr="356AF001">
              <w:rPr>
                <w:rStyle w:val="Hyperlink"/>
              </w:rPr>
              <w:t>4</w:t>
            </w:r>
            <w:r w:rsidR="00162104">
              <w:fldChar w:fldCharType="end"/>
            </w:r>
          </w:hyperlink>
        </w:p>
        <w:p w14:paraId="278D47AE" w14:textId="74FB42A6" w:rsidR="00162104" w:rsidRDefault="356AF001" w:rsidP="356AF001">
          <w:pPr>
            <w:pStyle w:val="TOC2"/>
            <w:tabs>
              <w:tab w:val="left" w:pos="600"/>
              <w:tab w:val="right" w:leader="dot" w:pos="9630"/>
            </w:tabs>
            <w:rPr>
              <w:rStyle w:val="Hyperlink"/>
              <w:noProof/>
              <w:lang w:val="ru-RU"/>
            </w:rPr>
          </w:pPr>
          <w:hyperlink w:anchor="_Toc519169463">
            <w:r w:rsidRPr="356AF001">
              <w:rPr>
                <w:rStyle w:val="Hyperlink"/>
              </w:rPr>
              <w:t>2.1</w:t>
            </w:r>
            <w:r w:rsidR="00162104">
              <w:tab/>
            </w:r>
            <w:r w:rsidRPr="356AF001">
              <w:rPr>
                <w:rStyle w:val="Hyperlink"/>
              </w:rPr>
              <w:t>Security</w:t>
            </w:r>
            <w:r w:rsidR="00162104">
              <w:tab/>
            </w:r>
            <w:r w:rsidR="00162104">
              <w:fldChar w:fldCharType="begin"/>
            </w:r>
            <w:r w:rsidR="00162104">
              <w:instrText>PAGEREF _Toc519169463 \h</w:instrText>
            </w:r>
            <w:r w:rsidR="00162104">
              <w:fldChar w:fldCharType="separate"/>
            </w:r>
            <w:r w:rsidRPr="356AF001">
              <w:rPr>
                <w:rStyle w:val="Hyperlink"/>
              </w:rPr>
              <w:t>5</w:t>
            </w:r>
            <w:r w:rsidR="00162104">
              <w:fldChar w:fldCharType="end"/>
            </w:r>
          </w:hyperlink>
        </w:p>
        <w:p w14:paraId="720395CE" w14:textId="16D10B72" w:rsidR="00162104" w:rsidRDefault="356AF001" w:rsidP="356AF001">
          <w:pPr>
            <w:pStyle w:val="TOC1"/>
            <w:tabs>
              <w:tab w:val="left" w:pos="390"/>
              <w:tab w:val="right" w:leader="dot" w:pos="9630"/>
            </w:tabs>
            <w:rPr>
              <w:rStyle w:val="Hyperlink"/>
              <w:noProof/>
              <w:lang w:val="ru-RU"/>
            </w:rPr>
          </w:pPr>
          <w:hyperlink w:anchor="_Toc332233694">
            <w:r w:rsidRPr="356AF001">
              <w:rPr>
                <w:rStyle w:val="Hyperlink"/>
              </w:rPr>
              <w:t>3</w:t>
            </w:r>
            <w:r w:rsidR="00162104">
              <w:tab/>
            </w:r>
            <w:r w:rsidRPr="356AF001">
              <w:rPr>
                <w:rStyle w:val="Hyperlink"/>
              </w:rPr>
              <w:t>Interface specification</w:t>
            </w:r>
            <w:r w:rsidR="00162104">
              <w:tab/>
            </w:r>
            <w:r w:rsidR="00162104">
              <w:fldChar w:fldCharType="begin"/>
            </w:r>
            <w:r w:rsidR="00162104">
              <w:instrText>PAGEREF _Toc332233694 \h</w:instrText>
            </w:r>
            <w:r w:rsidR="00162104">
              <w:fldChar w:fldCharType="separate"/>
            </w:r>
            <w:r w:rsidRPr="356AF001">
              <w:rPr>
                <w:rStyle w:val="Hyperlink"/>
              </w:rPr>
              <w:t>5</w:t>
            </w:r>
            <w:r w:rsidR="00162104">
              <w:fldChar w:fldCharType="end"/>
            </w:r>
          </w:hyperlink>
        </w:p>
        <w:p w14:paraId="0E96F780" w14:textId="58997F0A" w:rsidR="00162104" w:rsidRDefault="356AF001" w:rsidP="356AF001">
          <w:pPr>
            <w:pStyle w:val="TOC2"/>
            <w:tabs>
              <w:tab w:val="left" w:pos="600"/>
              <w:tab w:val="right" w:leader="dot" w:pos="9630"/>
            </w:tabs>
            <w:rPr>
              <w:rStyle w:val="Hyperlink"/>
              <w:noProof/>
              <w:lang w:val="ru-RU"/>
            </w:rPr>
          </w:pPr>
          <w:hyperlink w:anchor="_Toc2098827499">
            <w:r w:rsidRPr="356AF001">
              <w:rPr>
                <w:rStyle w:val="Hyperlink"/>
              </w:rPr>
              <w:t>3.1</w:t>
            </w:r>
            <w:r w:rsidR="00162104">
              <w:tab/>
            </w:r>
            <w:r w:rsidRPr="356AF001">
              <w:rPr>
                <w:rStyle w:val="Hyperlink"/>
              </w:rPr>
              <w:t>Dataflow</w:t>
            </w:r>
            <w:r w:rsidR="00162104">
              <w:tab/>
            </w:r>
            <w:r w:rsidR="00162104">
              <w:fldChar w:fldCharType="begin"/>
            </w:r>
            <w:r w:rsidR="00162104">
              <w:instrText>PAGEREF _Toc2098827499 \h</w:instrText>
            </w:r>
            <w:r w:rsidR="00162104">
              <w:fldChar w:fldCharType="separate"/>
            </w:r>
            <w:r w:rsidRPr="356AF001">
              <w:rPr>
                <w:rStyle w:val="Hyperlink"/>
              </w:rPr>
              <w:t>6</w:t>
            </w:r>
            <w:r w:rsidR="00162104">
              <w:fldChar w:fldCharType="end"/>
            </w:r>
          </w:hyperlink>
        </w:p>
        <w:p w14:paraId="50A1A01F" w14:textId="4BD3BEE9" w:rsidR="00162104" w:rsidRDefault="356AF001" w:rsidP="356AF001">
          <w:pPr>
            <w:pStyle w:val="TOC3"/>
            <w:tabs>
              <w:tab w:val="left" w:pos="990"/>
              <w:tab w:val="right" w:leader="dot" w:pos="9630"/>
            </w:tabs>
            <w:rPr>
              <w:rStyle w:val="Hyperlink"/>
              <w:noProof/>
              <w:lang w:val="ru-RU"/>
            </w:rPr>
          </w:pPr>
          <w:hyperlink w:anchor="_Toc1722699651">
            <w:r w:rsidRPr="356AF001">
              <w:rPr>
                <w:rStyle w:val="Hyperlink"/>
              </w:rPr>
              <w:t>3.1.1</w:t>
            </w:r>
            <w:r w:rsidR="00162104">
              <w:tab/>
            </w:r>
            <w:r w:rsidRPr="356AF001">
              <w:rPr>
                <w:rStyle w:val="Hyperlink"/>
              </w:rPr>
              <w:t>Book transport</w:t>
            </w:r>
            <w:r w:rsidR="00162104">
              <w:tab/>
            </w:r>
            <w:r w:rsidR="00162104">
              <w:fldChar w:fldCharType="begin"/>
            </w:r>
            <w:r w:rsidR="00162104">
              <w:instrText>PAGEREF _Toc1722699651 \h</w:instrText>
            </w:r>
            <w:r w:rsidR="00162104">
              <w:fldChar w:fldCharType="separate"/>
            </w:r>
            <w:r w:rsidRPr="356AF001">
              <w:rPr>
                <w:rStyle w:val="Hyperlink"/>
              </w:rPr>
              <w:t>6</w:t>
            </w:r>
            <w:r w:rsidR="00162104">
              <w:fldChar w:fldCharType="end"/>
            </w:r>
          </w:hyperlink>
        </w:p>
        <w:p w14:paraId="6388AF0F" w14:textId="4AB3F7D7" w:rsidR="00162104" w:rsidRDefault="356AF001" w:rsidP="356AF001">
          <w:pPr>
            <w:pStyle w:val="TOC3"/>
            <w:tabs>
              <w:tab w:val="left" w:pos="990"/>
              <w:tab w:val="right" w:leader="dot" w:pos="9630"/>
            </w:tabs>
            <w:rPr>
              <w:rStyle w:val="Hyperlink"/>
              <w:noProof/>
              <w:lang w:val="ru-RU"/>
            </w:rPr>
          </w:pPr>
          <w:hyperlink w:anchor="_Toc826302143">
            <w:r w:rsidRPr="356AF001">
              <w:rPr>
                <w:rStyle w:val="Hyperlink"/>
              </w:rPr>
              <w:t>3.1.2</w:t>
            </w:r>
            <w:r w:rsidR="00162104">
              <w:tab/>
            </w:r>
            <w:r w:rsidRPr="356AF001">
              <w:rPr>
                <w:rStyle w:val="Hyperlink"/>
              </w:rPr>
              <w:t>Accept or Reject transport</w:t>
            </w:r>
            <w:r w:rsidR="00162104">
              <w:tab/>
            </w:r>
            <w:r w:rsidR="00162104">
              <w:fldChar w:fldCharType="begin"/>
            </w:r>
            <w:r w:rsidR="00162104">
              <w:instrText>PAGEREF _Toc826302143 \h</w:instrText>
            </w:r>
            <w:r w:rsidR="00162104">
              <w:fldChar w:fldCharType="separate"/>
            </w:r>
            <w:r w:rsidRPr="356AF001">
              <w:rPr>
                <w:rStyle w:val="Hyperlink"/>
              </w:rPr>
              <w:t>6</w:t>
            </w:r>
            <w:r w:rsidR="00162104">
              <w:fldChar w:fldCharType="end"/>
            </w:r>
          </w:hyperlink>
        </w:p>
        <w:p w14:paraId="0DB0BE93" w14:textId="7507ABDA" w:rsidR="00162104" w:rsidRDefault="356AF001" w:rsidP="356AF001">
          <w:pPr>
            <w:pStyle w:val="TOC3"/>
            <w:tabs>
              <w:tab w:val="left" w:pos="990"/>
              <w:tab w:val="right" w:leader="dot" w:pos="9630"/>
            </w:tabs>
            <w:rPr>
              <w:rStyle w:val="Hyperlink"/>
              <w:noProof/>
              <w:lang w:val="ru-RU"/>
            </w:rPr>
          </w:pPr>
          <w:hyperlink w:anchor="_Toc1417006249">
            <w:r w:rsidRPr="356AF001">
              <w:rPr>
                <w:rStyle w:val="Hyperlink"/>
              </w:rPr>
              <w:t>3.1.3</w:t>
            </w:r>
            <w:r w:rsidR="00162104">
              <w:tab/>
            </w:r>
            <w:r w:rsidRPr="356AF001">
              <w:rPr>
                <w:rStyle w:val="Hyperlink"/>
              </w:rPr>
              <w:t>Attach file to transport</w:t>
            </w:r>
            <w:r w:rsidR="00162104">
              <w:tab/>
            </w:r>
            <w:r w:rsidR="00162104">
              <w:fldChar w:fldCharType="begin"/>
            </w:r>
            <w:r w:rsidR="00162104">
              <w:instrText>PAGEREF _Toc1417006249 \h</w:instrText>
            </w:r>
            <w:r w:rsidR="00162104">
              <w:fldChar w:fldCharType="separate"/>
            </w:r>
            <w:r w:rsidRPr="356AF001">
              <w:rPr>
                <w:rStyle w:val="Hyperlink"/>
              </w:rPr>
              <w:t>6</w:t>
            </w:r>
            <w:r w:rsidR="00162104">
              <w:fldChar w:fldCharType="end"/>
            </w:r>
          </w:hyperlink>
        </w:p>
        <w:p w14:paraId="508BC500" w14:textId="79D12CB7" w:rsidR="00162104" w:rsidRDefault="356AF001" w:rsidP="356AF001">
          <w:pPr>
            <w:pStyle w:val="TOC3"/>
            <w:tabs>
              <w:tab w:val="left" w:pos="990"/>
              <w:tab w:val="right" w:leader="dot" w:pos="9630"/>
            </w:tabs>
            <w:rPr>
              <w:rStyle w:val="Hyperlink"/>
              <w:noProof/>
              <w:lang w:val="ru-RU"/>
            </w:rPr>
          </w:pPr>
          <w:hyperlink w:anchor="_Toc373434154">
            <w:r w:rsidRPr="356AF001">
              <w:rPr>
                <w:rStyle w:val="Hyperlink"/>
              </w:rPr>
              <w:t>3.1.4</w:t>
            </w:r>
            <w:r w:rsidR="00162104">
              <w:tab/>
            </w:r>
            <w:r w:rsidRPr="356AF001">
              <w:rPr>
                <w:rStyle w:val="Hyperlink"/>
              </w:rPr>
              <w:t>Transport status</w:t>
            </w:r>
            <w:r w:rsidR="00162104">
              <w:tab/>
            </w:r>
            <w:r w:rsidR="00162104">
              <w:fldChar w:fldCharType="begin"/>
            </w:r>
            <w:r w:rsidR="00162104">
              <w:instrText>PAGEREF _Toc373434154 \h</w:instrText>
            </w:r>
            <w:r w:rsidR="00162104">
              <w:fldChar w:fldCharType="separate"/>
            </w:r>
            <w:r w:rsidRPr="356AF001">
              <w:rPr>
                <w:rStyle w:val="Hyperlink"/>
              </w:rPr>
              <w:t>7</w:t>
            </w:r>
            <w:r w:rsidR="00162104">
              <w:fldChar w:fldCharType="end"/>
            </w:r>
          </w:hyperlink>
        </w:p>
        <w:p w14:paraId="1D11624D" w14:textId="1EB36A54" w:rsidR="00162104" w:rsidRDefault="356AF001" w:rsidP="356AF001">
          <w:pPr>
            <w:pStyle w:val="TOC3"/>
            <w:tabs>
              <w:tab w:val="left" w:pos="990"/>
              <w:tab w:val="right" w:leader="dot" w:pos="9630"/>
            </w:tabs>
            <w:rPr>
              <w:rStyle w:val="Hyperlink"/>
              <w:noProof/>
              <w:lang w:val="ru-RU"/>
            </w:rPr>
          </w:pPr>
          <w:hyperlink w:anchor="_Toc1725193437">
            <w:r w:rsidRPr="356AF001">
              <w:rPr>
                <w:rStyle w:val="Hyperlink"/>
              </w:rPr>
              <w:t>3.1.5</w:t>
            </w:r>
            <w:r w:rsidR="00162104">
              <w:tab/>
            </w:r>
            <w:r w:rsidRPr="356AF001">
              <w:rPr>
                <w:rStyle w:val="Hyperlink"/>
              </w:rPr>
              <w:t>Transport status – Changes to Estimated Arrival (ETA)</w:t>
            </w:r>
            <w:r w:rsidR="00162104">
              <w:tab/>
            </w:r>
            <w:r w:rsidR="00162104">
              <w:fldChar w:fldCharType="begin"/>
            </w:r>
            <w:r w:rsidR="00162104">
              <w:instrText>PAGEREF _Toc1725193437 \h</w:instrText>
            </w:r>
            <w:r w:rsidR="00162104">
              <w:fldChar w:fldCharType="separate"/>
            </w:r>
            <w:r w:rsidRPr="356AF001">
              <w:rPr>
                <w:rStyle w:val="Hyperlink"/>
              </w:rPr>
              <w:t>7</w:t>
            </w:r>
            <w:r w:rsidR="00162104">
              <w:fldChar w:fldCharType="end"/>
            </w:r>
          </w:hyperlink>
        </w:p>
        <w:p w14:paraId="3EF4DA85" w14:textId="772EC40C" w:rsidR="00162104" w:rsidRDefault="356AF001" w:rsidP="356AF001">
          <w:pPr>
            <w:pStyle w:val="TOC3"/>
            <w:tabs>
              <w:tab w:val="left" w:pos="990"/>
              <w:tab w:val="right" w:leader="dot" w:pos="9630"/>
            </w:tabs>
            <w:rPr>
              <w:rStyle w:val="Hyperlink"/>
              <w:noProof/>
              <w:lang w:val="ru-RU"/>
            </w:rPr>
          </w:pPr>
          <w:hyperlink w:anchor="_Toc1091814752">
            <w:r w:rsidRPr="356AF001">
              <w:rPr>
                <w:rStyle w:val="Hyperlink"/>
              </w:rPr>
              <w:t>3.1.6</w:t>
            </w:r>
            <w:r w:rsidR="00162104">
              <w:tab/>
            </w:r>
            <w:r w:rsidRPr="356AF001">
              <w:rPr>
                <w:rStyle w:val="Hyperlink"/>
              </w:rPr>
              <w:t>Cancel transport</w:t>
            </w:r>
            <w:r w:rsidR="00162104">
              <w:tab/>
            </w:r>
            <w:r w:rsidR="00162104">
              <w:fldChar w:fldCharType="begin"/>
            </w:r>
            <w:r w:rsidR="00162104">
              <w:instrText>PAGEREF _Toc1091814752 \h</w:instrText>
            </w:r>
            <w:r w:rsidR="00162104">
              <w:fldChar w:fldCharType="separate"/>
            </w:r>
            <w:r w:rsidRPr="356AF001">
              <w:rPr>
                <w:rStyle w:val="Hyperlink"/>
              </w:rPr>
              <w:t>7</w:t>
            </w:r>
            <w:r w:rsidR="00162104">
              <w:fldChar w:fldCharType="end"/>
            </w:r>
          </w:hyperlink>
        </w:p>
        <w:p w14:paraId="52700325" w14:textId="27BC154F" w:rsidR="00162104" w:rsidRDefault="356AF001" w:rsidP="356AF001">
          <w:pPr>
            <w:pStyle w:val="TOC2"/>
            <w:tabs>
              <w:tab w:val="left" w:pos="600"/>
              <w:tab w:val="right" w:leader="dot" w:pos="9630"/>
            </w:tabs>
            <w:rPr>
              <w:rStyle w:val="Hyperlink"/>
              <w:noProof/>
              <w:lang w:val="ru-RU"/>
            </w:rPr>
          </w:pPr>
          <w:hyperlink w:anchor="_Toc2033938900">
            <w:r w:rsidRPr="356AF001">
              <w:rPr>
                <w:rStyle w:val="Hyperlink"/>
              </w:rPr>
              <w:t>3.2</w:t>
            </w:r>
            <w:r w:rsidR="00162104">
              <w:tab/>
            </w:r>
            <w:r w:rsidRPr="356AF001">
              <w:rPr>
                <w:rStyle w:val="Hyperlink"/>
              </w:rPr>
              <w:t>Settings</w:t>
            </w:r>
            <w:r w:rsidR="00162104">
              <w:tab/>
            </w:r>
            <w:r w:rsidR="00162104">
              <w:fldChar w:fldCharType="begin"/>
            </w:r>
            <w:r w:rsidR="00162104">
              <w:instrText>PAGEREF _Toc2033938900 \h</w:instrText>
            </w:r>
            <w:r w:rsidR="00162104">
              <w:fldChar w:fldCharType="separate"/>
            </w:r>
            <w:r w:rsidRPr="356AF001">
              <w:rPr>
                <w:rStyle w:val="Hyperlink"/>
              </w:rPr>
              <w:t>7</w:t>
            </w:r>
            <w:r w:rsidR="00162104">
              <w:fldChar w:fldCharType="end"/>
            </w:r>
          </w:hyperlink>
        </w:p>
        <w:p w14:paraId="2E3592AF" w14:textId="43DB5D1E" w:rsidR="00162104" w:rsidRDefault="356AF001" w:rsidP="356AF001">
          <w:pPr>
            <w:pStyle w:val="TOC3"/>
            <w:tabs>
              <w:tab w:val="left" w:pos="990"/>
              <w:tab w:val="right" w:leader="dot" w:pos="9630"/>
            </w:tabs>
            <w:rPr>
              <w:rStyle w:val="Hyperlink"/>
              <w:noProof/>
              <w:lang w:val="ru-RU"/>
            </w:rPr>
          </w:pPr>
          <w:hyperlink w:anchor="_Toc1795797366">
            <w:r w:rsidRPr="356AF001">
              <w:rPr>
                <w:rStyle w:val="Hyperlink"/>
              </w:rPr>
              <w:t>3.2.1</w:t>
            </w:r>
            <w:r w:rsidR="00162104">
              <w:tab/>
            </w:r>
            <w:r w:rsidRPr="356AF001">
              <w:rPr>
                <w:rStyle w:val="Hyperlink"/>
              </w:rPr>
              <w:t>Interface Operations</w:t>
            </w:r>
            <w:r w:rsidR="00162104">
              <w:tab/>
            </w:r>
            <w:r w:rsidR="00162104">
              <w:fldChar w:fldCharType="begin"/>
            </w:r>
            <w:r w:rsidR="00162104">
              <w:instrText>PAGEREF _Toc1795797366 \h</w:instrText>
            </w:r>
            <w:r w:rsidR="00162104">
              <w:fldChar w:fldCharType="separate"/>
            </w:r>
            <w:r w:rsidRPr="356AF001">
              <w:rPr>
                <w:rStyle w:val="Hyperlink"/>
              </w:rPr>
              <w:t>8</w:t>
            </w:r>
            <w:r w:rsidR="00162104">
              <w:fldChar w:fldCharType="end"/>
            </w:r>
          </w:hyperlink>
        </w:p>
        <w:p w14:paraId="58492129" w14:textId="0C027943" w:rsidR="00162104" w:rsidRDefault="356AF001" w:rsidP="356AF001">
          <w:pPr>
            <w:pStyle w:val="TOC3"/>
            <w:tabs>
              <w:tab w:val="left" w:pos="990"/>
              <w:tab w:val="right" w:leader="dot" w:pos="9630"/>
            </w:tabs>
            <w:rPr>
              <w:rStyle w:val="Hyperlink"/>
              <w:noProof/>
              <w:lang w:val="ru-RU"/>
            </w:rPr>
          </w:pPr>
          <w:hyperlink w:anchor="_Toc89709074">
            <w:r w:rsidRPr="356AF001">
              <w:rPr>
                <w:rStyle w:val="Hyperlink"/>
              </w:rPr>
              <w:t>3.2.2</w:t>
            </w:r>
            <w:r w:rsidR="00162104">
              <w:tab/>
            </w:r>
            <w:r w:rsidRPr="356AF001">
              <w:rPr>
                <w:rStyle w:val="Hyperlink"/>
              </w:rPr>
              <w:t>BookTransport</w:t>
            </w:r>
            <w:r w:rsidR="00162104">
              <w:tab/>
            </w:r>
            <w:r w:rsidR="00162104">
              <w:fldChar w:fldCharType="begin"/>
            </w:r>
            <w:r w:rsidR="00162104">
              <w:instrText>PAGEREF _Toc89709074 \h</w:instrText>
            </w:r>
            <w:r w:rsidR="00162104">
              <w:fldChar w:fldCharType="separate"/>
            </w:r>
            <w:r w:rsidRPr="356AF001">
              <w:rPr>
                <w:rStyle w:val="Hyperlink"/>
              </w:rPr>
              <w:t>8</w:t>
            </w:r>
            <w:r w:rsidR="00162104">
              <w:fldChar w:fldCharType="end"/>
            </w:r>
          </w:hyperlink>
        </w:p>
        <w:p w14:paraId="0889F6B8" w14:textId="514BBD5B" w:rsidR="00162104" w:rsidRDefault="356AF001" w:rsidP="356AF001">
          <w:pPr>
            <w:pStyle w:val="TOC3"/>
            <w:tabs>
              <w:tab w:val="left" w:pos="990"/>
              <w:tab w:val="right" w:leader="dot" w:pos="9630"/>
            </w:tabs>
            <w:rPr>
              <w:rStyle w:val="Hyperlink"/>
              <w:noProof/>
              <w:lang w:val="ru-RU"/>
            </w:rPr>
          </w:pPr>
          <w:hyperlink w:anchor="_Toc1247280180">
            <w:r w:rsidRPr="356AF001">
              <w:rPr>
                <w:rStyle w:val="Hyperlink"/>
              </w:rPr>
              <w:t>3.2.3</w:t>
            </w:r>
            <w:r w:rsidR="00162104">
              <w:tab/>
            </w:r>
            <w:r w:rsidRPr="356AF001">
              <w:rPr>
                <w:rStyle w:val="Hyperlink"/>
              </w:rPr>
              <w:t>ConfirmTransport</w:t>
            </w:r>
            <w:r w:rsidR="00162104">
              <w:tab/>
            </w:r>
            <w:r w:rsidR="00162104">
              <w:fldChar w:fldCharType="begin"/>
            </w:r>
            <w:r w:rsidR="00162104">
              <w:instrText>PAGEREF _Toc1247280180 \h</w:instrText>
            </w:r>
            <w:r w:rsidR="00162104">
              <w:fldChar w:fldCharType="separate"/>
            </w:r>
            <w:r w:rsidRPr="356AF001">
              <w:rPr>
                <w:rStyle w:val="Hyperlink"/>
              </w:rPr>
              <w:t>9</w:t>
            </w:r>
            <w:r w:rsidR="00162104">
              <w:fldChar w:fldCharType="end"/>
            </w:r>
          </w:hyperlink>
        </w:p>
        <w:p w14:paraId="2FCA95A3" w14:textId="786289DB" w:rsidR="00162104" w:rsidRDefault="356AF001" w:rsidP="356AF001">
          <w:pPr>
            <w:pStyle w:val="TOC3"/>
            <w:tabs>
              <w:tab w:val="left" w:pos="990"/>
              <w:tab w:val="right" w:leader="dot" w:pos="9630"/>
            </w:tabs>
            <w:rPr>
              <w:rStyle w:val="Hyperlink"/>
              <w:noProof/>
              <w:lang w:val="ru-RU"/>
            </w:rPr>
          </w:pPr>
          <w:hyperlink w:anchor="_Toc94964729">
            <w:r w:rsidRPr="356AF001">
              <w:rPr>
                <w:rStyle w:val="Hyperlink"/>
              </w:rPr>
              <w:t>3.2.4</w:t>
            </w:r>
            <w:r w:rsidR="00162104">
              <w:tab/>
            </w:r>
            <w:r w:rsidRPr="356AF001">
              <w:rPr>
                <w:rStyle w:val="Hyperlink"/>
              </w:rPr>
              <w:t>Add File attachment</w:t>
            </w:r>
            <w:r w:rsidR="00162104">
              <w:tab/>
            </w:r>
            <w:r w:rsidR="00162104">
              <w:fldChar w:fldCharType="begin"/>
            </w:r>
            <w:r w:rsidR="00162104">
              <w:instrText>PAGEREF _Toc94964729 \h</w:instrText>
            </w:r>
            <w:r w:rsidR="00162104">
              <w:fldChar w:fldCharType="separate"/>
            </w:r>
            <w:r w:rsidRPr="356AF001">
              <w:rPr>
                <w:rStyle w:val="Hyperlink"/>
              </w:rPr>
              <w:t>9</w:t>
            </w:r>
            <w:r w:rsidR="00162104">
              <w:fldChar w:fldCharType="end"/>
            </w:r>
          </w:hyperlink>
        </w:p>
        <w:p w14:paraId="09DB48D0" w14:textId="408EC914" w:rsidR="00162104" w:rsidRDefault="356AF001" w:rsidP="356AF001">
          <w:pPr>
            <w:pStyle w:val="TOC3"/>
            <w:tabs>
              <w:tab w:val="left" w:pos="990"/>
              <w:tab w:val="right" w:leader="dot" w:pos="9630"/>
            </w:tabs>
            <w:rPr>
              <w:rStyle w:val="Hyperlink"/>
              <w:noProof/>
              <w:lang w:val="ru-RU"/>
            </w:rPr>
          </w:pPr>
          <w:hyperlink w:anchor="_Toc661621044">
            <w:r w:rsidRPr="356AF001">
              <w:rPr>
                <w:rStyle w:val="Hyperlink"/>
              </w:rPr>
              <w:t>3.2.5</w:t>
            </w:r>
            <w:r w:rsidR="00162104">
              <w:tab/>
            </w:r>
            <w:r w:rsidRPr="356AF001">
              <w:rPr>
                <w:rStyle w:val="Hyperlink"/>
              </w:rPr>
              <w:t>Cancel transport</w:t>
            </w:r>
            <w:r w:rsidR="00162104">
              <w:tab/>
            </w:r>
            <w:r w:rsidR="00162104">
              <w:fldChar w:fldCharType="begin"/>
            </w:r>
            <w:r w:rsidR="00162104">
              <w:instrText>PAGEREF _Toc661621044 \h</w:instrText>
            </w:r>
            <w:r w:rsidR="00162104">
              <w:fldChar w:fldCharType="separate"/>
            </w:r>
            <w:r w:rsidRPr="356AF001">
              <w:rPr>
                <w:rStyle w:val="Hyperlink"/>
              </w:rPr>
              <w:t>9</w:t>
            </w:r>
            <w:r w:rsidR="00162104">
              <w:fldChar w:fldCharType="end"/>
            </w:r>
          </w:hyperlink>
        </w:p>
        <w:p w14:paraId="3C8508B0" w14:textId="49E3CF71" w:rsidR="00162104" w:rsidRDefault="356AF001" w:rsidP="356AF001">
          <w:pPr>
            <w:pStyle w:val="TOC3"/>
            <w:tabs>
              <w:tab w:val="left" w:pos="990"/>
              <w:tab w:val="right" w:leader="dot" w:pos="9630"/>
            </w:tabs>
            <w:rPr>
              <w:rStyle w:val="Hyperlink"/>
              <w:noProof/>
              <w:lang w:val="ru-RU"/>
            </w:rPr>
          </w:pPr>
          <w:hyperlink w:anchor="_Toc548531828">
            <w:r w:rsidRPr="356AF001">
              <w:rPr>
                <w:rStyle w:val="Hyperlink"/>
              </w:rPr>
              <w:t>3.2.6</w:t>
            </w:r>
            <w:r w:rsidR="00162104">
              <w:tab/>
            </w:r>
            <w:r w:rsidRPr="356AF001">
              <w:rPr>
                <w:rStyle w:val="Hyperlink"/>
              </w:rPr>
              <w:t>Transport Status Update</w:t>
            </w:r>
            <w:r w:rsidR="00162104">
              <w:tab/>
            </w:r>
            <w:r w:rsidR="00162104">
              <w:fldChar w:fldCharType="begin"/>
            </w:r>
            <w:r w:rsidR="00162104">
              <w:instrText>PAGEREF _Toc548531828 \h</w:instrText>
            </w:r>
            <w:r w:rsidR="00162104">
              <w:fldChar w:fldCharType="separate"/>
            </w:r>
            <w:r w:rsidRPr="356AF001">
              <w:rPr>
                <w:rStyle w:val="Hyperlink"/>
              </w:rPr>
              <w:t>9</w:t>
            </w:r>
            <w:r w:rsidR="00162104">
              <w:fldChar w:fldCharType="end"/>
            </w:r>
          </w:hyperlink>
        </w:p>
        <w:p w14:paraId="56AB1975" w14:textId="439C7182" w:rsidR="00162104" w:rsidRDefault="356AF001" w:rsidP="356AF001">
          <w:pPr>
            <w:pStyle w:val="TOC2"/>
            <w:tabs>
              <w:tab w:val="left" w:pos="600"/>
              <w:tab w:val="right" w:leader="dot" w:pos="9630"/>
            </w:tabs>
            <w:rPr>
              <w:rStyle w:val="Hyperlink"/>
              <w:noProof/>
              <w:lang w:val="ru-RU"/>
            </w:rPr>
          </w:pPr>
          <w:hyperlink w:anchor="_Toc1870574428">
            <w:r w:rsidRPr="356AF001">
              <w:rPr>
                <w:rStyle w:val="Hyperlink"/>
              </w:rPr>
              <w:t>3.3</w:t>
            </w:r>
            <w:r w:rsidR="00162104">
              <w:tab/>
            </w:r>
            <w:r w:rsidRPr="356AF001">
              <w:rPr>
                <w:rStyle w:val="Hyperlink"/>
              </w:rPr>
              <w:t>Interface Data Types</w:t>
            </w:r>
            <w:r w:rsidR="00162104">
              <w:tab/>
            </w:r>
            <w:r w:rsidR="00162104">
              <w:fldChar w:fldCharType="begin"/>
            </w:r>
            <w:r w:rsidR="00162104">
              <w:instrText>PAGEREF _Toc1870574428 \h</w:instrText>
            </w:r>
            <w:r w:rsidR="00162104">
              <w:fldChar w:fldCharType="separate"/>
            </w:r>
            <w:r w:rsidRPr="356AF001">
              <w:rPr>
                <w:rStyle w:val="Hyperlink"/>
              </w:rPr>
              <w:t>9</w:t>
            </w:r>
            <w:r w:rsidR="00162104">
              <w:fldChar w:fldCharType="end"/>
            </w:r>
          </w:hyperlink>
        </w:p>
        <w:p w14:paraId="7CFC8F51" w14:textId="73DACB89" w:rsidR="00162104" w:rsidRDefault="356AF001" w:rsidP="356AF001">
          <w:pPr>
            <w:pStyle w:val="TOC3"/>
            <w:tabs>
              <w:tab w:val="left" w:pos="990"/>
              <w:tab w:val="right" w:leader="dot" w:pos="9630"/>
            </w:tabs>
            <w:rPr>
              <w:rStyle w:val="Hyperlink"/>
              <w:noProof/>
              <w:lang w:val="ru-RU"/>
            </w:rPr>
          </w:pPr>
          <w:hyperlink w:anchor="_Toc650175376">
            <w:r w:rsidRPr="356AF001">
              <w:rPr>
                <w:rStyle w:val="Hyperlink"/>
              </w:rPr>
              <w:t>3.3.1</w:t>
            </w:r>
            <w:r w:rsidR="00162104">
              <w:tab/>
            </w:r>
            <w:r w:rsidRPr="356AF001">
              <w:rPr>
                <w:rStyle w:val="Hyperlink"/>
              </w:rPr>
              <w:t>Basic Data</w:t>
            </w:r>
            <w:r w:rsidR="00162104">
              <w:tab/>
            </w:r>
            <w:r w:rsidR="00162104">
              <w:fldChar w:fldCharType="begin"/>
            </w:r>
            <w:r w:rsidR="00162104">
              <w:instrText>PAGEREF _Toc650175376 \h</w:instrText>
            </w:r>
            <w:r w:rsidR="00162104">
              <w:fldChar w:fldCharType="separate"/>
            </w:r>
            <w:r w:rsidRPr="356AF001">
              <w:rPr>
                <w:rStyle w:val="Hyperlink"/>
              </w:rPr>
              <w:t>9</w:t>
            </w:r>
            <w:r w:rsidR="00162104">
              <w:fldChar w:fldCharType="end"/>
            </w:r>
          </w:hyperlink>
        </w:p>
        <w:p w14:paraId="00131343" w14:textId="1F29E73B" w:rsidR="00162104" w:rsidRDefault="356AF001" w:rsidP="356AF001">
          <w:pPr>
            <w:pStyle w:val="TOC3"/>
            <w:tabs>
              <w:tab w:val="left" w:pos="990"/>
              <w:tab w:val="right" w:leader="dot" w:pos="9630"/>
            </w:tabs>
            <w:rPr>
              <w:rStyle w:val="Hyperlink"/>
              <w:noProof/>
              <w:lang w:val="ru-RU"/>
            </w:rPr>
          </w:pPr>
          <w:hyperlink w:anchor="_Toc693639604">
            <w:r w:rsidRPr="356AF001">
              <w:rPr>
                <w:rStyle w:val="Hyperlink"/>
              </w:rPr>
              <w:t>3.3.2</w:t>
            </w:r>
            <w:r w:rsidR="00162104">
              <w:tab/>
            </w:r>
            <w:r w:rsidRPr="356AF001">
              <w:rPr>
                <w:rStyle w:val="Hyperlink"/>
              </w:rPr>
              <w:t>Patient</w:t>
            </w:r>
            <w:r w:rsidR="00162104">
              <w:tab/>
            </w:r>
            <w:r w:rsidR="00162104">
              <w:fldChar w:fldCharType="begin"/>
            </w:r>
            <w:r w:rsidR="00162104">
              <w:instrText>PAGEREF _Toc693639604 \h</w:instrText>
            </w:r>
            <w:r w:rsidR="00162104">
              <w:fldChar w:fldCharType="separate"/>
            </w:r>
            <w:r w:rsidRPr="356AF001">
              <w:rPr>
                <w:rStyle w:val="Hyperlink"/>
              </w:rPr>
              <w:t>11</w:t>
            </w:r>
            <w:r w:rsidR="00162104">
              <w:fldChar w:fldCharType="end"/>
            </w:r>
          </w:hyperlink>
        </w:p>
        <w:p w14:paraId="76D69620" w14:textId="2A676406" w:rsidR="00162104" w:rsidRDefault="356AF001" w:rsidP="356AF001">
          <w:pPr>
            <w:pStyle w:val="TOC3"/>
            <w:tabs>
              <w:tab w:val="left" w:pos="990"/>
              <w:tab w:val="right" w:leader="dot" w:pos="9630"/>
            </w:tabs>
            <w:rPr>
              <w:rStyle w:val="Hyperlink"/>
              <w:noProof/>
              <w:lang w:val="ru-RU"/>
            </w:rPr>
          </w:pPr>
          <w:hyperlink w:anchor="_Toc1026087717">
            <w:r w:rsidRPr="356AF001">
              <w:rPr>
                <w:rStyle w:val="Hyperlink"/>
              </w:rPr>
              <w:t>3.3.3</w:t>
            </w:r>
            <w:r w:rsidR="00162104">
              <w:tab/>
            </w:r>
            <w:r w:rsidRPr="356AF001">
              <w:rPr>
                <w:rStyle w:val="Hyperlink"/>
              </w:rPr>
              <w:t>Transport</w:t>
            </w:r>
            <w:r w:rsidR="00162104">
              <w:tab/>
            </w:r>
            <w:r w:rsidR="00162104">
              <w:fldChar w:fldCharType="begin"/>
            </w:r>
            <w:r w:rsidR="00162104">
              <w:instrText>PAGEREF _Toc1026087717 \h</w:instrText>
            </w:r>
            <w:r w:rsidR="00162104">
              <w:fldChar w:fldCharType="separate"/>
            </w:r>
            <w:r w:rsidRPr="356AF001">
              <w:rPr>
                <w:rStyle w:val="Hyperlink"/>
              </w:rPr>
              <w:t>12</w:t>
            </w:r>
            <w:r w:rsidR="00162104">
              <w:fldChar w:fldCharType="end"/>
            </w:r>
          </w:hyperlink>
        </w:p>
        <w:p w14:paraId="214A50F3" w14:textId="3EB639EF" w:rsidR="00162104" w:rsidRDefault="356AF001" w:rsidP="356AF001">
          <w:pPr>
            <w:pStyle w:val="TOC3"/>
            <w:tabs>
              <w:tab w:val="left" w:pos="990"/>
              <w:tab w:val="right" w:leader="dot" w:pos="9630"/>
            </w:tabs>
            <w:rPr>
              <w:rStyle w:val="Hyperlink"/>
              <w:noProof/>
              <w:lang w:val="ru-RU"/>
            </w:rPr>
          </w:pPr>
          <w:hyperlink w:anchor="_Toc1354034782">
            <w:r w:rsidRPr="356AF001">
              <w:rPr>
                <w:rStyle w:val="Hyperlink"/>
              </w:rPr>
              <w:t>3.3.4</w:t>
            </w:r>
            <w:r w:rsidR="00162104">
              <w:tab/>
            </w:r>
            <w:r w:rsidRPr="356AF001">
              <w:rPr>
                <w:rStyle w:val="Hyperlink"/>
              </w:rPr>
              <w:t>File attachment</w:t>
            </w:r>
            <w:r w:rsidR="00162104">
              <w:tab/>
            </w:r>
            <w:r w:rsidR="00162104">
              <w:fldChar w:fldCharType="begin"/>
            </w:r>
            <w:r w:rsidR="00162104">
              <w:instrText>PAGEREF _Toc1354034782 \h</w:instrText>
            </w:r>
            <w:r w:rsidR="00162104">
              <w:fldChar w:fldCharType="separate"/>
            </w:r>
            <w:r w:rsidRPr="356AF001">
              <w:rPr>
                <w:rStyle w:val="Hyperlink"/>
              </w:rPr>
              <w:t>14</w:t>
            </w:r>
            <w:r w:rsidR="00162104">
              <w:fldChar w:fldCharType="end"/>
            </w:r>
          </w:hyperlink>
        </w:p>
        <w:p w14:paraId="3B103D30" w14:textId="30E3F9E5" w:rsidR="00162104" w:rsidRDefault="356AF001" w:rsidP="356AF001">
          <w:pPr>
            <w:pStyle w:val="TOC3"/>
            <w:tabs>
              <w:tab w:val="left" w:pos="990"/>
              <w:tab w:val="right" w:leader="dot" w:pos="9630"/>
            </w:tabs>
            <w:rPr>
              <w:rStyle w:val="Hyperlink"/>
              <w:noProof/>
              <w:lang w:val="ru-RU"/>
            </w:rPr>
          </w:pPr>
          <w:hyperlink w:anchor="_Toc1421546534">
            <w:r w:rsidRPr="356AF001">
              <w:rPr>
                <w:rStyle w:val="Hyperlink"/>
              </w:rPr>
              <w:t>3.3.5</w:t>
            </w:r>
            <w:r w:rsidR="00162104">
              <w:tab/>
            </w:r>
            <w:r w:rsidRPr="356AF001">
              <w:rPr>
                <w:rStyle w:val="Hyperlink"/>
              </w:rPr>
              <w:t>Operation request and response</w:t>
            </w:r>
            <w:r w:rsidR="00162104">
              <w:tab/>
            </w:r>
            <w:r w:rsidR="00162104">
              <w:fldChar w:fldCharType="begin"/>
            </w:r>
            <w:r w:rsidR="00162104">
              <w:instrText>PAGEREF _Toc1421546534 \h</w:instrText>
            </w:r>
            <w:r w:rsidR="00162104">
              <w:fldChar w:fldCharType="separate"/>
            </w:r>
            <w:r w:rsidRPr="356AF001">
              <w:rPr>
                <w:rStyle w:val="Hyperlink"/>
              </w:rPr>
              <w:t>15</w:t>
            </w:r>
            <w:r w:rsidR="00162104">
              <w:fldChar w:fldCharType="end"/>
            </w:r>
          </w:hyperlink>
        </w:p>
        <w:p w14:paraId="31D11828" w14:textId="550FBC31" w:rsidR="5572C92B" w:rsidRDefault="356AF001" w:rsidP="5572C92B">
          <w:pPr>
            <w:pStyle w:val="TOC3"/>
            <w:tabs>
              <w:tab w:val="left" w:pos="990"/>
              <w:tab w:val="right" w:leader="dot" w:pos="9630"/>
            </w:tabs>
            <w:rPr>
              <w:rStyle w:val="Hyperlink"/>
            </w:rPr>
          </w:pPr>
          <w:hyperlink w:anchor="_Toc716376572">
            <w:r w:rsidRPr="356AF001">
              <w:rPr>
                <w:rStyle w:val="Hyperlink"/>
              </w:rPr>
              <w:t>3.3.6</w:t>
            </w:r>
            <w:r w:rsidR="5572C92B">
              <w:tab/>
            </w:r>
            <w:r w:rsidRPr="356AF001">
              <w:rPr>
                <w:rStyle w:val="Hyperlink"/>
              </w:rPr>
              <w:t>C# data classes</w:t>
            </w:r>
            <w:r w:rsidR="5572C92B">
              <w:tab/>
            </w:r>
            <w:r w:rsidR="5572C92B">
              <w:fldChar w:fldCharType="begin"/>
            </w:r>
            <w:r w:rsidR="5572C92B">
              <w:instrText>PAGEREF _Toc716376572 \h</w:instrText>
            </w:r>
            <w:r w:rsidR="5572C92B">
              <w:fldChar w:fldCharType="separate"/>
            </w:r>
            <w:r w:rsidRPr="356AF001">
              <w:rPr>
                <w:rStyle w:val="Hyperlink"/>
              </w:rPr>
              <w:t>18</w:t>
            </w:r>
            <w:r w:rsidR="5572C92B">
              <w:fldChar w:fldCharType="end"/>
            </w:r>
          </w:hyperlink>
        </w:p>
        <w:p w14:paraId="22F5258B" w14:textId="5C916768" w:rsidR="356AF001" w:rsidRDefault="356AF001" w:rsidP="356AF001">
          <w:pPr>
            <w:pStyle w:val="TOC3"/>
            <w:tabs>
              <w:tab w:val="left" w:pos="990"/>
              <w:tab w:val="right" w:leader="dot" w:pos="9630"/>
            </w:tabs>
            <w:rPr>
              <w:rStyle w:val="Hyperlink"/>
            </w:rPr>
          </w:pPr>
          <w:hyperlink w:anchor="_Toc1575001766">
            <w:r w:rsidRPr="356AF001">
              <w:rPr>
                <w:rStyle w:val="Hyperlink"/>
              </w:rPr>
              <w:t>3.3.7</w:t>
            </w:r>
            <w:r>
              <w:tab/>
            </w:r>
            <w:r w:rsidRPr="356AF001">
              <w:rPr>
                <w:rStyle w:val="Hyperlink"/>
              </w:rPr>
              <w:t>JSON examples</w:t>
            </w:r>
            <w:r>
              <w:tab/>
            </w:r>
            <w:r>
              <w:fldChar w:fldCharType="begin"/>
            </w:r>
            <w:r>
              <w:instrText>PAGEREF _Toc1575001766 \h</w:instrText>
            </w:r>
            <w:r>
              <w:fldChar w:fldCharType="separate"/>
            </w:r>
            <w:r w:rsidRPr="356AF001">
              <w:rPr>
                <w:rStyle w:val="Hyperlink"/>
              </w:rPr>
              <w:t>22</w:t>
            </w:r>
            <w:r>
              <w:fldChar w:fldCharType="end"/>
            </w:r>
          </w:hyperlink>
          <w:r>
            <w:fldChar w:fldCharType="end"/>
          </w:r>
        </w:p>
      </w:sdtContent>
    </w:sdt>
    <w:p w14:paraId="49C06668" w14:textId="79083C24" w:rsidR="003F28EE" w:rsidRDefault="003F28EE"/>
    <w:p w14:paraId="752591FF" w14:textId="77777777" w:rsidR="00CF0A33" w:rsidRDefault="00CF0A33" w:rsidP="00CF0A33">
      <w:pPr>
        <w:spacing w:line="259" w:lineRule="auto"/>
        <w:rPr>
          <w:rFonts w:asciiTheme="majorHAnsi" w:eastAsiaTheme="majorEastAsia" w:hAnsiTheme="majorHAnsi" w:cstheme="majorBidi"/>
          <w:color w:val="3980BA" w:themeColor="accent6"/>
          <w:sz w:val="56"/>
          <w:szCs w:val="56"/>
        </w:rPr>
      </w:pPr>
      <w:r>
        <w:br w:type="page"/>
      </w:r>
    </w:p>
    <w:p w14:paraId="3D5EEB42" w14:textId="77777777" w:rsidR="00CF0A33" w:rsidRDefault="356AF001" w:rsidP="00CF0A33">
      <w:pPr>
        <w:pStyle w:val="Heading1"/>
      </w:pPr>
      <w:bookmarkStart w:id="0" w:name="_Toc76618639"/>
      <w:bookmarkStart w:id="1" w:name="_Toc138588574"/>
      <w:r>
        <w:lastRenderedPageBreak/>
        <w:t>Introduction</w:t>
      </w:r>
      <w:bookmarkEnd w:id="0"/>
      <w:bookmarkEnd w:id="1"/>
    </w:p>
    <w:p w14:paraId="7D74141F" w14:textId="6B90CFD0" w:rsidR="00CF0A33" w:rsidRDefault="243FEAC7" w:rsidP="00CF0A33">
      <w:pPr>
        <w:spacing w:line="259" w:lineRule="auto"/>
      </w:pPr>
      <w:r>
        <w:t xml:space="preserve">This document provides a description of an interface between </w:t>
      </w:r>
      <w:proofErr w:type="spellStart"/>
      <w:r>
        <w:t>TransferSchedulingBroker</w:t>
      </w:r>
      <w:proofErr w:type="spellEnd"/>
      <w:r>
        <w:t xml:space="preserve"> and Logis IDS. This includes operations to create, update, confirm and delete booking. The communication platforms in use are shortly described in section 2. Section 3 presents the operations and data of the interface in detail.</w:t>
      </w:r>
    </w:p>
    <w:p w14:paraId="6934DE99" w14:textId="77777777" w:rsidR="00CF0A33" w:rsidRDefault="00CF0A33" w:rsidP="00CF0A33">
      <w:pPr>
        <w:spacing w:line="259" w:lineRule="auto"/>
      </w:pPr>
    </w:p>
    <w:p w14:paraId="2C4C7ECE" w14:textId="77777777" w:rsidR="00CF0A33" w:rsidRDefault="00CF0A33" w:rsidP="00CF0A33">
      <w:pPr>
        <w:spacing w:line="259" w:lineRule="auto"/>
      </w:pPr>
      <w:r>
        <w:br w:type="page"/>
      </w:r>
    </w:p>
    <w:p w14:paraId="0DA97BE8" w14:textId="77777777" w:rsidR="00CF0A33" w:rsidRDefault="356AF001" w:rsidP="00CF0A33">
      <w:pPr>
        <w:pStyle w:val="Heading1"/>
      </w:pPr>
      <w:bookmarkStart w:id="2" w:name="_Toc76618640"/>
      <w:bookmarkStart w:id="3" w:name="_Toc1363470008"/>
      <w:r>
        <w:lastRenderedPageBreak/>
        <w:t>Communication</w:t>
      </w:r>
      <w:bookmarkEnd w:id="2"/>
      <w:bookmarkEnd w:id="3"/>
    </w:p>
    <w:p w14:paraId="3A03294E" w14:textId="3928EBEE" w:rsidR="00CF0A33" w:rsidRDefault="00CF0A33" w:rsidP="00CF0A33">
      <w:pPr>
        <w:spacing w:line="259" w:lineRule="auto"/>
      </w:pPr>
      <w:r>
        <w:t xml:space="preserve">Communication </w:t>
      </w:r>
      <w:proofErr w:type="gramStart"/>
      <w:r>
        <w:t>to</w:t>
      </w:r>
      <w:proofErr w:type="gramEnd"/>
      <w:r>
        <w:t xml:space="preserve"> Logis</w:t>
      </w:r>
      <w:r w:rsidR="00D03213">
        <w:t xml:space="preserve"> IDS</w:t>
      </w:r>
      <w:r>
        <w:t xml:space="preserve"> is managed through </w:t>
      </w:r>
      <w:r w:rsidR="00D03213">
        <w:t>REST</w:t>
      </w:r>
      <w:r>
        <w:t xml:space="preserve"> service using </w:t>
      </w:r>
      <w:r w:rsidR="00D03213">
        <w:t>JSON</w:t>
      </w:r>
      <w:r>
        <w:t xml:space="preserve">. </w:t>
      </w:r>
    </w:p>
    <w:p w14:paraId="71EFDCB4" w14:textId="1E50BB90" w:rsidR="00AB08AB" w:rsidRDefault="243FEAC7" w:rsidP="243FEAC7">
      <w:pPr>
        <w:spacing w:line="259" w:lineRule="auto"/>
      </w:pPr>
      <w:proofErr w:type="gramStart"/>
      <w:r>
        <w:t>Logis</w:t>
      </w:r>
      <w:proofErr w:type="gramEnd"/>
      <w:r>
        <w:t xml:space="preserve"> will expose an endpoint for receiving data at integration server. Logis will send data to </w:t>
      </w:r>
      <w:proofErr w:type="spellStart"/>
      <w:r>
        <w:t>TransferSchedulingBroker</w:t>
      </w:r>
      <w:proofErr w:type="spellEnd"/>
      <w:r>
        <w:t xml:space="preserve"> at an endpoint for </w:t>
      </w:r>
      <w:proofErr w:type="spellStart"/>
      <w:r>
        <w:t>TransferSchedulingBroker</w:t>
      </w:r>
      <w:proofErr w:type="spellEnd"/>
      <w:r>
        <w:t xml:space="preserve"> to decide.</w:t>
      </w:r>
    </w:p>
    <w:p w14:paraId="6BA9D2B5" w14:textId="7FAC8A71" w:rsidR="00AB08AB" w:rsidRDefault="4F0E116C" w:rsidP="00CF0A33">
      <w:pPr>
        <w:spacing w:line="259" w:lineRule="auto"/>
      </w:pPr>
      <w:r>
        <w:t>This will all be part of configuration.</w:t>
      </w:r>
    </w:p>
    <w:p w14:paraId="3C405E66" w14:textId="7A106224" w:rsidR="003D5892" w:rsidRDefault="356AF001" w:rsidP="003D5892">
      <w:pPr>
        <w:pStyle w:val="Heading2"/>
      </w:pPr>
      <w:bookmarkStart w:id="4" w:name="_Toc76618641"/>
      <w:bookmarkStart w:id="5" w:name="_Toc519169463"/>
      <w:r>
        <w:t>Security</w:t>
      </w:r>
      <w:bookmarkEnd w:id="4"/>
      <w:bookmarkEnd w:id="5"/>
    </w:p>
    <w:p w14:paraId="398CA295" w14:textId="18675E8E" w:rsidR="00D16983" w:rsidRPr="00D16983" w:rsidRDefault="0F827CA6" w:rsidP="00D16983">
      <w:r>
        <w:t xml:space="preserve">As part of configuration, it must be decided if operations are available through the HTTPS protocol or HTTP protocol. </w:t>
      </w:r>
    </w:p>
    <w:p w14:paraId="26546DC1" w14:textId="050A5FF8" w:rsidR="00CF0A33" w:rsidRDefault="00D16983" w:rsidP="00E9274A">
      <w:r>
        <w:t>O</w:t>
      </w:r>
      <w:r w:rsidRPr="00D16983">
        <w:t xml:space="preserve">perations require authentication via the Authorization request header with Basic HTTP authentication secret. The password portion of the secret must include token assigned by Logis. The user remains empty. </w:t>
      </w:r>
      <w:r w:rsidR="00CF0A33">
        <w:br w:type="page"/>
      </w:r>
    </w:p>
    <w:p w14:paraId="1003457B" w14:textId="77C11B15" w:rsidR="00CF0A33" w:rsidRDefault="356AF001" w:rsidP="00CF0A33">
      <w:pPr>
        <w:pStyle w:val="Heading1"/>
      </w:pPr>
      <w:bookmarkStart w:id="6" w:name="_Toc76618642"/>
      <w:bookmarkStart w:id="7" w:name="_Toc332233694"/>
      <w:r>
        <w:lastRenderedPageBreak/>
        <w:t>Interface specification</w:t>
      </w:r>
      <w:bookmarkEnd w:id="6"/>
      <w:bookmarkEnd w:id="7"/>
    </w:p>
    <w:p w14:paraId="688D3448" w14:textId="541CFD8A" w:rsidR="00CF0A33" w:rsidRDefault="00CF0A33" w:rsidP="00CF0A33">
      <w:pPr>
        <w:spacing w:line="259" w:lineRule="auto"/>
      </w:pPr>
      <w:r>
        <w:t xml:space="preserve">This section describes the booking system interface data types and operations. </w:t>
      </w:r>
    </w:p>
    <w:p w14:paraId="77376C2C" w14:textId="70B1AB3A" w:rsidR="00CF3183" w:rsidRDefault="00CF3183" w:rsidP="00CF0A33">
      <w:pPr>
        <w:spacing w:line="259" w:lineRule="auto"/>
      </w:pPr>
    </w:p>
    <w:p w14:paraId="6B02B54C" w14:textId="3378E9A3" w:rsidR="00CF3183" w:rsidRDefault="356AF001" w:rsidP="00CF3183">
      <w:pPr>
        <w:pStyle w:val="Heading2"/>
      </w:pPr>
      <w:bookmarkStart w:id="8" w:name="_Toc76618643"/>
      <w:bookmarkStart w:id="9" w:name="_Toc2098827499"/>
      <w:r>
        <w:t>Dataflow</w:t>
      </w:r>
      <w:bookmarkEnd w:id="8"/>
      <w:bookmarkEnd w:id="9"/>
    </w:p>
    <w:p w14:paraId="53946903" w14:textId="2D6006B2" w:rsidR="00CF3183" w:rsidRDefault="356AF001" w:rsidP="00CF3183">
      <w:pPr>
        <w:pStyle w:val="Heading3"/>
      </w:pPr>
      <w:bookmarkStart w:id="10" w:name="_Toc76618644"/>
      <w:bookmarkStart w:id="11" w:name="_Toc1722699651"/>
      <w:r>
        <w:t>Book transport</w:t>
      </w:r>
      <w:bookmarkEnd w:id="10"/>
      <w:bookmarkEnd w:id="11"/>
    </w:p>
    <w:p w14:paraId="378FAEC4" w14:textId="01C3A9E3" w:rsidR="00CF3183" w:rsidRDefault="4F0E116C" w:rsidP="00CF3183">
      <w:proofErr w:type="gramStart"/>
      <w:r>
        <w:t>A transport</w:t>
      </w:r>
      <w:proofErr w:type="gramEnd"/>
      <w:r>
        <w:t xml:space="preserve"> is </w:t>
      </w:r>
      <w:proofErr w:type="gramStart"/>
      <w:r>
        <w:t>send</w:t>
      </w:r>
      <w:proofErr w:type="gramEnd"/>
      <w:r>
        <w:t xml:space="preserve"> to Logis by calling the operation </w:t>
      </w:r>
      <w:proofErr w:type="spellStart"/>
      <w:r>
        <w:t>BookTransport</w:t>
      </w:r>
      <w:proofErr w:type="spellEnd"/>
      <w:r>
        <w:t xml:space="preserve">, with </w:t>
      </w:r>
      <w:proofErr w:type="spellStart"/>
      <w:r>
        <w:t>TransportBookingRequest</w:t>
      </w:r>
      <w:proofErr w:type="spellEnd"/>
      <w:r>
        <w:t xml:space="preserve"> as parameter, which will return a </w:t>
      </w:r>
      <w:proofErr w:type="spellStart"/>
      <w:r>
        <w:t>TransportBookingResponse</w:t>
      </w:r>
      <w:proofErr w:type="spellEnd"/>
      <w:r>
        <w:t>.</w:t>
      </w:r>
    </w:p>
    <w:p w14:paraId="6FD85F11" w14:textId="499F2AA5" w:rsidR="00DF64D2" w:rsidRDefault="784A8BF4" w:rsidP="243FEAC7">
      <w:r>
        <w:t xml:space="preserve">The booking request will have </w:t>
      </w:r>
      <w:proofErr w:type="gramStart"/>
      <w:r>
        <w:t>an</w:t>
      </w:r>
      <w:proofErr w:type="gramEnd"/>
      <w:r>
        <w:t xml:space="preserve"> </w:t>
      </w:r>
      <w:proofErr w:type="spellStart"/>
      <w:r>
        <w:t>BookingId</w:t>
      </w:r>
      <w:proofErr w:type="spellEnd"/>
      <w:r>
        <w:t xml:space="preserve"> which comes from </w:t>
      </w:r>
      <w:proofErr w:type="spellStart"/>
      <w:r>
        <w:t>TransferSchedulingBroker</w:t>
      </w:r>
      <w:proofErr w:type="spellEnd"/>
      <w:r>
        <w:t xml:space="preserve">. The booking response will have both the original </w:t>
      </w:r>
      <w:proofErr w:type="spellStart"/>
      <w:r>
        <w:t>BookingId</w:t>
      </w:r>
      <w:proofErr w:type="spellEnd"/>
      <w:r>
        <w:t xml:space="preserve">, Logis Booking Id and planned pickup and delivery times and </w:t>
      </w:r>
      <w:proofErr w:type="spellStart"/>
      <w:r>
        <w:t>Resquested</w:t>
      </w:r>
      <w:proofErr w:type="spellEnd"/>
      <w:r>
        <w:t xml:space="preserve"> time. Requested Time will be the negotiated time. If there is no Time negotiation, it will be requested time from request.</w:t>
      </w:r>
    </w:p>
    <w:p w14:paraId="2DDC9601" w14:textId="0B5CE3CC" w:rsidR="00DF64D2" w:rsidRDefault="243FEAC7" w:rsidP="243FEAC7">
      <w:r>
        <w:t xml:space="preserve">It will be possible to configure the interface so it will force the booking to accept the time requested by </w:t>
      </w:r>
      <w:proofErr w:type="spellStart"/>
      <w:r>
        <w:t>TransferSchedulingBroker</w:t>
      </w:r>
      <w:proofErr w:type="spellEnd"/>
      <w:r>
        <w:t xml:space="preserve">. Forcing the requested time </w:t>
      </w:r>
      <w:proofErr w:type="gramStart"/>
      <w:r>
        <w:t>will be</w:t>
      </w:r>
      <w:proofErr w:type="gramEnd"/>
      <w:r>
        <w:t xml:space="preserve"> </w:t>
      </w:r>
      <w:proofErr w:type="gramStart"/>
      <w:r>
        <w:t>depend</w:t>
      </w:r>
      <w:proofErr w:type="gramEnd"/>
      <w:r>
        <w:t xml:space="preserve"> on Ordering facility, Payment Type and/or </w:t>
      </w:r>
      <w:proofErr w:type="spellStart"/>
      <w:r>
        <w:t>CallClass</w:t>
      </w:r>
      <w:proofErr w:type="spellEnd"/>
      <w:r>
        <w:t>.</w:t>
      </w:r>
    </w:p>
    <w:p w14:paraId="2872F943" w14:textId="60B61C9E" w:rsidR="0002250D" w:rsidRDefault="243FEAC7" w:rsidP="243FEAC7">
      <w:r>
        <w:t xml:space="preserve">When the booking is created in IDS it will be put </w:t>
      </w:r>
      <w:proofErr w:type="spellStart"/>
      <w:proofErr w:type="gramStart"/>
      <w:r>
        <w:t>OnHold</w:t>
      </w:r>
      <w:proofErr w:type="spellEnd"/>
      <w:r>
        <w:t>, and</w:t>
      </w:r>
      <w:proofErr w:type="gramEnd"/>
      <w:r>
        <w:t xml:space="preserve"> wait for </w:t>
      </w:r>
      <w:proofErr w:type="gramStart"/>
      <w:r>
        <w:t>a Accept</w:t>
      </w:r>
      <w:proofErr w:type="gramEnd"/>
      <w:r>
        <w:t xml:space="preserve"> or Reject message from </w:t>
      </w:r>
      <w:proofErr w:type="spellStart"/>
      <w:r>
        <w:t>TransferSchedulingBroker</w:t>
      </w:r>
      <w:proofErr w:type="spellEnd"/>
      <w:r>
        <w:t>.</w:t>
      </w:r>
    </w:p>
    <w:p w14:paraId="77E98E64" w14:textId="2D4CEC00" w:rsidR="00FC722A" w:rsidRDefault="243FEAC7" w:rsidP="4F0E116C">
      <w:r>
        <w:t xml:space="preserve">If a </w:t>
      </w:r>
      <w:proofErr w:type="spellStart"/>
      <w:r>
        <w:t>TransportBookingRequest</w:t>
      </w:r>
      <w:proofErr w:type="spellEnd"/>
      <w:r>
        <w:t xml:space="preserve"> is received with same </w:t>
      </w:r>
      <w:proofErr w:type="spellStart"/>
      <w:r>
        <w:t>bookingId</w:t>
      </w:r>
      <w:proofErr w:type="spellEnd"/>
      <w:r>
        <w:t xml:space="preserve"> as received earlier, it will be processed as an update to the already received transport. Transport can only be updated until it has reached DrivingToPickup status. An update will not need </w:t>
      </w:r>
      <w:proofErr w:type="gramStart"/>
      <w:r>
        <w:t>a new</w:t>
      </w:r>
      <w:proofErr w:type="gramEnd"/>
      <w:r>
        <w:t xml:space="preserve"> confirmation from </w:t>
      </w:r>
      <w:proofErr w:type="spellStart"/>
      <w:r>
        <w:t>TransferSchedulingBroker</w:t>
      </w:r>
      <w:proofErr w:type="spellEnd"/>
      <w:r>
        <w:t xml:space="preserve">. If the transport changes so a new confirmation is needed, </w:t>
      </w:r>
      <w:proofErr w:type="spellStart"/>
      <w:r>
        <w:t>TransferSchedulingBroker</w:t>
      </w:r>
      <w:proofErr w:type="spellEnd"/>
      <w:r>
        <w:t xml:space="preserve"> should cancel the transport and book a new one.</w:t>
      </w:r>
    </w:p>
    <w:p w14:paraId="1C2A4870" w14:textId="36CA20A6" w:rsidR="00CF3183" w:rsidRDefault="356AF001" w:rsidP="00CF3183">
      <w:pPr>
        <w:pStyle w:val="Heading3"/>
      </w:pPr>
      <w:bookmarkStart w:id="12" w:name="_Toc76618645"/>
      <w:bookmarkStart w:id="13" w:name="_Toc826302143"/>
      <w:r>
        <w:t xml:space="preserve">Accept or Reject </w:t>
      </w:r>
      <w:proofErr w:type="gramStart"/>
      <w:r>
        <w:t>transport</w:t>
      </w:r>
      <w:bookmarkEnd w:id="12"/>
      <w:bookmarkEnd w:id="13"/>
      <w:proofErr w:type="gramEnd"/>
    </w:p>
    <w:p w14:paraId="7AEC0BD3" w14:textId="172923E0" w:rsidR="0002250D" w:rsidRDefault="243FEAC7" w:rsidP="243FEAC7">
      <w:r>
        <w:t xml:space="preserve">Based on the </w:t>
      </w:r>
      <w:proofErr w:type="spellStart"/>
      <w:r>
        <w:t>TransportBookingResponse</w:t>
      </w:r>
      <w:proofErr w:type="spellEnd"/>
      <w:r>
        <w:t xml:space="preserve">, </w:t>
      </w:r>
      <w:proofErr w:type="spellStart"/>
      <w:r>
        <w:t>TransferSchedulingBroker</w:t>
      </w:r>
      <w:proofErr w:type="spellEnd"/>
      <w:r>
        <w:t xml:space="preserve"> will decide if Logis should plan, dispatch and drive the transport and send a </w:t>
      </w:r>
      <w:proofErr w:type="spellStart"/>
      <w:r>
        <w:t>TransportConfirmationRequest</w:t>
      </w:r>
      <w:proofErr w:type="spellEnd"/>
      <w:r>
        <w:t xml:space="preserve"> by calling </w:t>
      </w:r>
      <w:proofErr w:type="spellStart"/>
      <w:r>
        <w:t>ConfirmTransport</w:t>
      </w:r>
      <w:proofErr w:type="spellEnd"/>
      <w:r>
        <w:t>.</w:t>
      </w:r>
    </w:p>
    <w:p w14:paraId="6DF1B750" w14:textId="5C985FEE" w:rsidR="001D5882" w:rsidRDefault="001D5882" w:rsidP="00CF3183">
      <w:r>
        <w:t>The request will have the booking Id and a Status, which can be Accepted or Rejected.</w:t>
      </w:r>
    </w:p>
    <w:p w14:paraId="5252EBDE" w14:textId="21F1CA49" w:rsidR="001D5882" w:rsidRDefault="001D5882" w:rsidP="00CF3183">
      <w:r>
        <w:t xml:space="preserve">When </w:t>
      </w:r>
      <w:proofErr w:type="gramStart"/>
      <w:r>
        <w:t>a transport</w:t>
      </w:r>
      <w:proofErr w:type="gramEnd"/>
      <w:r>
        <w:t xml:space="preserve"> is accepted, the </w:t>
      </w:r>
      <w:proofErr w:type="spellStart"/>
      <w:r>
        <w:t>Onhold</w:t>
      </w:r>
      <w:proofErr w:type="spellEnd"/>
      <w:r>
        <w:t xml:space="preserve"> reason will be removed in Logis, and transport will be </w:t>
      </w:r>
      <w:proofErr w:type="spellStart"/>
      <w:r>
        <w:t>planeed</w:t>
      </w:r>
      <w:proofErr w:type="spellEnd"/>
      <w:r>
        <w:t>.</w:t>
      </w:r>
    </w:p>
    <w:p w14:paraId="53EA198D" w14:textId="55A5D3E1" w:rsidR="001D5882" w:rsidRDefault="637917A2" w:rsidP="00CF3183">
      <w:r>
        <w:t>If the transport is rejected, it will be cancelled in Logis. It is possible to send a remove reason, which will be saved in Logis.</w:t>
      </w:r>
    </w:p>
    <w:p w14:paraId="2B8B70EA" w14:textId="12885EDD" w:rsidR="001D5882" w:rsidRDefault="4F0E116C" w:rsidP="00CF3183">
      <w:r>
        <w:t xml:space="preserve">Logis will send back a </w:t>
      </w:r>
      <w:proofErr w:type="spellStart"/>
      <w:r>
        <w:t>TransportConfirmationResponse</w:t>
      </w:r>
      <w:proofErr w:type="spellEnd"/>
      <w:r>
        <w:t>, indicating if request was accepted, rejected or some error occurred.</w:t>
      </w:r>
    </w:p>
    <w:p w14:paraId="7C73A663" w14:textId="243E6D27" w:rsidR="008A0E04" w:rsidRDefault="356AF001" w:rsidP="008A0E04">
      <w:pPr>
        <w:pStyle w:val="Heading3"/>
      </w:pPr>
      <w:bookmarkStart w:id="14" w:name="_Toc76618646"/>
      <w:bookmarkStart w:id="15" w:name="_Toc1417006249"/>
      <w:r>
        <w:t>Attach file to transport</w:t>
      </w:r>
      <w:bookmarkEnd w:id="14"/>
      <w:bookmarkEnd w:id="15"/>
    </w:p>
    <w:p w14:paraId="09EE4192" w14:textId="60C37661" w:rsidR="008A0E04" w:rsidRDefault="4F0E116C" w:rsidP="008A0E04">
      <w:r>
        <w:t xml:space="preserve">If needed it is possible to attach files to </w:t>
      </w:r>
      <w:proofErr w:type="gramStart"/>
      <w:r>
        <w:t>a transport</w:t>
      </w:r>
      <w:proofErr w:type="gramEnd"/>
      <w:r>
        <w:t>.</w:t>
      </w:r>
    </w:p>
    <w:p w14:paraId="40AF843B" w14:textId="203D80A4" w:rsidR="00B169BB" w:rsidRDefault="4F0E116C" w:rsidP="008A0E04">
      <w:r>
        <w:lastRenderedPageBreak/>
        <w:t xml:space="preserve">This is done by calling </w:t>
      </w:r>
      <w:proofErr w:type="spellStart"/>
      <w:r>
        <w:t>AttachFileToTransport</w:t>
      </w:r>
      <w:proofErr w:type="spellEnd"/>
      <w:r>
        <w:t xml:space="preserve"> operation with an </w:t>
      </w:r>
      <w:proofErr w:type="spellStart"/>
      <w:r>
        <w:t>AttachFileToTransportRequest</w:t>
      </w:r>
      <w:proofErr w:type="spellEnd"/>
      <w:r>
        <w:t xml:space="preserve">, which will return a </w:t>
      </w:r>
      <w:proofErr w:type="spellStart"/>
      <w:r>
        <w:t>AttachFileToTransportResponse</w:t>
      </w:r>
      <w:proofErr w:type="spellEnd"/>
      <w:r>
        <w:t xml:space="preserve"> indicating success or Error.</w:t>
      </w:r>
    </w:p>
    <w:p w14:paraId="6963B5AF" w14:textId="313DD816" w:rsidR="00F66AB7" w:rsidRPr="008A0E04" w:rsidRDefault="00B169BB" w:rsidP="008A0E04">
      <w:r>
        <w:t xml:space="preserve">Filetypes of PDF, PNG and JPG </w:t>
      </w:r>
      <w:r w:rsidR="00F66AB7">
        <w:t>are supported.</w:t>
      </w:r>
    </w:p>
    <w:p w14:paraId="23788172" w14:textId="39A27FF0" w:rsidR="0F827CA6" w:rsidRDefault="0F827CA6" w:rsidP="0F827CA6">
      <w:pPr>
        <w:rPr>
          <w:szCs w:val="20"/>
        </w:rPr>
      </w:pPr>
    </w:p>
    <w:p w14:paraId="4A990736" w14:textId="6BB4EC2E" w:rsidR="001D5882" w:rsidRDefault="356AF001" w:rsidP="00C15E5D">
      <w:pPr>
        <w:pStyle w:val="Heading3"/>
      </w:pPr>
      <w:bookmarkStart w:id="16" w:name="_Toc76618647"/>
      <w:bookmarkStart w:id="17" w:name="_Toc373434154"/>
      <w:r>
        <w:t>Transport status</w:t>
      </w:r>
      <w:bookmarkEnd w:id="16"/>
      <w:bookmarkEnd w:id="17"/>
    </w:p>
    <w:p w14:paraId="680741DE" w14:textId="05336F8C" w:rsidR="00603396" w:rsidRDefault="243FEAC7" w:rsidP="243FEAC7">
      <w:r>
        <w:t xml:space="preserve">Transport status is sent from Logis to </w:t>
      </w:r>
      <w:proofErr w:type="spellStart"/>
      <w:r>
        <w:t>TransferSchedulingBroker</w:t>
      </w:r>
      <w:proofErr w:type="spellEnd"/>
      <w:r>
        <w:t xml:space="preserve"> for each transport created by </w:t>
      </w:r>
      <w:proofErr w:type="spellStart"/>
      <w:r>
        <w:t>TransferSchedulingBroker</w:t>
      </w:r>
      <w:proofErr w:type="spellEnd"/>
      <w:r>
        <w:t xml:space="preserve">. This is done by </w:t>
      </w:r>
      <w:proofErr w:type="gramStart"/>
      <w:r>
        <w:t>sending of</w:t>
      </w:r>
      <w:proofErr w:type="gramEnd"/>
      <w:r>
        <w:t xml:space="preserve"> </w:t>
      </w:r>
      <w:proofErr w:type="spellStart"/>
      <w:r>
        <w:t>TransportStatusUpdate</w:t>
      </w:r>
      <w:proofErr w:type="spellEnd"/>
      <w:r>
        <w:t xml:space="preserve"> to </w:t>
      </w:r>
      <w:proofErr w:type="spellStart"/>
      <w:r>
        <w:t>TransferSchedulingBroker</w:t>
      </w:r>
      <w:proofErr w:type="spellEnd"/>
      <w:r>
        <w:t xml:space="preserve">, and </w:t>
      </w:r>
      <w:proofErr w:type="spellStart"/>
      <w:r>
        <w:t>TransferSchedulingBroker</w:t>
      </w:r>
      <w:proofErr w:type="spellEnd"/>
      <w:r>
        <w:t xml:space="preserve"> must acknowledge with a </w:t>
      </w:r>
      <w:proofErr w:type="spellStart"/>
      <w:r>
        <w:t>TransportStatusResponse</w:t>
      </w:r>
      <w:proofErr w:type="spellEnd"/>
      <w:r>
        <w:t>.</w:t>
      </w:r>
    </w:p>
    <w:p w14:paraId="7449E36B" w14:textId="2E46D85C" w:rsidR="001D5882" w:rsidRDefault="5572C92B" w:rsidP="0F827CA6">
      <w:r>
        <w:t xml:space="preserve">First status is sent when transport </w:t>
      </w:r>
      <w:proofErr w:type="gramStart"/>
      <w:r>
        <w:t>booked</w:t>
      </w:r>
      <w:proofErr w:type="gramEnd"/>
      <w:r>
        <w:t>. Last status is sent when transport reached Finished or Cancel status.</w:t>
      </w:r>
    </w:p>
    <w:p w14:paraId="3F0467C2" w14:textId="189E9350" w:rsidR="00C6264F" w:rsidRDefault="5572C92B" w:rsidP="0F827CA6">
      <w:r>
        <w:t>These statuses will be sent:</w:t>
      </w:r>
    </w:p>
    <w:p w14:paraId="73B9F38F" w14:textId="1A3824C6" w:rsidR="5572C92B" w:rsidRDefault="5572C92B" w:rsidP="5572C92B">
      <w:pPr>
        <w:pStyle w:val="ListParagraph"/>
        <w:numPr>
          <w:ilvl w:val="0"/>
          <w:numId w:val="11"/>
        </w:numPr>
      </w:pPr>
      <w:proofErr w:type="spellStart"/>
      <w:r>
        <w:t>NotStarted</w:t>
      </w:r>
      <w:proofErr w:type="spellEnd"/>
    </w:p>
    <w:p w14:paraId="43CE40FF" w14:textId="57C01C44" w:rsidR="5572C92B" w:rsidRDefault="5572C92B" w:rsidP="5572C92B">
      <w:pPr>
        <w:pStyle w:val="ListParagraph"/>
        <w:numPr>
          <w:ilvl w:val="0"/>
          <w:numId w:val="11"/>
        </w:numPr>
        <w:rPr>
          <w:szCs w:val="20"/>
        </w:rPr>
      </w:pPr>
      <w:proofErr w:type="spellStart"/>
      <w:r w:rsidRPr="5572C92B">
        <w:rPr>
          <w:szCs w:val="20"/>
        </w:rPr>
        <w:t>SentToVehicle</w:t>
      </w:r>
      <w:proofErr w:type="spellEnd"/>
    </w:p>
    <w:p w14:paraId="6C30DABC" w14:textId="6F6DBE05" w:rsidR="00C6264F" w:rsidRDefault="5572C92B" w:rsidP="00C6264F">
      <w:pPr>
        <w:pStyle w:val="ListParagraph"/>
        <w:numPr>
          <w:ilvl w:val="0"/>
          <w:numId w:val="11"/>
        </w:numPr>
      </w:pPr>
      <w:r>
        <w:t>DrivingToPickup</w:t>
      </w:r>
    </w:p>
    <w:p w14:paraId="601FC99D" w14:textId="36DE65CF" w:rsidR="00C6264F" w:rsidRDefault="5572C92B" w:rsidP="00C6264F">
      <w:pPr>
        <w:pStyle w:val="ListParagraph"/>
        <w:numPr>
          <w:ilvl w:val="0"/>
          <w:numId w:val="11"/>
        </w:numPr>
      </w:pPr>
      <w:proofErr w:type="spellStart"/>
      <w:r>
        <w:t>ArrivedAtPickup</w:t>
      </w:r>
      <w:proofErr w:type="spellEnd"/>
    </w:p>
    <w:p w14:paraId="0CF476DE" w14:textId="47DC25CD" w:rsidR="00C6264F" w:rsidRDefault="5572C92B" w:rsidP="00C6264F">
      <w:pPr>
        <w:pStyle w:val="ListParagraph"/>
        <w:numPr>
          <w:ilvl w:val="0"/>
          <w:numId w:val="11"/>
        </w:numPr>
      </w:pPr>
      <w:proofErr w:type="spellStart"/>
      <w:r>
        <w:t>DrivingToDestination</w:t>
      </w:r>
      <w:proofErr w:type="spellEnd"/>
    </w:p>
    <w:p w14:paraId="63A2F5D3" w14:textId="417151C6" w:rsidR="00C6264F" w:rsidRDefault="5572C92B" w:rsidP="00C6264F">
      <w:pPr>
        <w:pStyle w:val="ListParagraph"/>
        <w:numPr>
          <w:ilvl w:val="0"/>
          <w:numId w:val="11"/>
        </w:numPr>
      </w:pPr>
      <w:r>
        <w:t>ArrivedAtDestination</w:t>
      </w:r>
    </w:p>
    <w:p w14:paraId="335AEDC0" w14:textId="06C29600" w:rsidR="00C6264F" w:rsidRDefault="442913AC" w:rsidP="442913AC">
      <w:pPr>
        <w:pStyle w:val="ListParagraph"/>
      </w:pPr>
      <w:r>
        <w:t>Finished</w:t>
      </w:r>
    </w:p>
    <w:p w14:paraId="4DC36D70" w14:textId="06954A8E" w:rsidR="442913AC" w:rsidRDefault="442913AC" w:rsidP="442913AC">
      <w:pPr>
        <w:pStyle w:val="ListParagraph"/>
      </w:pPr>
      <w:proofErr w:type="spellStart"/>
      <w:r>
        <w:t>RemoveFromVehicle</w:t>
      </w:r>
      <w:proofErr w:type="spellEnd"/>
    </w:p>
    <w:p w14:paraId="390B21CA" w14:textId="002EF9F7" w:rsidR="0F827CA6" w:rsidRDefault="5572C92B" w:rsidP="0F827CA6">
      <w:pPr>
        <w:pStyle w:val="ListParagraph"/>
        <w:numPr>
          <w:ilvl w:val="0"/>
          <w:numId w:val="11"/>
        </w:numPr>
      </w:pPr>
      <w:r>
        <w:t>Cancelled</w:t>
      </w:r>
    </w:p>
    <w:p w14:paraId="3436CB50" w14:textId="3EA6276A" w:rsidR="00C6264F" w:rsidRDefault="3E3B41FF" w:rsidP="00C6264F">
      <w:r>
        <w:t>Cancellation can happen at any time in the sequence and will result in a Cancelled status. It is possible to send a cancellation reason and a Cancellation Comment, to indicate why transport was cancelled.</w:t>
      </w:r>
    </w:p>
    <w:p w14:paraId="3044919F" w14:textId="38C8BA90" w:rsidR="003D5892" w:rsidRDefault="243FEAC7" w:rsidP="243FEAC7">
      <w:r>
        <w:t xml:space="preserve">When a status is sent to </w:t>
      </w:r>
      <w:proofErr w:type="spellStart"/>
      <w:r>
        <w:t>TransferSchedulingBroker</w:t>
      </w:r>
      <w:proofErr w:type="spellEnd"/>
      <w:r>
        <w:t>, it will include information regarding ETA for pickup and delivery, and latest known position if known.</w:t>
      </w:r>
    </w:p>
    <w:p w14:paraId="50CBAF4F" w14:textId="53096943" w:rsidR="5572C92B" w:rsidRDefault="356AF001" w:rsidP="5572C92B">
      <w:pPr>
        <w:pStyle w:val="Heading3"/>
      </w:pPr>
      <w:bookmarkStart w:id="18" w:name="_Toc1725193437"/>
      <w:r>
        <w:t>Transport status – Changes to Estimated Arrival (ETA)</w:t>
      </w:r>
      <w:bookmarkEnd w:id="18"/>
    </w:p>
    <w:p w14:paraId="08545BCF" w14:textId="707A59CB" w:rsidR="5572C92B" w:rsidRDefault="3E3B41FF" w:rsidP="5572C92B">
      <w:r>
        <w:t xml:space="preserve">A </w:t>
      </w:r>
      <w:proofErr w:type="spellStart"/>
      <w:r>
        <w:t>TransportStatusUpdate</w:t>
      </w:r>
      <w:proofErr w:type="spellEnd"/>
      <w:r>
        <w:t xml:space="preserve"> message is posted whenever estimated time (ETA) at pickup or destination changes more than 15 minutes (default) compared to what was earlier communicated. Changes to ETA are checked every 60 </w:t>
      </w:r>
      <w:proofErr w:type="gramStart"/>
      <w:r>
        <w:t>secs</w:t>
      </w:r>
      <w:proofErr w:type="gramEnd"/>
      <w:r>
        <w:t xml:space="preserve"> by default.</w:t>
      </w:r>
    </w:p>
    <w:p w14:paraId="6FDEB1B6" w14:textId="58FE310A" w:rsidR="3E3B41FF" w:rsidRDefault="3E3B41FF" w:rsidP="3E3B41FF">
      <w:r>
        <w:t xml:space="preserve">The message will have the </w:t>
      </w:r>
      <w:proofErr w:type="spellStart"/>
      <w:r>
        <w:t>boolean</w:t>
      </w:r>
      <w:proofErr w:type="spellEnd"/>
      <w:r>
        <w:t xml:space="preserve"> </w:t>
      </w:r>
      <w:proofErr w:type="spellStart"/>
      <w:r>
        <w:t>ETAUpdate</w:t>
      </w:r>
      <w:proofErr w:type="spellEnd"/>
      <w:r>
        <w:t xml:space="preserve"> set to True to indicate, this is an update of ETA. All other </w:t>
      </w:r>
      <w:proofErr w:type="spellStart"/>
      <w:r>
        <w:t>TransportStatusUpdate</w:t>
      </w:r>
      <w:proofErr w:type="spellEnd"/>
      <w:r>
        <w:t xml:space="preserve"> messages will have </w:t>
      </w:r>
      <w:proofErr w:type="gramStart"/>
      <w:r>
        <w:t>this</w:t>
      </w:r>
      <w:proofErr w:type="gramEnd"/>
      <w:r>
        <w:t xml:space="preserve"> fields set to False.  </w:t>
      </w:r>
    </w:p>
    <w:p w14:paraId="1CB9FB1D" w14:textId="6EAED5C0" w:rsidR="003D5892" w:rsidRDefault="356AF001" w:rsidP="003D5892">
      <w:pPr>
        <w:pStyle w:val="Heading3"/>
      </w:pPr>
      <w:bookmarkStart w:id="19" w:name="_Toc76618648"/>
      <w:bookmarkStart w:id="20" w:name="_Toc1091814752"/>
      <w:r>
        <w:t>Cancel transport</w:t>
      </w:r>
      <w:bookmarkEnd w:id="19"/>
      <w:bookmarkEnd w:id="20"/>
    </w:p>
    <w:p w14:paraId="444B175E" w14:textId="1F4BC8F7" w:rsidR="003D5892" w:rsidRDefault="243FEAC7" w:rsidP="243FEAC7">
      <w:proofErr w:type="spellStart"/>
      <w:r>
        <w:t>TransferSchedulingBroker</w:t>
      </w:r>
      <w:proofErr w:type="spellEnd"/>
      <w:r>
        <w:t xml:space="preserve"> can cancel </w:t>
      </w:r>
      <w:proofErr w:type="gramStart"/>
      <w:r>
        <w:t>a transport</w:t>
      </w:r>
      <w:proofErr w:type="gramEnd"/>
      <w:r>
        <w:t xml:space="preserve"> at any time until status </w:t>
      </w:r>
      <w:proofErr w:type="spellStart"/>
      <w:r>
        <w:t>ArrivedAtPickup</w:t>
      </w:r>
      <w:proofErr w:type="spellEnd"/>
      <w:r>
        <w:t xml:space="preserve"> is reached.</w:t>
      </w:r>
    </w:p>
    <w:p w14:paraId="2830CFDF" w14:textId="77777777" w:rsidR="003D5892" w:rsidRDefault="003D5892" w:rsidP="003D5892">
      <w:r>
        <w:t xml:space="preserve">This is done by calling </w:t>
      </w:r>
      <w:proofErr w:type="spellStart"/>
      <w:r>
        <w:t>CancelTransport</w:t>
      </w:r>
      <w:proofErr w:type="spellEnd"/>
      <w:r>
        <w:t xml:space="preserve"> with a </w:t>
      </w:r>
      <w:proofErr w:type="spellStart"/>
      <w:r>
        <w:t>TransportCancelRequest</w:t>
      </w:r>
      <w:proofErr w:type="spellEnd"/>
      <w:r>
        <w:t>.</w:t>
      </w:r>
    </w:p>
    <w:p w14:paraId="139A4FFE" w14:textId="2B6B6E64" w:rsidR="003D5892" w:rsidRDefault="637917A2" w:rsidP="003D5892">
      <w:r>
        <w:lastRenderedPageBreak/>
        <w:t xml:space="preserve">The request must contain </w:t>
      </w:r>
      <w:proofErr w:type="spellStart"/>
      <w:r>
        <w:t>BookingId</w:t>
      </w:r>
      <w:proofErr w:type="spellEnd"/>
      <w:r>
        <w:t xml:space="preserve"> and an optional Cancel Reason Text.</w:t>
      </w:r>
    </w:p>
    <w:p w14:paraId="18B7DB23" w14:textId="53A79548" w:rsidR="003D5892" w:rsidRDefault="356AF001" w:rsidP="00CF3183">
      <w:r>
        <w:t xml:space="preserve">Logis will respond with a </w:t>
      </w:r>
      <w:proofErr w:type="spellStart"/>
      <w:r>
        <w:t>TransportCancelResponse</w:t>
      </w:r>
      <w:proofErr w:type="spellEnd"/>
      <w:r>
        <w:t xml:space="preserve"> indicating Succes or Error. </w:t>
      </w:r>
    </w:p>
    <w:p w14:paraId="2B39FB41" w14:textId="11A96785" w:rsidR="00CF3183" w:rsidRDefault="356AF001" w:rsidP="00CF3183">
      <w:pPr>
        <w:pStyle w:val="Heading2"/>
      </w:pPr>
      <w:bookmarkStart w:id="21" w:name="_Toc2033938900"/>
      <w:r>
        <w:t>Settings</w:t>
      </w:r>
      <w:bookmarkEnd w:id="21"/>
    </w:p>
    <w:p w14:paraId="03A1A39E" w14:textId="61DF0D48" w:rsidR="00CF3183" w:rsidRDefault="356AF001" w:rsidP="356AF001">
      <w:r>
        <w:t>The integration component has the following settings:</w:t>
      </w:r>
      <w:r w:rsidR="00CF3183">
        <w:br/>
      </w:r>
      <w:proofErr w:type="spellStart"/>
      <w:r w:rsidRPr="356AF001">
        <w:rPr>
          <w:b/>
          <w:bCs/>
        </w:rPr>
        <w:t>OnHoldReason</w:t>
      </w:r>
      <w:proofErr w:type="spellEnd"/>
      <w:r w:rsidR="00CF3183">
        <w:br/>
      </w:r>
      <w:proofErr w:type="spellStart"/>
      <w:r>
        <w:t>Onhold</w:t>
      </w:r>
      <w:proofErr w:type="spellEnd"/>
      <w:r>
        <w:t xml:space="preserve"> reason used for setting transports On Hold until they are confirmed.</w:t>
      </w:r>
    </w:p>
    <w:p w14:paraId="70D6E659" w14:textId="048F509B" w:rsidR="00CF3183" w:rsidRDefault="356AF001" w:rsidP="356AF001">
      <w:pPr>
        <w:rPr>
          <w:b/>
          <w:bCs/>
        </w:rPr>
      </w:pPr>
      <w:proofErr w:type="spellStart"/>
      <w:r w:rsidRPr="356AF001">
        <w:rPr>
          <w:b/>
          <w:bCs/>
        </w:rPr>
        <w:t>RemoveReasonForUnConfirmedTransport</w:t>
      </w:r>
      <w:proofErr w:type="spellEnd"/>
      <w:r w:rsidR="00CF3183">
        <w:br/>
      </w:r>
      <w:r>
        <w:t>Remove reason used when cancelling unconfirmed transport.</w:t>
      </w:r>
    </w:p>
    <w:p w14:paraId="00B9355D" w14:textId="6EFCBA67" w:rsidR="00CF3183" w:rsidRDefault="356AF001" w:rsidP="356AF001">
      <w:proofErr w:type="spellStart"/>
      <w:r w:rsidRPr="356AF001">
        <w:rPr>
          <w:b/>
          <w:bCs/>
        </w:rPr>
        <w:t>RemoveReasonForCancelledTransport</w:t>
      </w:r>
      <w:proofErr w:type="spellEnd"/>
      <w:r w:rsidR="00CF3183">
        <w:br/>
      </w:r>
      <w:r>
        <w:t>Remove reason used when cancelling transport.</w:t>
      </w:r>
    </w:p>
    <w:p w14:paraId="67B66F5C" w14:textId="6B344C9C" w:rsidR="00CF3183" w:rsidRDefault="356AF001" w:rsidP="356AF001">
      <w:proofErr w:type="spellStart"/>
      <w:r w:rsidRPr="356AF001">
        <w:rPr>
          <w:b/>
          <w:bCs/>
        </w:rPr>
        <w:t>DefaultContract</w:t>
      </w:r>
      <w:proofErr w:type="spellEnd"/>
      <w:r w:rsidR="00CF3183">
        <w:br/>
      </w:r>
      <w:r>
        <w:t>Default contract used for bookings, if no Contract specified in request.</w:t>
      </w:r>
    </w:p>
    <w:p w14:paraId="5FBE6D98" w14:textId="6ED7D425" w:rsidR="00CF3183" w:rsidRDefault="356AF001" w:rsidP="356AF001">
      <w:proofErr w:type="spellStart"/>
      <w:r w:rsidRPr="356AF001">
        <w:rPr>
          <w:b/>
          <w:bCs/>
        </w:rPr>
        <w:t>GeovalidateTransportAddresses</w:t>
      </w:r>
      <w:proofErr w:type="spellEnd"/>
      <w:r>
        <w:t xml:space="preserve"> </w:t>
      </w:r>
      <w:r w:rsidR="00CF3183">
        <w:br/>
      </w:r>
      <w:r>
        <w:t xml:space="preserve">If True, transport locations are </w:t>
      </w:r>
      <w:proofErr w:type="spellStart"/>
      <w:r>
        <w:t>geovalidated</w:t>
      </w:r>
      <w:proofErr w:type="spellEnd"/>
      <w:r>
        <w:t xml:space="preserve">, and if </w:t>
      </w:r>
      <w:proofErr w:type="spellStart"/>
      <w:r>
        <w:t>successfull</w:t>
      </w:r>
      <w:proofErr w:type="spellEnd"/>
      <w:r>
        <w:t xml:space="preserve"> the original location is copied to comments.</w:t>
      </w:r>
    </w:p>
    <w:p w14:paraId="0DABC82F" w14:textId="46C4B58D" w:rsidR="00CF3183" w:rsidRDefault="356AF001" w:rsidP="356AF001">
      <w:proofErr w:type="spellStart"/>
      <w:r w:rsidRPr="356AF001">
        <w:rPr>
          <w:b/>
          <w:bCs/>
        </w:rPr>
        <w:t>ForceBooking</w:t>
      </w:r>
      <w:proofErr w:type="spellEnd"/>
      <w:r w:rsidR="00CF3183">
        <w:br/>
      </w:r>
      <w:r>
        <w:t>If True, transport is accepted even if no resource is available.</w:t>
      </w:r>
    </w:p>
    <w:p w14:paraId="4E971092" w14:textId="19BCABE6" w:rsidR="00CF3183" w:rsidRDefault="356AF001" w:rsidP="356AF001">
      <w:proofErr w:type="spellStart"/>
      <w:r w:rsidRPr="356AF001">
        <w:rPr>
          <w:b/>
          <w:bCs/>
        </w:rPr>
        <w:t>DocumentTypeExternalKey</w:t>
      </w:r>
      <w:proofErr w:type="spellEnd"/>
      <w:r w:rsidR="00CF3183">
        <w:br/>
      </w:r>
      <w:proofErr w:type="spellStart"/>
      <w:r>
        <w:t>DocumentTypeExternalKey</w:t>
      </w:r>
      <w:proofErr w:type="spellEnd"/>
      <w:r>
        <w:t xml:space="preserve"> used for files attached to transports.</w:t>
      </w:r>
    </w:p>
    <w:p w14:paraId="24BCA605" w14:textId="394F2257" w:rsidR="00CF3183" w:rsidRDefault="356AF001" w:rsidP="356AF001">
      <w:proofErr w:type="spellStart"/>
      <w:r w:rsidRPr="356AF001">
        <w:rPr>
          <w:b/>
          <w:bCs/>
        </w:rPr>
        <w:t>EtaChangeToTriggerNewStatusUpdate</w:t>
      </w:r>
      <w:proofErr w:type="spellEnd"/>
      <w:r w:rsidR="00CF3183">
        <w:br/>
      </w:r>
      <w:r>
        <w:t>Changes in calculated ETA that will trigger a status update to be sent (minutes).</w:t>
      </w:r>
    </w:p>
    <w:p w14:paraId="654EBE68" w14:textId="77382E4E" w:rsidR="00CF3183" w:rsidRDefault="356AF001" w:rsidP="356AF001">
      <w:proofErr w:type="spellStart"/>
      <w:r w:rsidRPr="356AF001">
        <w:rPr>
          <w:b/>
          <w:bCs/>
        </w:rPr>
        <w:t>PlanedTimeIsAllowedToBeEarlierThanRequestedTime</w:t>
      </w:r>
      <w:proofErr w:type="spellEnd"/>
      <w:r w:rsidR="00CF3183">
        <w:br/>
      </w:r>
      <w:r>
        <w:t>If true, planned time is accepted to be earlier than requested time.</w:t>
      </w:r>
    </w:p>
    <w:p w14:paraId="5CB37A02" w14:textId="76402460" w:rsidR="00CF3183" w:rsidRDefault="356AF001" w:rsidP="356AF001">
      <w:proofErr w:type="spellStart"/>
      <w:r w:rsidRPr="356AF001">
        <w:rPr>
          <w:b/>
          <w:bCs/>
        </w:rPr>
        <w:t>AddAddressNameToAddressComment</w:t>
      </w:r>
      <w:proofErr w:type="spellEnd"/>
      <w:r w:rsidR="00CF3183">
        <w:br/>
      </w:r>
      <w:r>
        <w:t>If True, received address name will be added to address comment.</w:t>
      </w:r>
    </w:p>
    <w:p w14:paraId="1BC67A2D" w14:textId="45EC5C5F" w:rsidR="00CF3183" w:rsidRDefault="356AF001" w:rsidP="356AF001">
      <w:proofErr w:type="spellStart"/>
      <w:r w:rsidRPr="356AF001">
        <w:rPr>
          <w:b/>
          <w:bCs/>
        </w:rPr>
        <w:t>AddressNamePrefixForComment</w:t>
      </w:r>
      <w:proofErr w:type="spellEnd"/>
      <w:r w:rsidR="00CF3183">
        <w:br/>
      </w:r>
      <w:r>
        <w:t>Prefix used when adding address name to comment.</w:t>
      </w:r>
    </w:p>
    <w:p w14:paraId="154EFCBE" w14:textId="4A1533A1" w:rsidR="00CF3183" w:rsidRDefault="356AF001" w:rsidP="356AF001">
      <w:proofErr w:type="spellStart"/>
      <w:r w:rsidRPr="356AF001">
        <w:rPr>
          <w:b/>
          <w:bCs/>
        </w:rPr>
        <w:t>IgnoreAddressName</w:t>
      </w:r>
      <w:proofErr w:type="spellEnd"/>
      <w:r w:rsidR="00CF3183">
        <w:br/>
      </w:r>
      <w:r>
        <w:t>If True, received address name will not be added to address name field.</w:t>
      </w:r>
    </w:p>
    <w:p w14:paraId="5590DFFC" w14:textId="0E77E409" w:rsidR="00CF3183" w:rsidRDefault="356AF001" w:rsidP="356AF001">
      <w:proofErr w:type="spellStart"/>
      <w:r w:rsidRPr="356AF001">
        <w:rPr>
          <w:b/>
          <w:bCs/>
        </w:rPr>
        <w:t>PayorExternalKey</w:t>
      </w:r>
      <w:proofErr w:type="spellEnd"/>
      <w:r>
        <w:t xml:space="preserve"> </w:t>
      </w:r>
      <w:r w:rsidR="00CF3183">
        <w:br/>
      </w:r>
      <w:r>
        <w:t xml:space="preserve">Payor </w:t>
      </w:r>
      <w:proofErr w:type="spellStart"/>
      <w:r>
        <w:t>ExternalKey</w:t>
      </w:r>
      <w:proofErr w:type="spellEnd"/>
      <w:r>
        <w:t xml:space="preserve"> for the payor used for </w:t>
      </w:r>
      <w:proofErr w:type="gramStart"/>
      <w:r>
        <w:t>received</w:t>
      </w:r>
      <w:proofErr w:type="gramEnd"/>
      <w:r>
        <w:t xml:space="preserve"> Payor information.</w:t>
      </w:r>
    </w:p>
    <w:p w14:paraId="6486F9D6" w14:textId="2C1B61C1" w:rsidR="00CF3183" w:rsidRDefault="356AF001" w:rsidP="356AF001">
      <w:proofErr w:type="spellStart"/>
      <w:r w:rsidRPr="356AF001">
        <w:rPr>
          <w:b/>
          <w:bCs/>
        </w:rPr>
        <w:t>PayorFieldExternalKey</w:t>
      </w:r>
      <w:proofErr w:type="spellEnd"/>
      <w:r w:rsidR="00CF3183">
        <w:br/>
      </w:r>
      <w:r>
        <w:t>Payor Field External Key for the payor field used for received Payor information.</w:t>
      </w:r>
    </w:p>
    <w:p w14:paraId="03AA272F" w14:textId="3671BD19" w:rsidR="00CF3183" w:rsidRDefault="356AF001" w:rsidP="356AF001">
      <w:pPr>
        <w:pStyle w:val="Heading3"/>
        <w:rPr>
          <w:bCs w:val="0"/>
          <w:szCs w:val="22"/>
        </w:rPr>
      </w:pPr>
      <w:bookmarkStart w:id="22" w:name="_Toc76618649"/>
      <w:bookmarkStart w:id="23" w:name="_Toc1795797366"/>
      <w:r>
        <w:t>Interface Operations</w:t>
      </w:r>
      <w:bookmarkEnd w:id="22"/>
      <w:bookmarkEnd w:id="23"/>
    </w:p>
    <w:p w14:paraId="74E33A8D" w14:textId="1A7A7F45" w:rsidR="00CF3183" w:rsidRDefault="00CF3183" w:rsidP="00031B80">
      <w:pPr>
        <w:spacing w:line="259" w:lineRule="auto"/>
      </w:pPr>
      <w:r>
        <w:t>This section contains definition of all booking interface operations.</w:t>
      </w:r>
    </w:p>
    <w:p w14:paraId="4C4A2AE2" w14:textId="12E074A5" w:rsidR="00CF3183" w:rsidRDefault="356AF001" w:rsidP="00031B80">
      <w:pPr>
        <w:pStyle w:val="Heading3"/>
      </w:pPr>
      <w:bookmarkStart w:id="24" w:name="_Toc76618650"/>
      <w:bookmarkStart w:id="25" w:name="_Toc89709074"/>
      <w:proofErr w:type="spellStart"/>
      <w:r>
        <w:lastRenderedPageBreak/>
        <w:t>BookTransport</w:t>
      </w:r>
      <w:bookmarkEnd w:id="24"/>
      <w:bookmarkEnd w:id="25"/>
      <w:proofErr w:type="spellEnd"/>
    </w:p>
    <w:p w14:paraId="545BFD16" w14:textId="10060F40" w:rsidR="00CF3183" w:rsidRDefault="00CF3183" w:rsidP="00CF3183">
      <w:pPr>
        <w:spacing w:line="259" w:lineRule="auto"/>
      </w:pPr>
      <w:r>
        <w:t xml:space="preserve">This </w:t>
      </w:r>
      <w:r w:rsidR="003D5892">
        <w:t>operation</w:t>
      </w:r>
      <w:r>
        <w:t xml:space="preserve"> creates Transport.</w:t>
      </w:r>
    </w:p>
    <w:p w14:paraId="29AD93A2" w14:textId="60C0E733" w:rsidR="003D5892" w:rsidRDefault="003D5892" w:rsidP="00CF3183">
      <w:pPr>
        <w:spacing w:line="259" w:lineRule="auto"/>
      </w:pPr>
      <w:r>
        <w:t xml:space="preserve">Is called by posting a </w:t>
      </w:r>
      <w:proofErr w:type="spellStart"/>
      <w:r>
        <w:t>TransportBookingRequest</w:t>
      </w:r>
      <w:proofErr w:type="spellEnd"/>
      <w:r>
        <w:t xml:space="preserve"> to </w:t>
      </w:r>
    </w:p>
    <w:p w14:paraId="63726D1C" w14:textId="6674D002" w:rsidR="003D5892" w:rsidRDefault="77217DA4" w:rsidP="00CF3183">
      <w:pPr>
        <w:spacing w:line="259" w:lineRule="auto"/>
      </w:pPr>
      <w:r>
        <w:t>POST [server</w:t>
      </w:r>
      <w:proofErr w:type="gramStart"/>
      <w:r>
        <w:t>]:[</w:t>
      </w:r>
      <w:proofErr w:type="gramEnd"/>
      <w:r>
        <w:t>port]/</w:t>
      </w:r>
      <w:proofErr w:type="spellStart"/>
      <w:r>
        <w:t>transferschedulingbroker</w:t>
      </w:r>
      <w:proofErr w:type="spellEnd"/>
      <w:r>
        <w:t>/transport</w:t>
      </w:r>
    </w:p>
    <w:p w14:paraId="5993B7AA" w14:textId="5383CAFD" w:rsidR="00031B80" w:rsidRDefault="00031B80" w:rsidP="00CF3183">
      <w:pPr>
        <w:spacing w:line="259" w:lineRule="auto"/>
      </w:pPr>
      <w:r>
        <w:t xml:space="preserve">And returns a </w:t>
      </w:r>
      <w:proofErr w:type="spellStart"/>
      <w:r>
        <w:t>TransportBookingResponse</w:t>
      </w:r>
      <w:proofErr w:type="spellEnd"/>
    </w:p>
    <w:p w14:paraId="020F235B" w14:textId="05A8CE4D" w:rsidR="00031B80" w:rsidRDefault="00031B80" w:rsidP="00CF3183">
      <w:pPr>
        <w:spacing w:line="259" w:lineRule="auto"/>
      </w:pPr>
      <w:proofErr w:type="gramStart"/>
      <w:r>
        <w:t>A transport</w:t>
      </w:r>
      <w:proofErr w:type="gramEnd"/>
      <w:r>
        <w:t xml:space="preserve"> is updated by using PUT instead of POST.</w:t>
      </w:r>
    </w:p>
    <w:p w14:paraId="6D0AE1F4" w14:textId="5D57A83D" w:rsidR="00031B80" w:rsidRDefault="356AF001" w:rsidP="00031B80">
      <w:pPr>
        <w:pStyle w:val="Heading3"/>
      </w:pPr>
      <w:bookmarkStart w:id="26" w:name="_Toc76618651"/>
      <w:bookmarkStart w:id="27" w:name="_Toc1247280180"/>
      <w:proofErr w:type="spellStart"/>
      <w:proofErr w:type="gramStart"/>
      <w:r>
        <w:t>ConfirmTransport</w:t>
      </w:r>
      <w:bookmarkEnd w:id="26"/>
      <w:bookmarkEnd w:id="27"/>
      <w:proofErr w:type="spellEnd"/>
      <w:proofErr w:type="gramEnd"/>
    </w:p>
    <w:p w14:paraId="06DE0F85" w14:textId="5965E0BD" w:rsidR="00031B80" w:rsidRDefault="00031B80" w:rsidP="00031B80">
      <w:r>
        <w:t xml:space="preserve">This operation confirms or rejects </w:t>
      </w:r>
      <w:proofErr w:type="gramStart"/>
      <w:r>
        <w:t>a transport</w:t>
      </w:r>
      <w:proofErr w:type="gramEnd"/>
      <w:r>
        <w:t>.</w:t>
      </w:r>
    </w:p>
    <w:p w14:paraId="346BA2E7" w14:textId="29A01B06" w:rsidR="00031B80" w:rsidRDefault="00031B80" w:rsidP="00031B80">
      <w:r>
        <w:t xml:space="preserve">Is called by posting a </w:t>
      </w:r>
      <w:proofErr w:type="spellStart"/>
      <w:r>
        <w:t>TranportConfirmationRequest</w:t>
      </w:r>
      <w:proofErr w:type="spellEnd"/>
      <w:r>
        <w:t xml:space="preserve"> to</w:t>
      </w:r>
    </w:p>
    <w:p w14:paraId="4612DDF6" w14:textId="2DCE5E08" w:rsidR="00031B80" w:rsidRDefault="77217DA4" w:rsidP="77217DA4">
      <w:pPr>
        <w:spacing w:line="259" w:lineRule="auto"/>
      </w:pPr>
      <w:r>
        <w:t>POST [server</w:t>
      </w:r>
      <w:proofErr w:type="gramStart"/>
      <w:r>
        <w:t>]:[</w:t>
      </w:r>
      <w:proofErr w:type="gramEnd"/>
      <w:r>
        <w:t>port]/transferschedulingbroker/</w:t>
      </w:r>
      <w:proofErr w:type="gramStart"/>
      <w:r>
        <w:t>transport/{bookingId}/</w:t>
      </w:r>
      <w:proofErr w:type="gramEnd"/>
      <w:r>
        <w:t>confirm</w:t>
      </w:r>
    </w:p>
    <w:p w14:paraId="0D5C2BA4" w14:textId="4DC2DABE" w:rsidR="00031B80" w:rsidRDefault="00031B80" w:rsidP="00031B80">
      <w:pPr>
        <w:spacing w:line="259" w:lineRule="auto"/>
      </w:pPr>
      <w:r>
        <w:t xml:space="preserve">And returns a </w:t>
      </w:r>
      <w:proofErr w:type="spellStart"/>
      <w:r>
        <w:t>TransportConfirmationResponse</w:t>
      </w:r>
      <w:proofErr w:type="spellEnd"/>
    </w:p>
    <w:p w14:paraId="474E8B9B" w14:textId="7B519B5A" w:rsidR="00F66AB7" w:rsidRDefault="356AF001" w:rsidP="00F66AB7">
      <w:pPr>
        <w:pStyle w:val="Heading3"/>
      </w:pPr>
      <w:bookmarkStart w:id="28" w:name="_Toc76618652"/>
      <w:bookmarkStart w:id="29" w:name="_Toc94964729"/>
      <w:r>
        <w:t>Add File attachment</w:t>
      </w:r>
      <w:bookmarkEnd w:id="28"/>
      <w:bookmarkEnd w:id="29"/>
    </w:p>
    <w:p w14:paraId="04C1B9FF" w14:textId="3AF08529" w:rsidR="00F66AB7" w:rsidRDefault="00F66AB7" w:rsidP="00F66AB7">
      <w:r>
        <w:t xml:space="preserve">This operation adds a file attachment to </w:t>
      </w:r>
      <w:proofErr w:type="gramStart"/>
      <w:r>
        <w:t>a transport</w:t>
      </w:r>
      <w:proofErr w:type="gramEnd"/>
      <w:r>
        <w:t>.</w:t>
      </w:r>
    </w:p>
    <w:p w14:paraId="605DE378" w14:textId="1630F698" w:rsidR="00F66AB7" w:rsidRDefault="4F0E116C" w:rsidP="00F66AB7">
      <w:proofErr w:type="gramStart"/>
      <w:r>
        <w:t>Is</w:t>
      </w:r>
      <w:proofErr w:type="gramEnd"/>
      <w:r>
        <w:t xml:space="preserve"> called by posting an </w:t>
      </w:r>
      <w:proofErr w:type="spellStart"/>
      <w:r>
        <w:t>AttachFileToTransportRequest</w:t>
      </w:r>
      <w:proofErr w:type="spellEnd"/>
      <w:r>
        <w:t xml:space="preserve"> to</w:t>
      </w:r>
    </w:p>
    <w:p w14:paraId="0EA78830" w14:textId="2BE78A74" w:rsidR="00F66AB7" w:rsidRDefault="77217DA4" w:rsidP="77217DA4">
      <w:pPr>
        <w:spacing w:line="259" w:lineRule="auto"/>
      </w:pPr>
      <w:r>
        <w:t>POST [server</w:t>
      </w:r>
      <w:proofErr w:type="gramStart"/>
      <w:r>
        <w:t>]:[</w:t>
      </w:r>
      <w:proofErr w:type="gramEnd"/>
      <w:r>
        <w:t>port]/transferschedulingbroker/</w:t>
      </w:r>
      <w:proofErr w:type="gramStart"/>
      <w:r>
        <w:t>transport/{bookingId}/</w:t>
      </w:r>
      <w:proofErr w:type="gramEnd"/>
      <w:r>
        <w:t>AttachFile</w:t>
      </w:r>
    </w:p>
    <w:p w14:paraId="38315641" w14:textId="07485F8C" w:rsidR="00F66AB7" w:rsidRPr="00F66AB7" w:rsidRDefault="00F66AB7" w:rsidP="009C2AF9">
      <w:pPr>
        <w:spacing w:line="259" w:lineRule="auto"/>
      </w:pPr>
      <w:r>
        <w:t xml:space="preserve">And returns a </w:t>
      </w:r>
      <w:proofErr w:type="spellStart"/>
      <w:r>
        <w:t>AttachFileToTransportResponse</w:t>
      </w:r>
      <w:proofErr w:type="spellEnd"/>
      <w:r>
        <w:t xml:space="preserve"> indicating Succes or Error</w:t>
      </w:r>
    </w:p>
    <w:p w14:paraId="7E39771D" w14:textId="1788D771" w:rsidR="00031B80" w:rsidRDefault="356AF001" w:rsidP="00031B80">
      <w:pPr>
        <w:pStyle w:val="Heading3"/>
      </w:pPr>
      <w:bookmarkStart w:id="30" w:name="_Toc76618653"/>
      <w:bookmarkStart w:id="31" w:name="_Toc661621044"/>
      <w:r>
        <w:t>Cancel transport</w:t>
      </w:r>
      <w:bookmarkEnd w:id="30"/>
      <w:bookmarkEnd w:id="31"/>
    </w:p>
    <w:p w14:paraId="0AC86254" w14:textId="6DDE2545" w:rsidR="00031B80" w:rsidRDefault="00031B80" w:rsidP="00031B80">
      <w:pPr>
        <w:spacing w:line="259" w:lineRule="auto"/>
      </w:pPr>
      <w:r>
        <w:t xml:space="preserve">This operation </w:t>
      </w:r>
      <w:r w:rsidR="004735D7">
        <w:t xml:space="preserve">cancels </w:t>
      </w:r>
      <w:proofErr w:type="gramStart"/>
      <w:r w:rsidR="004735D7">
        <w:t>a</w:t>
      </w:r>
      <w:r>
        <w:t xml:space="preserve"> Transport</w:t>
      </w:r>
      <w:proofErr w:type="gramEnd"/>
      <w:r>
        <w:t>.</w:t>
      </w:r>
    </w:p>
    <w:p w14:paraId="4470EC3C" w14:textId="070A595B" w:rsidR="00031B80" w:rsidRDefault="00031B80" w:rsidP="00031B80">
      <w:pPr>
        <w:spacing w:line="259" w:lineRule="auto"/>
      </w:pPr>
      <w:proofErr w:type="gramStart"/>
      <w:r>
        <w:t>Is</w:t>
      </w:r>
      <w:proofErr w:type="gramEnd"/>
      <w:r>
        <w:t xml:space="preserve"> called by </w:t>
      </w:r>
      <w:r w:rsidR="005C06E8">
        <w:t>call DELETE with</w:t>
      </w:r>
      <w:r>
        <w:t xml:space="preserve"> a </w:t>
      </w:r>
      <w:proofErr w:type="spellStart"/>
      <w:r w:rsidR="005C06E8">
        <w:t>TransportCancelRequest</w:t>
      </w:r>
      <w:proofErr w:type="spellEnd"/>
      <w:r w:rsidR="005C06E8">
        <w:t xml:space="preserve"> </w:t>
      </w:r>
      <w:r>
        <w:t xml:space="preserve">to </w:t>
      </w:r>
    </w:p>
    <w:p w14:paraId="3B238AB8" w14:textId="2C1ED82A" w:rsidR="00031B80" w:rsidRDefault="77217DA4" w:rsidP="77217DA4">
      <w:pPr>
        <w:spacing w:line="259" w:lineRule="auto"/>
      </w:pPr>
      <w:r>
        <w:t>DELETE [server</w:t>
      </w:r>
      <w:proofErr w:type="gramStart"/>
      <w:r>
        <w:t>]:[</w:t>
      </w:r>
      <w:proofErr w:type="gramEnd"/>
      <w:r>
        <w:t>port]/</w:t>
      </w:r>
      <w:proofErr w:type="spellStart"/>
      <w:r>
        <w:t>transferschedulingbroker</w:t>
      </w:r>
      <w:proofErr w:type="spellEnd"/>
      <w:r>
        <w:t>/</w:t>
      </w:r>
      <w:proofErr w:type="gramStart"/>
      <w:r>
        <w:t>transport/{</w:t>
      </w:r>
      <w:proofErr w:type="spellStart"/>
      <w:proofErr w:type="gramEnd"/>
      <w:r>
        <w:t>bookingId</w:t>
      </w:r>
      <w:proofErr w:type="spellEnd"/>
      <w:r>
        <w:t>}</w:t>
      </w:r>
    </w:p>
    <w:p w14:paraId="5D8D9546" w14:textId="00B1308F" w:rsidR="00031B80" w:rsidRDefault="00031B80" w:rsidP="00031B80">
      <w:pPr>
        <w:spacing w:line="259" w:lineRule="auto"/>
      </w:pPr>
      <w:r>
        <w:t xml:space="preserve">And returns </w:t>
      </w:r>
      <w:proofErr w:type="gramStart"/>
      <w:r>
        <w:t xml:space="preserve">a </w:t>
      </w:r>
      <w:proofErr w:type="spellStart"/>
      <w:r w:rsidR="005C06E8">
        <w:t>TransportCancel</w:t>
      </w:r>
      <w:r>
        <w:t>Response</w:t>
      </w:r>
      <w:proofErr w:type="spellEnd"/>
      <w:proofErr w:type="gramEnd"/>
    </w:p>
    <w:p w14:paraId="2D587A1E" w14:textId="3F89F67B" w:rsidR="005C06E8" w:rsidRDefault="356AF001" w:rsidP="005C06E8">
      <w:pPr>
        <w:pStyle w:val="Heading3"/>
      </w:pPr>
      <w:bookmarkStart w:id="32" w:name="_Toc76618654"/>
      <w:bookmarkStart w:id="33" w:name="_Toc548531828"/>
      <w:r>
        <w:t>Transport Status Update</w:t>
      </w:r>
      <w:bookmarkEnd w:id="32"/>
      <w:bookmarkEnd w:id="33"/>
    </w:p>
    <w:p w14:paraId="4B80636A" w14:textId="418810D7" w:rsidR="00603396" w:rsidRDefault="77217DA4" w:rsidP="243FEAC7">
      <w:r>
        <w:t xml:space="preserve">This operation must be implemented by </w:t>
      </w:r>
      <w:proofErr w:type="spellStart"/>
      <w:r>
        <w:t>TransferSchedulingBroker</w:t>
      </w:r>
      <w:proofErr w:type="spellEnd"/>
      <w:r>
        <w:t xml:space="preserve"> to be able to receive transport </w:t>
      </w:r>
      <w:proofErr w:type="spellStart"/>
      <w:proofErr w:type="gramStart"/>
      <w:r>
        <w:t>statuses.The</w:t>
      </w:r>
      <w:proofErr w:type="spellEnd"/>
      <w:proofErr w:type="gramEnd"/>
      <w:r>
        <w:t xml:space="preserve"> operation is called from Logis to send status updated to </w:t>
      </w:r>
      <w:proofErr w:type="spellStart"/>
      <w:r>
        <w:t>TransferSchedulingBroker</w:t>
      </w:r>
      <w:proofErr w:type="spellEnd"/>
      <w:r>
        <w:t>.</w:t>
      </w:r>
    </w:p>
    <w:p w14:paraId="13B7E868" w14:textId="472FDA6F" w:rsidR="00603396" w:rsidRDefault="0F827CA6" w:rsidP="00603396">
      <w:pPr>
        <w:spacing w:line="259" w:lineRule="auto"/>
      </w:pPr>
      <w:proofErr w:type="gramStart"/>
      <w:r>
        <w:t>Is</w:t>
      </w:r>
      <w:proofErr w:type="gramEnd"/>
      <w:r>
        <w:t xml:space="preserve"> called by posting a </w:t>
      </w:r>
      <w:proofErr w:type="spellStart"/>
      <w:r>
        <w:t>TransportStatusUpdate</w:t>
      </w:r>
      <w:proofErr w:type="spellEnd"/>
      <w:r>
        <w:t xml:space="preserve"> to </w:t>
      </w:r>
    </w:p>
    <w:p w14:paraId="115BA198" w14:textId="238D0BB0" w:rsidR="00603396" w:rsidRDefault="77217DA4" w:rsidP="243FEAC7">
      <w:pPr>
        <w:spacing w:line="259" w:lineRule="auto"/>
      </w:pPr>
      <w:r>
        <w:t>POST [</w:t>
      </w:r>
      <w:proofErr w:type="spellStart"/>
      <w:r>
        <w:t>TransferSchedulingBroker</w:t>
      </w:r>
      <w:proofErr w:type="spellEnd"/>
      <w:r>
        <w:t xml:space="preserve"> server</w:t>
      </w:r>
      <w:proofErr w:type="gramStart"/>
      <w:r>
        <w:t>]:[</w:t>
      </w:r>
      <w:proofErr w:type="gramEnd"/>
      <w:r>
        <w:t>port]/</w:t>
      </w:r>
      <w:proofErr w:type="spellStart"/>
      <w:r>
        <w:t>transferschedulingbrokerout</w:t>
      </w:r>
      <w:proofErr w:type="spellEnd"/>
      <w:r>
        <w:t>/transport/status</w:t>
      </w:r>
    </w:p>
    <w:p w14:paraId="1E99D416" w14:textId="2C9791D8" w:rsidR="00603396" w:rsidRDefault="00603396" w:rsidP="00F66AB7">
      <w:pPr>
        <w:spacing w:line="259" w:lineRule="auto"/>
      </w:pPr>
      <w:r>
        <w:t xml:space="preserve">And returns a </w:t>
      </w:r>
      <w:proofErr w:type="spellStart"/>
      <w:r>
        <w:t>TransportStatusResponse</w:t>
      </w:r>
      <w:proofErr w:type="spellEnd"/>
    </w:p>
    <w:p w14:paraId="09F29DAF" w14:textId="5BCB2F8D" w:rsidR="00603396" w:rsidRDefault="356AF001" w:rsidP="00603396">
      <w:pPr>
        <w:pStyle w:val="Heading2"/>
      </w:pPr>
      <w:bookmarkStart w:id="34" w:name="_Toc76618655"/>
      <w:bookmarkStart w:id="35" w:name="_Toc1870574428"/>
      <w:r>
        <w:t>Interface Data Types</w:t>
      </w:r>
      <w:bookmarkEnd w:id="34"/>
      <w:bookmarkEnd w:id="35"/>
    </w:p>
    <w:p w14:paraId="15C948E9" w14:textId="39A38838" w:rsidR="00B606AA" w:rsidRDefault="00B606AA" w:rsidP="00B606AA">
      <w:pPr>
        <w:spacing w:line="259" w:lineRule="auto"/>
      </w:pPr>
      <w:r>
        <w:t>This subsection describes the data types used in the interface. First, the most basic data types that needed to be introduced in interface are described. After that the most complex Patient and Transport are explained, together with a few related types.</w:t>
      </w:r>
    </w:p>
    <w:p w14:paraId="65FEE0F1" w14:textId="77777777" w:rsidR="00B606AA" w:rsidRDefault="356AF001" w:rsidP="00B606AA">
      <w:pPr>
        <w:pStyle w:val="Heading3"/>
      </w:pPr>
      <w:bookmarkStart w:id="36" w:name="_Toc76618656"/>
      <w:bookmarkStart w:id="37" w:name="_Toc650175376"/>
      <w:r>
        <w:t>Basic Data</w:t>
      </w:r>
      <w:bookmarkEnd w:id="36"/>
      <w:bookmarkEnd w:id="37"/>
    </w:p>
    <w:p w14:paraId="7E0876A2" w14:textId="14B4DF42" w:rsidR="00B606AA" w:rsidRDefault="4F0E116C" w:rsidP="00B606AA">
      <w:pPr>
        <w:spacing w:line="259" w:lineRule="auto"/>
      </w:pPr>
      <w:proofErr w:type="spellStart"/>
      <w:r>
        <w:t>CodedReference</w:t>
      </w:r>
      <w:proofErr w:type="spellEnd"/>
      <w:r>
        <w:t xml:space="preserve"> and Address are basic data types introduced for booking interface.</w:t>
      </w:r>
    </w:p>
    <w:p w14:paraId="25BC1313" w14:textId="77777777" w:rsidR="00B606AA" w:rsidRDefault="00B606AA" w:rsidP="00B606AA">
      <w:pPr>
        <w:spacing w:line="259" w:lineRule="auto"/>
      </w:pPr>
      <w:r>
        <w:lastRenderedPageBreak/>
        <w:t>3.1.1.1</w:t>
      </w:r>
      <w:r>
        <w:tab/>
        <w:t>Coded Reference</w:t>
      </w:r>
    </w:p>
    <w:p w14:paraId="3B347ADF" w14:textId="77777777" w:rsidR="00B606AA" w:rsidRDefault="00B606AA" w:rsidP="00B606AA">
      <w:pPr>
        <w:spacing w:line="259" w:lineRule="auto"/>
      </w:pPr>
      <w:r>
        <w:t xml:space="preserve">Coded reference is used for representing reference data, e.g. </w:t>
      </w:r>
      <w:proofErr w:type="spellStart"/>
      <w:r>
        <w:t>TransportReasonCode</w:t>
      </w:r>
      <w:proofErr w:type="spellEnd"/>
      <w:r>
        <w:t xml:space="preserve">, </w:t>
      </w:r>
      <w:proofErr w:type="spellStart"/>
      <w:r>
        <w:t>TransportRequirement</w:t>
      </w:r>
      <w:proofErr w:type="spellEnd"/>
      <w:r>
        <w:t xml:space="preserve">, </w:t>
      </w:r>
      <w:proofErr w:type="spellStart"/>
      <w:r>
        <w:t>PaymentType</w:t>
      </w:r>
      <w:proofErr w:type="spellEnd"/>
      <w:r>
        <w:t xml:space="preserve">, etc. These change </w:t>
      </w:r>
      <w:proofErr w:type="gramStart"/>
      <w:r>
        <w:t>rarely, but</w:t>
      </w:r>
      <w:proofErr w:type="gramEnd"/>
      <w:r>
        <w:t xml:space="preserve"> are referred frequently by other types.</w:t>
      </w:r>
    </w:p>
    <w:p w14:paraId="675A94FA" w14:textId="77777777" w:rsidR="00B606AA" w:rsidRDefault="00B606AA" w:rsidP="00B606AA">
      <w:pPr>
        <w:spacing w:line="259" w:lineRule="auto"/>
      </w:pPr>
      <w:r>
        <w:t xml:space="preserve">For example, one of many Transport properties is </w:t>
      </w:r>
      <w:proofErr w:type="spellStart"/>
      <w:r>
        <w:t>TransportRequirement</w:t>
      </w:r>
      <w:proofErr w:type="spellEnd"/>
      <w:r>
        <w:t xml:space="preserve">. If Transport is sent, there is no need for include all </w:t>
      </w:r>
      <w:proofErr w:type="spellStart"/>
      <w:r>
        <w:t>TransportRequirement</w:t>
      </w:r>
      <w:proofErr w:type="spellEnd"/>
      <w:r>
        <w:t xml:space="preserve"> data. Instead, Transport contains just </w:t>
      </w:r>
      <w:proofErr w:type="spellStart"/>
      <w:r>
        <w:t>TransportRequirement</w:t>
      </w:r>
      <w:proofErr w:type="spellEnd"/>
      <w:r>
        <w:t xml:space="preserve"> Id, Name and </w:t>
      </w:r>
      <w:proofErr w:type="spellStart"/>
      <w:r>
        <w:t>ExternalCode</w:t>
      </w:r>
      <w:proofErr w:type="spellEnd"/>
      <w:r>
        <w:t>.</w:t>
      </w:r>
    </w:p>
    <w:tbl>
      <w:tblPr>
        <w:tblStyle w:val="PlainTable3"/>
        <w:tblW w:w="0" w:type="auto"/>
        <w:tblLook w:val="0420" w:firstRow="1" w:lastRow="0" w:firstColumn="0" w:lastColumn="0" w:noHBand="0" w:noVBand="1"/>
      </w:tblPr>
      <w:tblGrid>
        <w:gridCol w:w="1560"/>
        <w:gridCol w:w="1417"/>
        <w:gridCol w:w="1418"/>
        <w:gridCol w:w="1559"/>
        <w:gridCol w:w="3685"/>
      </w:tblGrid>
      <w:tr w:rsidR="00B606AA" w14:paraId="70781FAC" w14:textId="77777777" w:rsidTr="00675CB4">
        <w:trPr>
          <w:cnfStyle w:val="100000000000" w:firstRow="1" w:lastRow="0" w:firstColumn="0" w:lastColumn="0" w:oddVBand="0" w:evenVBand="0" w:oddHBand="0" w:evenHBand="0" w:firstRowFirstColumn="0" w:firstRowLastColumn="0" w:lastRowFirstColumn="0" w:lastRowLastColumn="0"/>
        </w:trPr>
        <w:tc>
          <w:tcPr>
            <w:tcW w:w="1560" w:type="dxa"/>
          </w:tcPr>
          <w:p w14:paraId="19121E1A" w14:textId="77777777" w:rsidR="00B606AA" w:rsidRPr="00A36731" w:rsidRDefault="00B606AA" w:rsidP="00675CB4">
            <w:r w:rsidRPr="00A36731">
              <w:t>Field</w:t>
            </w:r>
          </w:p>
        </w:tc>
        <w:tc>
          <w:tcPr>
            <w:tcW w:w="1417" w:type="dxa"/>
          </w:tcPr>
          <w:p w14:paraId="671998C5" w14:textId="77777777" w:rsidR="00B606AA" w:rsidRPr="00A36731" w:rsidRDefault="00B606AA" w:rsidP="00675CB4">
            <w:r w:rsidRPr="00A36731">
              <w:t>Data type</w:t>
            </w:r>
          </w:p>
        </w:tc>
        <w:tc>
          <w:tcPr>
            <w:tcW w:w="1418" w:type="dxa"/>
          </w:tcPr>
          <w:p w14:paraId="5C06A8CA" w14:textId="77777777" w:rsidR="00B606AA" w:rsidRPr="00A36731" w:rsidRDefault="00B606AA" w:rsidP="00675CB4">
            <w:r w:rsidRPr="00A36731">
              <w:t>Mandatory</w:t>
            </w:r>
          </w:p>
        </w:tc>
        <w:tc>
          <w:tcPr>
            <w:tcW w:w="1559" w:type="dxa"/>
          </w:tcPr>
          <w:p w14:paraId="06862474" w14:textId="77777777" w:rsidR="00B606AA" w:rsidRPr="00A36731" w:rsidRDefault="00B606AA" w:rsidP="00675CB4">
            <w:r w:rsidRPr="00A36731">
              <w:t>Restrictions</w:t>
            </w:r>
          </w:p>
        </w:tc>
        <w:tc>
          <w:tcPr>
            <w:tcW w:w="3685" w:type="dxa"/>
          </w:tcPr>
          <w:p w14:paraId="63312C29" w14:textId="77777777" w:rsidR="00B606AA" w:rsidRPr="00A36731" w:rsidRDefault="00B606AA" w:rsidP="00675CB4">
            <w:r w:rsidRPr="00A36731">
              <w:t>Description</w:t>
            </w:r>
          </w:p>
        </w:tc>
      </w:tr>
      <w:tr w:rsidR="00B606AA" w14:paraId="4486281F" w14:textId="77777777" w:rsidTr="00675CB4">
        <w:trPr>
          <w:cnfStyle w:val="000000100000" w:firstRow="0" w:lastRow="0" w:firstColumn="0" w:lastColumn="0" w:oddVBand="0" w:evenVBand="0" w:oddHBand="1" w:evenHBand="0" w:firstRowFirstColumn="0" w:firstRowLastColumn="0" w:lastRowFirstColumn="0" w:lastRowLastColumn="0"/>
        </w:trPr>
        <w:tc>
          <w:tcPr>
            <w:tcW w:w="1560" w:type="dxa"/>
          </w:tcPr>
          <w:p w14:paraId="4B63F036" w14:textId="77777777" w:rsidR="00B606AA" w:rsidRPr="00A36731" w:rsidRDefault="00B606AA" w:rsidP="00675CB4">
            <w:r w:rsidRPr="00A36731">
              <w:t>Id</w:t>
            </w:r>
          </w:p>
        </w:tc>
        <w:tc>
          <w:tcPr>
            <w:tcW w:w="1417" w:type="dxa"/>
          </w:tcPr>
          <w:p w14:paraId="540322A7" w14:textId="77777777" w:rsidR="00B606AA" w:rsidRPr="00A36731" w:rsidRDefault="00B606AA" w:rsidP="00675CB4">
            <w:r w:rsidRPr="00A36731">
              <w:t>Long</w:t>
            </w:r>
          </w:p>
        </w:tc>
        <w:tc>
          <w:tcPr>
            <w:tcW w:w="1418" w:type="dxa"/>
          </w:tcPr>
          <w:p w14:paraId="1755551C" w14:textId="77777777" w:rsidR="00B606AA" w:rsidRPr="00A36731" w:rsidRDefault="00B606AA" w:rsidP="00675CB4">
            <w:r w:rsidRPr="00A36731">
              <w:t>No</w:t>
            </w:r>
          </w:p>
        </w:tc>
        <w:tc>
          <w:tcPr>
            <w:tcW w:w="1559" w:type="dxa"/>
          </w:tcPr>
          <w:p w14:paraId="3FAED0FD" w14:textId="77777777" w:rsidR="00B606AA" w:rsidRPr="00A36731" w:rsidRDefault="00B606AA" w:rsidP="00675CB4">
            <w:r w:rsidRPr="00A36731">
              <w:t>Key</w:t>
            </w:r>
          </w:p>
        </w:tc>
        <w:tc>
          <w:tcPr>
            <w:tcW w:w="3685" w:type="dxa"/>
          </w:tcPr>
          <w:p w14:paraId="30944E21" w14:textId="77777777" w:rsidR="00B606AA" w:rsidRPr="00A36731" w:rsidRDefault="00B606AA" w:rsidP="00675CB4"/>
        </w:tc>
      </w:tr>
      <w:tr w:rsidR="00B606AA" w14:paraId="3E5BA2EC" w14:textId="77777777" w:rsidTr="00675CB4">
        <w:tc>
          <w:tcPr>
            <w:tcW w:w="1560" w:type="dxa"/>
          </w:tcPr>
          <w:p w14:paraId="69BE08D2" w14:textId="77777777" w:rsidR="00B606AA" w:rsidRPr="00A36731" w:rsidRDefault="00B606AA" w:rsidP="00675CB4">
            <w:r w:rsidRPr="00A36731">
              <w:t>Name</w:t>
            </w:r>
          </w:p>
        </w:tc>
        <w:tc>
          <w:tcPr>
            <w:tcW w:w="1417" w:type="dxa"/>
          </w:tcPr>
          <w:p w14:paraId="3A655F25" w14:textId="77777777" w:rsidR="00B606AA" w:rsidRPr="00A36731" w:rsidRDefault="00B606AA" w:rsidP="00675CB4">
            <w:r w:rsidRPr="00A36731">
              <w:t>String</w:t>
            </w:r>
          </w:p>
        </w:tc>
        <w:tc>
          <w:tcPr>
            <w:tcW w:w="1418" w:type="dxa"/>
          </w:tcPr>
          <w:p w14:paraId="5DFFD5C6" w14:textId="77777777" w:rsidR="00B606AA" w:rsidRPr="00A36731" w:rsidRDefault="00B606AA" w:rsidP="00675CB4">
            <w:r w:rsidRPr="00A36731">
              <w:t>No</w:t>
            </w:r>
          </w:p>
        </w:tc>
        <w:tc>
          <w:tcPr>
            <w:tcW w:w="1559" w:type="dxa"/>
          </w:tcPr>
          <w:p w14:paraId="3AB8E3C6" w14:textId="77777777" w:rsidR="00B606AA" w:rsidRPr="00A36731" w:rsidRDefault="00B606AA" w:rsidP="00675CB4">
            <w:r w:rsidRPr="00A36731">
              <w:t>None</w:t>
            </w:r>
          </w:p>
        </w:tc>
        <w:tc>
          <w:tcPr>
            <w:tcW w:w="3685" w:type="dxa"/>
          </w:tcPr>
          <w:p w14:paraId="6206EA69" w14:textId="77777777" w:rsidR="00B606AA" w:rsidRPr="00A36731" w:rsidRDefault="00B606AA" w:rsidP="00675CB4"/>
        </w:tc>
      </w:tr>
      <w:tr w:rsidR="00B606AA" w14:paraId="644B07ED" w14:textId="77777777" w:rsidTr="00675CB4">
        <w:trPr>
          <w:cnfStyle w:val="000000100000" w:firstRow="0" w:lastRow="0" w:firstColumn="0" w:lastColumn="0" w:oddVBand="0" w:evenVBand="0" w:oddHBand="1" w:evenHBand="0" w:firstRowFirstColumn="0" w:firstRowLastColumn="0" w:lastRowFirstColumn="0" w:lastRowLastColumn="0"/>
        </w:trPr>
        <w:tc>
          <w:tcPr>
            <w:tcW w:w="1560" w:type="dxa"/>
          </w:tcPr>
          <w:p w14:paraId="5C861D56" w14:textId="77777777" w:rsidR="00B606AA" w:rsidRPr="00A36731" w:rsidRDefault="00B606AA" w:rsidP="00675CB4">
            <w:proofErr w:type="spellStart"/>
            <w:r w:rsidRPr="00A36731">
              <w:t>ExternalCode</w:t>
            </w:r>
            <w:proofErr w:type="spellEnd"/>
            <w:r w:rsidRPr="00A36731">
              <w:t xml:space="preserve"> </w:t>
            </w:r>
          </w:p>
        </w:tc>
        <w:tc>
          <w:tcPr>
            <w:tcW w:w="1417" w:type="dxa"/>
          </w:tcPr>
          <w:p w14:paraId="202051C6" w14:textId="77777777" w:rsidR="00B606AA" w:rsidRPr="00A36731" w:rsidRDefault="00B606AA" w:rsidP="00675CB4">
            <w:r w:rsidRPr="00A36731">
              <w:t>String</w:t>
            </w:r>
          </w:p>
        </w:tc>
        <w:tc>
          <w:tcPr>
            <w:tcW w:w="1418" w:type="dxa"/>
          </w:tcPr>
          <w:p w14:paraId="12EDD121" w14:textId="77777777" w:rsidR="00B606AA" w:rsidRPr="00A36731" w:rsidRDefault="00B606AA" w:rsidP="00675CB4">
            <w:r w:rsidRPr="00A36731">
              <w:t>No</w:t>
            </w:r>
          </w:p>
        </w:tc>
        <w:tc>
          <w:tcPr>
            <w:tcW w:w="1559" w:type="dxa"/>
          </w:tcPr>
          <w:p w14:paraId="487C9B4E" w14:textId="77777777" w:rsidR="00B606AA" w:rsidRPr="00A36731" w:rsidRDefault="00B606AA" w:rsidP="00675CB4">
            <w:r w:rsidRPr="00A36731">
              <w:t>Code</w:t>
            </w:r>
          </w:p>
        </w:tc>
        <w:tc>
          <w:tcPr>
            <w:tcW w:w="3685" w:type="dxa"/>
          </w:tcPr>
          <w:p w14:paraId="6F5EE1A4" w14:textId="77777777" w:rsidR="00B606AA" w:rsidRDefault="00B606AA" w:rsidP="00675CB4">
            <w:r w:rsidRPr="00A36731">
              <w:t xml:space="preserve">External system id used, for example, if external system handles </w:t>
            </w:r>
            <w:proofErr w:type="spellStart"/>
            <w:r w:rsidRPr="00A36731">
              <w:t>TransportRequirements</w:t>
            </w:r>
            <w:proofErr w:type="spellEnd"/>
            <w:r w:rsidRPr="00A36731">
              <w:t xml:space="preserve">. In this case this field is used to link </w:t>
            </w:r>
            <w:r>
              <w:t>IDS</w:t>
            </w:r>
            <w:r w:rsidRPr="00A36731">
              <w:t xml:space="preserve"> </w:t>
            </w:r>
            <w:proofErr w:type="spellStart"/>
            <w:r w:rsidRPr="00A36731">
              <w:t>TransportRequirement</w:t>
            </w:r>
            <w:proofErr w:type="spellEnd"/>
            <w:r w:rsidRPr="00A36731">
              <w:t xml:space="preserve"> with </w:t>
            </w:r>
            <w:proofErr w:type="gramStart"/>
            <w:r w:rsidRPr="00A36731">
              <w:t>external system</w:t>
            </w:r>
            <w:proofErr w:type="gramEnd"/>
            <w:r w:rsidRPr="00A36731">
              <w:t xml:space="preserve"> </w:t>
            </w:r>
            <w:proofErr w:type="spellStart"/>
            <w:r w:rsidRPr="00A36731">
              <w:t>TransportRequirement</w:t>
            </w:r>
            <w:proofErr w:type="spellEnd"/>
            <w:r w:rsidRPr="00A36731">
              <w:t>.</w:t>
            </w:r>
          </w:p>
          <w:p w14:paraId="26033668" w14:textId="77777777" w:rsidR="00B606AA" w:rsidRDefault="00B606AA" w:rsidP="00675CB4">
            <w:r w:rsidRPr="00A36731">
              <w:t xml:space="preserve">There are many other classes in </w:t>
            </w:r>
            <w:r>
              <w:t>IDS</w:t>
            </w:r>
            <w:r w:rsidRPr="00A36731">
              <w:t xml:space="preserve"> that </w:t>
            </w:r>
            <w:proofErr w:type="gramStart"/>
            <w:r w:rsidRPr="00A36731">
              <w:t>contains</w:t>
            </w:r>
            <w:proofErr w:type="gramEnd"/>
            <w:r w:rsidRPr="00A36731">
              <w:t xml:space="preserve"> such code.</w:t>
            </w:r>
          </w:p>
        </w:tc>
      </w:tr>
    </w:tbl>
    <w:p w14:paraId="2D7BE844" w14:textId="77777777" w:rsidR="00B606AA" w:rsidRDefault="00B606AA" w:rsidP="00B606AA">
      <w:pPr>
        <w:spacing w:line="259" w:lineRule="auto"/>
      </w:pPr>
    </w:p>
    <w:p w14:paraId="058A3207" w14:textId="77777777" w:rsidR="00B606AA" w:rsidRDefault="00B606AA" w:rsidP="00B606AA">
      <w:pPr>
        <w:spacing w:line="259" w:lineRule="auto"/>
      </w:pPr>
      <w:r>
        <w:br w:type="page"/>
      </w:r>
    </w:p>
    <w:p w14:paraId="21ADE84C" w14:textId="77777777" w:rsidR="00B606AA" w:rsidRDefault="00B606AA" w:rsidP="00B606AA">
      <w:pPr>
        <w:spacing w:line="259" w:lineRule="auto"/>
      </w:pPr>
      <w:r>
        <w:lastRenderedPageBreak/>
        <w:t>3.1.1.4</w:t>
      </w:r>
      <w:r>
        <w:tab/>
        <w:t>Address</w:t>
      </w:r>
    </w:p>
    <w:p w14:paraId="27B57677" w14:textId="77777777" w:rsidR="00B606AA" w:rsidRDefault="00B606AA" w:rsidP="00B606AA">
      <w:pPr>
        <w:spacing w:line="259" w:lineRule="auto"/>
      </w:pPr>
      <w:r>
        <w:t xml:space="preserve">Address may be a geographical point, a facility or base location, a patient address or similar. </w:t>
      </w:r>
    </w:p>
    <w:tbl>
      <w:tblPr>
        <w:tblStyle w:val="PlainTable3"/>
        <w:tblW w:w="0" w:type="auto"/>
        <w:tblLook w:val="0420" w:firstRow="1" w:lastRow="0" w:firstColumn="0" w:lastColumn="0" w:noHBand="0" w:noVBand="1"/>
      </w:tblPr>
      <w:tblGrid>
        <w:gridCol w:w="1990"/>
        <w:gridCol w:w="1309"/>
        <w:gridCol w:w="1417"/>
        <w:gridCol w:w="1559"/>
        <w:gridCol w:w="3364"/>
      </w:tblGrid>
      <w:tr w:rsidR="00B606AA" w14:paraId="5CCFB1C9" w14:textId="77777777" w:rsidTr="2BF0ACC5">
        <w:trPr>
          <w:cnfStyle w:val="100000000000" w:firstRow="1" w:lastRow="0" w:firstColumn="0" w:lastColumn="0" w:oddVBand="0" w:evenVBand="0" w:oddHBand="0" w:evenHBand="0" w:firstRowFirstColumn="0" w:firstRowLastColumn="0" w:lastRowFirstColumn="0" w:lastRowLastColumn="0"/>
        </w:trPr>
        <w:tc>
          <w:tcPr>
            <w:tcW w:w="1597" w:type="dxa"/>
          </w:tcPr>
          <w:p w14:paraId="778E7850" w14:textId="77777777" w:rsidR="00B606AA" w:rsidRPr="00DA6D6A" w:rsidRDefault="00B606AA" w:rsidP="00675CB4">
            <w:r w:rsidRPr="00DA6D6A">
              <w:t>Field</w:t>
            </w:r>
          </w:p>
        </w:tc>
        <w:tc>
          <w:tcPr>
            <w:tcW w:w="1380" w:type="dxa"/>
          </w:tcPr>
          <w:p w14:paraId="2FAA8109" w14:textId="77777777" w:rsidR="00B606AA" w:rsidRPr="00DA6D6A" w:rsidRDefault="00B606AA" w:rsidP="00675CB4">
            <w:r w:rsidRPr="00DA6D6A">
              <w:t>Data type</w:t>
            </w:r>
          </w:p>
        </w:tc>
        <w:tc>
          <w:tcPr>
            <w:tcW w:w="1418" w:type="dxa"/>
          </w:tcPr>
          <w:p w14:paraId="3B25065E" w14:textId="77777777" w:rsidR="00B606AA" w:rsidRPr="00DA6D6A" w:rsidRDefault="00B606AA" w:rsidP="00675CB4">
            <w:r w:rsidRPr="00DA6D6A">
              <w:t>Mandatory</w:t>
            </w:r>
          </w:p>
        </w:tc>
        <w:tc>
          <w:tcPr>
            <w:tcW w:w="1559" w:type="dxa"/>
          </w:tcPr>
          <w:p w14:paraId="167224A9" w14:textId="77777777" w:rsidR="00B606AA" w:rsidRPr="00DA6D6A" w:rsidRDefault="00B606AA" w:rsidP="00675CB4">
            <w:r w:rsidRPr="00DA6D6A">
              <w:t>Restrictions</w:t>
            </w:r>
          </w:p>
        </w:tc>
        <w:tc>
          <w:tcPr>
            <w:tcW w:w="3685" w:type="dxa"/>
          </w:tcPr>
          <w:p w14:paraId="33F51913" w14:textId="77777777" w:rsidR="00B606AA" w:rsidRPr="00DA6D6A" w:rsidRDefault="00B606AA" w:rsidP="00675CB4">
            <w:r w:rsidRPr="00DA6D6A">
              <w:t>Description</w:t>
            </w:r>
          </w:p>
        </w:tc>
      </w:tr>
      <w:tr w:rsidR="00B606AA" w14:paraId="3FD9BE90" w14:textId="77777777" w:rsidTr="2BF0ACC5">
        <w:trPr>
          <w:cnfStyle w:val="000000100000" w:firstRow="0" w:lastRow="0" w:firstColumn="0" w:lastColumn="0" w:oddVBand="0" w:evenVBand="0" w:oddHBand="1" w:evenHBand="0" w:firstRowFirstColumn="0" w:firstRowLastColumn="0" w:lastRowFirstColumn="0" w:lastRowLastColumn="0"/>
        </w:trPr>
        <w:tc>
          <w:tcPr>
            <w:tcW w:w="1597" w:type="dxa"/>
          </w:tcPr>
          <w:p w14:paraId="79AE4785" w14:textId="77777777" w:rsidR="00B606AA" w:rsidRPr="00DA6D6A" w:rsidRDefault="00B606AA" w:rsidP="00675CB4">
            <w:r w:rsidRPr="00DA6D6A">
              <w:t>Name</w:t>
            </w:r>
          </w:p>
        </w:tc>
        <w:tc>
          <w:tcPr>
            <w:tcW w:w="1380" w:type="dxa"/>
          </w:tcPr>
          <w:p w14:paraId="2DFAB027" w14:textId="77777777" w:rsidR="00B606AA" w:rsidRPr="00DA6D6A" w:rsidRDefault="00B606AA" w:rsidP="00675CB4">
            <w:r w:rsidRPr="00DA6D6A">
              <w:t>String</w:t>
            </w:r>
          </w:p>
        </w:tc>
        <w:tc>
          <w:tcPr>
            <w:tcW w:w="1418" w:type="dxa"/>
          </w:tcPr>
          <w:p w14:paraId="0544A54F" w14:textId="77777777" w:rsidR="00B606AA" w:rsidRPr="00DA6D6A" w:rsidRDefault="00B606AA" w:rsidP="00675CB4">
            <w:r w:rsidRPr="00DA6D6A">
              <w:t>No</w:t>
            </w:r>
          </w:p>
        </w:tc>
        <w:tc>
          <w:tcPr>
            <w:tcW w:w="1559" w:type="dxa"/>
          </w:tcPr>
          <w:p w14:paraId="358672B6" w14:textId="77777777" w:rsidR="00B606AA" w:rsidRPr="00DA6D6A" w:rsidRDefault="00B606AA" w:rsidP="00675CB4">
            <w:r w:rsidRPr="00DA6D6A">
              <w:t>None</w:t>
            </w:r>
          </w:p>
        </w:tc>
        <w:tc>
          <w:tcPr>
            <w:tcW w:w="3685" w:type="dxa"/>
          </w:tcPr>
          <w:p w14:paraId="01EB6DA3" w14:textId="77777777" w:rsidR="00B606AA" w:rsidRPr="00DA6D6A" w:rsidRDefault="00B606AA" w:rsidP="00675CB4"/>
        </w:tc>
      </w:tr>
      <w:tr w:rsidR="00B606AA" w14:paraId="07120B01" w14:textId="77777777" w:rsidTr="2BF0ACC5">
        <w:tc>
          <w:tcPr>
            <w:tcW w:w="1597" w:type="dxa"/>
          </w:tcPr>
          <w:p w14:paraId="1F706492" w14:textId="77777777" w:rsidR="00B606AA" w:rsidRPr="00DA6D6A" w:rsidRDefault="00B606AA" w:rsidP="00675CB4">
            <w:proofErr w:type="spellStart"/>
            <w:r w:rsidRPr="00DA6D6A">
              <w:t>StreetName</w:t>
            </w:r>
            <w:proofErr w:type="spellEnd"/>
          </w:p>
        </w:tc>
        <w:tc>
          <w:tcPr>
            <w:tcW w:w="1380" w:type="dxa"/>
          </w:tcPr>
          <w:p w14:paraId="35CEFFBE" w14:textId="77777777" w:rsidR="00B606AA" w:rsidRPr="00DA6D6A" w:rsidRDefault="00B606AA" w:rsidP="00675CB4">
            <w:r w:rsidRPr="00DA6D6A">
              <w:t>String</w:t>
            </w:r>
          </w:p>
        </w:tc>
        <w:tc>
          <w:tcPr>
            <w:tcW w:w="1418" w:type="dxa"/>
          </w:tcPr>
          <w:p w14:paraId="6135F988" w14:textId="77777777" w:rsidR="00B606AA" w:rsidRPr="00DA6D6A" w:rsidRDefault="00B606AA" w:rsidP="00675CB4">
            <w:r w:rsidRPr="00DA6D6A">
              <w:t>No</w:t>
            </w:r>
          </w:p>
        </w:tc>
        <w:tc>
          <w:tcPr>
            <w:tcW w:w="1559" w:type="dxa"/>
          </w:tcPr>
          <w:p w14:paraId="6EB2CA9E" w14:textId="77777777" w:rsidR="00B606AA" w:rsidRPr="00DA6D6A" w:rsidRDefault="00B606AA" w:rsidP="00675CB4">
            <w:r w:rsidRPr="00DA6D6A">
              <w:t>None</w:t>
            </w:r>
          </w:p>
        </w:tc>
        <w:tc>
          <w:tcPr>
            <w:tcW w:w="3685" w:type="dxa"/>
          </w:tcPr>
          <w:p w14:paraId="5C140509" w14:textId="77777777" w:rsidR="00B606AA" w:rsidRPr="00DA6D6A" w:rsidRDefault="00B606AA" w:rsidP="00675CB4"/>
        </w:tc>
      </w:tr>
      <w:tr w:rsidR="00B606AA" w14:paraId="2DF01D10" w14:textId="77777777" w:rsidTr="2BF0ACC5">
        <w:trPr>
          <w:cnfStyle w:val="000000100000" w:firstRow="0" w:lastRow="0" w:firstColumn="0" w:lastColumn="0" w:oddVBand="0" w:evenVBand="0" w:oddHBand="1" w:evenHBand="0" w:firstRowFirstColumn="0" w:firstRowLastColumn="0" w:lastRowFirstColumn="0" w:lastRowLastColumn="0"/>
        </w:trPr>
        <w:tc>
          <w:tcPr>
            <w:tcW w:w="1597" w:type="dxa"/>
          </w:tcPr>
          <w:p w14:paraId="5A3CEBF2" w14:textId="77777777" w:rsidR="00B606AA" w:rsidRPr="00DA6D6A" w:rsidRDefault="00B606AA" w:rsidP="00675CB4">
            <w:proofErr w:type="spellStart"/>
            <w:r w:rsidRPr="00DA6D6A">
              <w:t>HouseNumber</w:t>
            </w:r>
            <w:proofErr w:type="spellEnd"/>
          </w:p>
        </w:tc>
        <w:tc>
          <w:tcPr>
            <w:tcW w:w="1380" w:type="dxa"/>
          </w:tcPr>
          <w:p w14:paraId="6E3480CC" w14:textId="77777777" w:rsidR="00B606AA" w:rsidRPr="00DA6D6A" w:rsidRDefault="00B606AA" w:rsidP="00675CB4">
            <w:r w:rsidRPr="00DA6D6A">
              <w:t>String</w:t>
            </w:r>
          </w:p>
        </w:tc>
        <w:tc>
          <w:tcPr>
            <w:tcW w:w="1418" w:type="dxa"/>
          </w:tcPr>
          <w:p w14:paraId="6F3E02CD" w14:textId="77777777" w:rsidR="00B606AA" w:rsidRPr="00DA6D6A" w:rsidRDefault="00B606AA" w:rsidP="00675CB4">
            <w:r w:rsidRPr="00DA6D6A">
              <w:t>No</w:t>
            </w:r>
          </w:p>
        </w:tc>
        <w:tc>
          <w:tcPr>
            <w:tcW w:w="1559" w:type="dxa"/>
          </w:tcPr>
          <w:p w14:paraId="38FE5381" w14:textId="2DFC266A" w:rsidR="00B606AA" w:rsidRPr="00DA6D6A" w:rsidRDefault="00B606AA" w:rsidP="00675CB4">
            <w:r w:rsidRPr="00DA6D6A">
              <w:t>None</w:t>
            </w:r>
          </w:p>
        </w:tc>
        <w:tc>
          <w:tcPr>
            <w:tcW w:w="3685" w:type="dxa"/>
          </w:tcPr>
          <w:p w14:paraId="0FD65E66" w14:textId="77777777" w:rsidR="00B606AA" w:rsidRPr="00DA6D6A" w:rsidRDefault="00B606AA" w:rsidP="00675CB4"/>
        </w:tc>
      </w:tr>
      <w:tr w:rsidR="00B606AA" w14:paraId="7C121C40" w14:textId="77777777" w:rsidTr="2BF0ACC5">
        <w:tc>
          <w:tcPr>
            <w:tcW w:w="1597" w:type="dxa"/>
          </w:tcPr>
          <w:p w14:paraId="6F97B684" w14:textId="134E74FD" w:rsidR="00B606AA" w:rsidRPr="00DA6D6A" w:rsidRDefault="2BF0ACC5" w:rsidP="00675CB4">
            <w:r>
              <w:t>Floor</w:t>
            </w:r>
          </w:p>
        </w:tc>
        <w:tc>
          <w:tcPr>
            <w:tcW w:w="1380" w:type="dxa"/>
          </w:tcPr>
          <w:p w14:paraId="2A41DFA3" w14:textId="77777777" w:rsidR="00B606AA" w:rsidRPr="00DA6D6A" w:rsidRDefault="00B606AA" w:rsidP="00675CB4">
            <w:r w:rsidRPr="00DA6D6A">
              <w:t>String</w:t>
            </w:r>
          </w:p>
        </w:tc>
        <w:tc>
          <w:tcPr>
            <w:tcW w:w="1418" w:type="dxa"/>
          </w:tcPr>
          <w:p w14:paraId="3C2D4974" w14:textId="77777777" w:rsidR="00B606AA" w:rsidRPr="00DA6D6A" w:rsidRDefault="00B606AA" w:rsidP="00675CB4">
            <w:r w:rsidRPr="00DA6D6A">
              <w:t>No</w:t>
            </w:r>
          </w:p>
        </w:tc>
        <w:tc>
          <w:tcPr>
            <w:tcW w:w="1559" w:type="dxa"/>
          </w:tcPr>
          <w:p w14:paraId="3067CDCB" w14:textId="77777777" w:rsidR="00B606AA" w:rsidRPr="00DA6D6A" w:rsidRDefault="00B606AA" w:rsidP="00675CB4">
            <w:r w:rsidRPr="00DA6D6A">
              <w:t>None</w:t>
            </w:r>
          </w:p>
        </w:tc>
        <w:tc>
          <w:tcPr>
            <w:tcW w:w="3685" w:type="dxa"/>
          </w:tcPr>
          <w:p w14:paraId="194EB8BE" w14:textId="3A99B79C" w:rsidR="00B606AA" w:rsidRPr="00DA6D6A" w:rsidRDefault="2BF0ACC5" w:rsidP="00675CB4">
            <w:r>
              <w:t xml:space="preserve">Floor identifier </w:t>
            </w:r>
          </w:p>
        </w:tc>
      </w:tr>
      <w:tr w:rsidR="2BF0ACC5" w14:paraId="0ECFB0A1" w14:textId="77777777" w:rsidTr="2BF0ACC5">
        <w:trPr>
          <w:cnfStyle w:val="000000100000" w:firstRow="0" w:lastRow="0" w:firstColumn="0" w:lastColumn="0" w:oddVBand="0" w:evenVBand="0" w:oddHBand="1" w:evenHBand="0" w:firstRowFirstColumn="0" w:firstRowLastColumn="0" w:lastRowFirstColumn="0" w:lastRowLastColumn="0"/>
        </w:trPr>
        <w:tc>
          <w:tcPr>
            <w:tcW w:w="1597" w:type="dxa"/>
          </w:tcPr>
          <w:p w14:paraId="119CE77E" w14:textId="318EF1D8" w:rsidR="2BF0ACC5" w:rsidRDefault="2BF0ACC5">
            <w:r>
              <w:t>Door</w:t>
            </w:r>
          </w:p>
        </w:tc>
        <w:tc>
          <w:tcPr>
            <w:tcW w:w="1380" w:type="dxa"/>
          </w:tcPr>
          <w:p w14:paraId="20BC436C" w14:textId="77777777" w:rsidR="2BF0ACC5" w:rsidRDefault="2BF0ACC5">
            <w:r>
              <w:t>String</w:t>
            </w:r>
          </w:p>
        </w:tc>
        <w:tc>
          <w:tcPr>
            <w:tcW w:w="1418" w:type="dxa"/>
          </w:tcPr>
          <w:p w14:paraId="6F0B7E7D" w14:textId="77777777" w:rsidR="2BF0ACC5" w:rsidRDefault="2BF0ACC5">
            <w:r>
              <w:t>No</w:t>
            </w:r>
          </w:p>
        </w:tc>
        <w:tc>
          <w:tcPr>
            <w:tcW w:w="1559" w:type="dxa"/>
          </w:tcPr>
          <w:p w14:paraId="5744C0BC" w14:textId="77777777" w:rsidR="2BF0ACC5" w:rsidRDefault="2BF0ACC5">
            <w:r>
              <w:t>None</w:t>
            </w:r>
          </w:p>
        </w:tc>
        <w:tc>
          <w:tcPr>
            <w:tcW w:w="3685" w:type="dxa"/>
          </w:tcPr>
          <w:p w14:paraId="14C710E4" w14:textId="749A68B2" w:rsidR="2BF0ACC5" w:rsidRDefault="2BF0ACC5">
            <w:r>
              <w:t xml:space="preserve">Door identifier </w:t>
            </w:r>
          </w:p>
        </w:tc>
      </w:tr>
      <w:tr w:rsidR="2BF0ACC5" w14:paraId="1305DCBA" w14:textId="77777777" w:rsidTr="2BF0ACC5">
        <w:tc>
          <w:tcPr>
            <w:tcW w:w="1597" w:type="dxa"/>
          </w:tcPr>
          <w:p w14:paraId="738F8DC0" w14:textId="7AB35E74" w:rsidR="2BF0ACC5" w:rsidRDefault="2BF0ACC5" w:rsidP="2BF0ACC5">
            <w:pPr>
              <w:rPr>
                <w:szCs w:val="20"/>
              </w:rPr>
            </w:pPr>
            <w:r w:rsidRPr="2BF0ACC5">
              <w:rPr>
                <w:szCs w:val="20"/>
              </w:rPr>
              <w:t>Apartment</w:t>
            </w:r>
          </w:p>
        </w:tc>
        <w:tc>
          <w:tcPr>
            <w:tcW w:w="1380" w:type="dxa"/>
          </w:tcPr>
          <w:p w14:paraId="6B5BF1F2" w14:textId="58A4AD3B" w:rsidR="2BF0ACC5" w:rsidRDefault="2BF0ACC5" w:rsidP="2BF0ACC5">
            <w:pPr>
              <w:rPr>
                <w:szCs w:val="20"/>
              </w:rPr>
            </w:pPr>
            <w:r w:rsidRPr="2BF0ACC5">
              <w:rPr>
                <w:szCs w:val="20"/>
              </w:rPr>
              <w:t>String</w:t>
            </w:r>
          </w:p>
        </w:tc>
        <w:tc>
          <w:tcPr>
            <w:tcW w:w="1418" w:type="dxa"/>
          </w:tcPr>
          <w:p w14:paraId="008726FC" w14:textId="6D66C5E0" w:rsidR="2BF0ACC5" w:rsidRDefault="2BF0ACC5" w:rsidP="2BF0ACC5">
            <w:pPr>
              <w:rPr>
                <w:szCs w:val="20"/>
              </w:rPr>
            </w:pPr>
            <w:r w:rsidRPr="2BF0ACC5">
              <w:rPr>
                <w:szCs w:val="20"/>
              </w:rPr>
              <w:t>No</w:t>
            </w:r>
          </w:p>
        </w:tc>
        <w:tc>
          <w:tcPr>
            <w:tcW w:w="1559" w:type="dxa"/>
          </w:tcPr>
          <w:p w14:paraId="2B2CD3D8" w14:textId="25E70D48" w:rsidR="2BF0ACC5" w:rsidRDefault="2BF0ACC5" w:rsidP="2BF0ACC5">
            <w:pPr>
              <w:rPr>
                <w:szCs w:val="20"/>
              </w:rPr>
            </w:pPr>
            <w:r w:rsidRPr="2BF0ACC5">
              <w:rPr>
                <w:szCs w:val="20"/>
              </w:rPr>
              <w:t>None</w:t>
            </w:r>
          </w:p>
        </w:tc>
        <w:tc>
          <w:tcPr>
            <w:tcW w:w="3685" w:type="dxa"/>
          </w:tcPr>
          <w:p w14:paraId="4E09EDB0" w14:textId="7DAD62A6" w:rsidR="2BF0ACC5" w:rsidRDefault="2BF0ACC5" w:rsidP="2BF0ACC5">
            <w:pPr>
              <w:rPr>
                <w:szCs w:val="20"/>
              </w:rPr>
            </w:pPr>
            <w:proofErr w:type="spellStart"/>
            <w:r w:rsidRPr="2BF0ACC5">
              <w:rPr>
                <w:szCs w:val="20"/>
              </w:rPr>
              <w:t>Appartment</w:t>
            </w:r>
            <w:proofErr w:type="spellEnd"/>
            <w:r w:rsidRPr="2BF0ACC5">
              <w:rPr>
                <w:szCs w:val="20"/>
              </w:rPr>
              <w:t xml:space="preserve"> number, letter or name</w:t>
            </w:r>
          </w:p>
        </w:tc>
      </w:tr>
      <w:tr w:rsidR="00B606AA" w14:paraId="0F9D14DD" w14:textId="77777777" w:rsidTr="2BF0ACC5">
        <w:trPr>
          <w:cnfStyle w:val="000000100000" w:firstRow="0" w:lastRow="0" w:firstColumn="0" w:lastColumn="0" w:oddVBand="0" w:evenVBand="0" w:oddHBand="1" w:evenHBand="0" w:firstRowFirstColumn="0" w:firstRowLastColumn="0" w:lastRowFirstColumn="0" w:lastRowLastColumn="0"/>
        </w:trPr>
        <w:tc>
          <w:tcPr>
            <w:tcW w:w="1597" w:type="dxa"/>
          </w:tcPr>
          <w:p w14:paraId="5DD2AB2D" w14:textId="77777777" w:rsidR="00B606AA" w:rsidRPr="00DA6D6A" w:rsidRDefault="00B606AA" w:rsidP="00675CB4">
            <w:r w:rsidRPr="00DA6D6A">
              <w:t>Municipality</w:t>
            </w:r>
          </w:p>
        </w:tc>
        <w:tc>
          <w:tcPr>
            <w:tcW w:w="1380" w:type="dxa"/>
          </w:tcPr>
          <w:p w14:paraId="75FDB4C9" w14:textId="1C1C6E7C" w:rsidR="00B606AA" w:rsidRPr="00DA6D6A" w:rsidRDefault="2BF0ACC5" w:rsidP="2BF0ACC5">
            <w:pPr>
              <w:rPr>
                <w:szCs w:val="20"/>
              </w:rPr>
            </w:pPr>
            <w:r>
              <w:t>String</w:t>
            </w:r>
          </w:p>
        </w:tc>
        <w:tc>
          <w:tcPr>
            <w:tcW w:w="1418" w:type="dxa"/>
          </w:tcPr>
          <w:p w14:paraId="210D8240" w14:textId="77777777" w:rsidR="00B606AA" w:rsidRPr="00DA6D6A" w:rsidRDefault="00B606AA" w:rsidP="00675CB4">
            <w:r w:rsidRPr="00DA6D6A">
              <w:t>No</w:t>
            </w:r>
          </w:p>
        </w:tc>
        <w:tc>
          <w:tcPr>
            <w:tcW w:w="1559" w:type="dxa"/>
          </w:tcPr>
          <w:p w14:paraId="1E4A9536" w14:textId="77777777" w:rsidR="00B606AA" w:rsidRPr="00DA6D6A" w:rsidRDefault="00B606AA" w:rsidP="00675CB4">
            <w:r w:rsidRPr="00DA6D6A">
              <w:t>None</w:t>
            </w:r>
          </w:p>
        </w:tc>
        <w:tc>
          <w:tcPr>
            <w:tcW w:w="3685" w:type="dxa"/>
          </w:tcPr>
          <w:p w14:paraId="2E4B08CB" w14:textId="77777777" w:rsidR="00B606AA" w:rsidRPr="00DA6D6A" w:rsidRDefault="00B606AA" w:rsidP="00675CB4">
            <w:r w:rsidRPr="00DA6D6A">
              <w:t>*</w:t>
            </w:r>
          </w:p>
        </w:tc>
      </w:tr>
      <w:tr w:rsidR="00B606AA" w14:paraId="51F17CB4" w14:textId="77777777" w:rsidTr="2BF0ACC5">
        <w:tc>
          <w:tcPr>
            <w:tcW w:w="1597" w:type="dxa"/>
          </w:tcPr>
          <w:p w14:paraId="18360FD8" w14:textId="77777777" w:rsidR="00B606AA" w:rsidRPr="00DA6D6A" w:rsidRDefault="00B606AA" w:rsidP="00675CB4">
            <w:proofErr w:type="spellStart"/>
            <w:r w:rsidRPr="00DA6D6A">
              <w:t>PostalCode</w:t>
            </w:r>
            <w:proofErr w:type="spellEnd"/>
          </w:p>
        </w:tc>
        <w:tc>
          <w:tcPr>
            <w:tcW w:w="1380" w:type="dxa"/>
          </w:tcPr>
          <w:p w14:paraId="6D0A95BA" w14:textId="77777777" w:rsidR="00B606AA" w:rsidRPr="00DA6D6A" w:rsidRDefault="00B606AA" w:rsidP="00675CB4">
            <w:r w:rsidRPr="00DA6D6A">
              <w:t>String</w:t>
            </w:r>
          </w:p>
        </w:tc>
        <w:tc>
          <w:tcPr>
            <w:tcW w:w="1418" w:type="dxa"/>
          </w:tcPr>
          <w:p w14:paraId="4A1EEC9E" w14:textId="77777777" w:rsidR="00B606AA" w:rsidRPr="00DA6D6A" w:rsidRDefault="00B606AA" w:rsidP="00675CB4">
            <w:r w:rsidRPr="00DA6D6A">
              <w:t>No</w:t>
            </w:r>
          </w:p>
        </w:tc>
        <w:tc>
          <w:tcPr>
            <w:tcW w:w="1559" w:type="dxa"/>
          </w:tcPr>
          <w:p w14:paraId="1F68408B" w14:textId="77777777" w:rsidR="00B606AA" w:rsidRPr="00DA6D6A" w:rsidRDefault="00B606AA" w:rsidP="00675CB4">
            <w:r w:rsidRPr="00DA6D6A">
              <w:t>None</w:t>
            </w:r>
          </w:p>
        </w:tc>
        <w:tc>
          <w:tcPr>
            <w:tcW w:w="3685" w:type="dxa"/>
          </w:tcPr>
          <w:p w14:paraId="7D80D17C" w14:textId="77777777" w:rsidR="00B606AA" w:rsidRPr="00DA6D6A" w:rsidRDefault="00B606AA" w:rsidP="00675CB4"/>
        </w:tc>
      </w:tr>
      <w:tr w:rsidR="00B606AA" w14:paraId="45E937B7" w14:textId="77777777" w:rsidTr="2BF0ACC5">
        <w:trPr>
          <w:cnfStyle w:val="000000100000" w:firstRow="0" w:lastRow="0" w:firstColumn="0" w:lastColumn="0" w:oddVBand="0" w:evenVBand="0" w:oddHBand="1" w:evenHBand="0" w:firstRowFirstColumn="0" w:firstRowLastColumn="0" w:lastRowFirstColumn="0" w:lastRowLastColumn="0"/>
        </w:trPr>
        <w:tc>
          <w:tcPr>
            <w:tcW w:w="1597" w:type="dxa"/>
          </w:tcPr>
          <w:p w14:paraId="3849EC91" w14:textId="77777777" w:rsidR="00B606AA" w:rsidRPr="00DA6D6A" w:rsidRDefault="00B606AA" w:rsidP="00675CB4">
            <w:r w:rsidRPr="00DA6D6A">
              <w:t>City</w:t>
            </w:r>
          </w:p>
        </w:tc>
        <w:tc>
          <w:tcPr>
            <w:tcW w:w="1380" w:type="dxa"/>
          </w:tcPr>
          <w:p w14:paraId="07055517" w14:textId="77777777" w:rsidR="00B606AA" w:rsidRPr="00DA6D6A" w:rsidRDefault="00B606AA" w:rsidP="00675CB4">
            <w:r w:rsidRPr="00DA6D6A">
              <w:t>String</w:t>
            </w:r>
          </w:p>
        </w:tc>
        <w:tc>
          <w:tcPr>
            <w:tcW w:w="1418" w:type="dxa"/>
          </w:tcPr>
          <w:p w14:paraId="729E01BC" w14:textId="77777777" w:rsidR="00B606AA" w:rsidRPr="00DA6D6A" w:rsidRDefault="00B606AA" w:rsidP="00675CB4">
            <w:r w:rsidRPr="00DA6D6A">
              <w:t>No</w:t>
            </w:r>
          </w:p>
        </w:tc>
        <w:tc>
          <w:tcPr>
            <w:tcW w:w="1559" w:type="dxa"/>
          </w:tcPr>
          <w:p w14:paraId="32B573D9" w14:textId="77777777" w:rsidR="00B606AA" w:rsidRPr="00DA6D6A" w:rsidRDefault="00B606AA" w:rsidP="00675CB4">
            <w:r w:rsidRPr="00DA6D6A">
              <w:t>None</w:t>
            </w:r>
          </w:p>
        </w:tc>
        <w:tc>
          <w:tcPr>
            <w:tcW w:w="3685" w:type="dxa"/>
          </w:tcPr>
          <w:p w14:paraId="762A0AB2" w14:textId="77777777" w:rsidR="00B606AA" w:rsidRPr="00DA6D6A" w:rsidRDefault="00B606AA" w:rsidP="00675CB4"/>
        </w:tc>
      </w:tr>
      <w:tr w:rsidR="00B606AA" w14:paraId="71C6B202" w14:textId="77777777" w:rsidTr="2BF0ACC5">
        <w:tc>
          <w:tcPr>
            <w:tcW w:w="1597" w:type="dxa"/>
          </w:tcPr>
          <w:p w14:paraId="1F0B346F" w14:textId="77777777" w:rsidR="00B606AA" w:rsidRPr="00DA6D6A" w:rsidRDefault="00B606AA" w:rsidP="00675CB4">
            <w:r w:rsidRPr="00DA6D6A">
              <w:t>Region</w:t>
            </w:r>
          </w:p>
        </w:tc>
        <w:tc>
          <w:tcPr>
            <w:tcW w:w="1380" w:type="dxa"/>
          </w:tcPr>
          <w:p w14:paraId="0BE74EB5" w14:textId="77777777" w:rsidR="00B606AA" w:rsidRPr="00DA6D6A" w:rsidRDefault="00B606AA" w:rsidP="00675CB4">
            <w:r w:rsidRPr="00DA6D6A">
              <w:t>String</w:t>
            </w:r>
          </w:p>
        </w:tc>
        <w:tc>
          <w:tcPr>
            <w:tcW w:w="1418" w:type="dxa"/>
          </w:tcPr>
          <w:p w14:paraId="43C33B10" w14:textId="77777777" w:rsidR="00B606AA" w:rsidRPr="00DA6D6A" w:rsidRDefault="00B606AA" w:rsidP="00675CB4">
            <w:r w:rsidRPr="00DA6D6A">
              <w:t>No</w:t>
            </w:r>
          </w:p>
        </w:tc>
        <w:tc>
          <w:tcPr>
            <w:tcW w:w="1559" w:type="dxa"/>
          </w:tcPr>
          <w:p w14:paraId="33BDAF54" w14:textId="77777777" w:rsidR="00B606AA" w:rsidRPr="00DA6D6A" w:rsidRDefault="00B606AA" w:rsidP="00675CB4">
            <w:r w:rsidRPr="00DA6D6A">
              <w:t>None</w:t>
            </w:r>
          </w:p>
        </w:tc>
        <w:tc>
          <w:tcPr>
            <w:tcW w:w="3685" w:type="dxa"/>
          </w:tcPr>
          <w:p w14:paraId="0EFBED2E" w14:textId="77777777" w:rsidR="00B606AA" w:rsidRPr="00DA6D6A" w:rsidRDefault="00B606AA" w:rsidP="00675CB4">
            <w:r w:rsidRPr="00DA6D6A">
              <w:t>*</w:t>
            </w:r>
          </w:p>
        </w:tc>
      </w:tr>
      <w:tr w:rsidR="00B606AA" w14:paraId="59F2BF34" w14:textId="77777777" w:rsidTr="2BF0ACC5">
        <w:trPr>
          <w:cnfStyle w:val="000000100000" w:firstRow="0" w:lastRow="0" w:firstColumn="0" w:lastColumn="0" w:oddVBand="0" w:evenVBand="0" w:oddHBand="1" w:evenHBand="0" w:firstRowFirstColumn="0" w:firstRowLastColumn="0" w:lastRowFirstColumn="0" w:lastRowLastColumn="0"/>
        </w:trPr>
        <w:tc>
          <w:tcPr>
            <w:tcW w:w="1597" w:type="dxa"/>
          </w:tcPr>
          <w:p w14:paraId="6EA7EEAF" w14:textId="77777777" w:rsidR="00B606AA" w:rsidRPr="00DA6D6A" w:rsidRDefault="00B606AA" w:rsidP="00675CB4">
            <w:r w:rsidRPr="00DA6D6A">
              <w:t>Suburb</w:t>
            </w:r>
          </w:p>
        </w:tc>
        <w:tc>
          <w:tcPr>
            <w:tcW w:w="1380" w:type="dxa"/>
          </w:tcPr>
          <w:p w14:paraId="3B7CA86F" w14:textId="77777777" w:rsidR="00B606AA" w:rsidRPr="00DA6D6A" w:rsidRDefault="00B606AA" w:rsidP="00675CB4">
            <w:r w:rsidRPr="00DA6D6A">
              <w:t>String</w:t>
            </w:r>
          </w:p>
        </w:tc>
        <w:tc>
          <w:tcPr>
            <w:tcW w:w="1418" w:type="dxa"/>
          </w:tcPr>
          <w:p w14:paraId="385683B7" w14:textId="77777777" w:rsidR="00B606AA" w:rsidRPr="00DA6D6A" w:rsidRDefault="00B606AA" w:rsidP="00675CB4">
            <w:r w:rsidRPr="00DA6D6A">
              <w:t>No</w:t>
            </w:r>
          </w:p>
        </w:tc>
        <w:tc>
          <w:tcPr>
            <w:tcW w:w="1559" w:type="dxa"/>
          </w:tcPr>
          <w:p w14:paraId="6A07D1B4" w14:textId="77777777" w:rsidR="00B606AA" w:rsidRPr="00DA6D6A" w:rsidRDefault="00B606AA" w:rsidP="00675CB4">
            <w:r w:rsidRPr="00DA6D6A">
              <w:t>None</w:t>
            </w:r>
          </w:p>
        </w:tc>
        <w:tc>
          <w:tcPr>
            <w:tcW w:w="3685" w:type="dxa"/>
          </w:tcPr>
          <w:p w14:paraId="4904D882" w14:textId="77777777" w:rsidR="00B606AA" w:rsidRPr="00DA6D6A" w:rsidRDefault="00B606AA" w:rsidP="00675CB4">
            <w:r w:rsidRPr="00DA6D6A">
              <w:t>*</w:t>
            </w:r>
          </w:p>
        </w:tc>
      </w:tr>
      <w:tr w:rsidR="00B606AA" w14:paraId="5EFD0254" w14:textId="77777777" w:rsidTr="2BF0ACC5">
        <w:tc>
          <w:tcPr>
            <w:tcW w:w="1597" w:type="dxa"/>
          </w:tcPr>
          <w:p w14:paraId="509E0EC6" w14:textId="77777777" w:rsidR="00B606AA" w:rsidRPr="00DA6D6A" w:rsidRDefault="00B606AA" w:rsidP="00675CB4">
            <w:r w:rsidRPr="00DA6D6A">
              <w:t>State</w:t>
            </w:r>
          </w:p>
        </w:tc>
        <w:tc>
          <w:tcPr>
            <w:tcW w:w="1380" w:type="dxa"/>
          </w:tcPr>
          <w:p w14:paraId="5AA99673" w14:textId="77777777" w:rsidR="00B606AA" w:rsidRPr="00DA6D6A" w:rsidRDefault="00B606AA" w:rsidP="00675CB4">
            <w:r w:rsidRPr="00DA6D6A">
              <w:t>String</w:t>
            </w:r>
          </w:p>
        </w:tc>
        <w:tc>
          <w:tcPr>
            <w:tcW w:w="1418" w:type="dxa"/>
          </w:tcPr>
          <w:p w14:paraId="36FD8F6C" w14:textId="77777777" w:rsidR="00B606AA" w:rsidRPr="00DA6D6A" w:rsidRDefault="00B606AA" w:rsidP="00675CB4">
            <w:r w:rsidRPr="00DA6D6A">
              <w:t>No</w:t>
            </w:r>
          </w:p>
        </w:tc>
        <w:tc>
          <w:tcPr>
            <w:tcW w:w="1559" w:type="dxa"/>
          </w:tcPr>
          <w:p w14:paraId="3873ED50" w14:textId="77777777" w:rsidR="00B606AA" w:rsidRPr="00DA6D6A" w:rsidRDefault="00B606AA" w:rsidP="00675CB4">
            <w:r w:rsidRPr="00DA6D6A">
              <w:t>None</w:t>
            </w:r>
          </w:p>
        </w:tc>
        <w:tc>
          <w:tcPr>
            <w:tcW w:w="3685" w:type="dxa"/>
          </w:tcPr>
          <w:p w14:paraId="5263F00D" w14:textId="77777777" w:rsidR="00B606AA" w:rsidRPr="00DA6D6A" w:rsidRDefault="00B606AA" w:rsidP="00675CB4">
            <w:r w:rsidRPr="00DA6D6A">
              <w:t>*</w:t>
            </w:r>
          </w:p>
        </w:tc>
      </w:tr>
      <w:tr w:rsidR="00B606AA" w14:paraId="7BCA7E33" w14:textId="77777777" w:rsidTr="2BF0ACC5">
        <w:trPr>
          <w:cnfStyle w:val="000000100000" w:firstRow="0" w:lastRow="0" w:firstColumn="0" w:lastColumn="0" w:oddVBand="0" w:evenVBand="0" w:oddHBand="1" w:evenHBand="0" w:firstRowFirstColumn="0" w:firstRowLastColumn="0" w:lastRowFirstColumn="0" w:lastRowLastColumn="0"/>
        </w:trPr>
        <w:tc>
          <w:tcPr>
            <w:tcW w:w="1597" w:type="dxa"/>
          </w:tcPr>
          <w:p w14:paraId="2B4F4807" w14:textId="77777777" w:rsidR="00B606AA" w:rsidRPr="00DA6D6A" w:rsidRDefault="00B606AA" w:rsidP="00675CB4">
            <w:r w:rsidRPr="00DA6D6A">
              <w:t>Longitude</w:t>
            </w:r>
          </w:p>
        </w:tc>
        <w:tc>
          <w:tcPr>
            <w:tcW w:w="1380" w:type="dxa"/>
          </w:tcPr>
          <w:p w14:paraId="1B8B0385" w14:textId="224F7A4A" w:rsidR="00B606AA" w:rsidRPr="00DA6D6A" w:rsidRDefault="2BF0ACC5" w:rsidP="00675CB4">
            <w:r>
              <w:t>Double</w:t>
            </w:r>
          </w:p>
        </w:tc>
        <w:tc>
          <w:tcPr>
            <w:tcW w:w="1418" w:type="dxa"/>
          </w:tcPr>
          <w:p w14:paraId="3F12CA07" w14:textId="440B90DE" w:rsidR="00B606AA" w:rsidRPr="00DA6D6A" w:rsidRDefault="2BF0ACC5" w:rsidP="2BF0ACC5">
            <w:pPr>
              <w:rPr>
                <w:szCs w:val="20"/>
              </w:rPr>
            </w:pPr>
            <w:r>
              <w:t>Yes</w:t>
            </w:r>
          </w:p>
        </w:tc>
        <w:tc>
          <w:tcPr>
            <w:tcW w:w="1559" w:type="dxa"/>
          </w:tcPr>
          <w:p w14:paraId="4EDD37AC" w14:textId="77777777" w:rsidR="00B606AA" w:rsidRPr="00DA6D6A" w:rsidRDefault="00B606AA" w:rsidP="00675CB4">
            <w:r w:rsidRPr="00DA6D6A">
              <w:t>None</w:t>
            </w:r>
          </w:p>
        </w:tc>
        <w:tc>
          <w:tcPr>
            <w:tcW w:w="3685" w:type="dxa"/>
          </w:tcPr>
          <w:p w14:paraId="17ADA61E" w14:textId="77777777" w:rsidR="00B606AA" w:rsidRPr="00DA6D6A" w:rsidRDefault="00B606AA" w:rsidP="00675CB4">
            <w:r w:rsidRPr="00DA6D6A">
              <w:t>Location longitude in decimal representation using WGS84 datum</w:t>
            </w:r>
          </w:p>
        </w:tc>
      </w:tr>
      <w:tr w:rsidR="00B606AA" w14:paraId="120EA483" w14:textId="77777777" w:rsidTr="2BF0ACC5">
        <w:tc>
          <w:tcPr>
            <w:tcW w:w="1597" w:type="dxa"/>
          </w:tcPr>
          <w:p w14:paraId="2258584D" w14:textId="77777777" w:rsidR="00B606AA" w:rsidRPr="00DA6D6A" w:rsidRDefault="00B606AA" w:rsidP="00675CB4">
            <w:r w:rsidRPr="00DA6D6A">
              <w:t>Latitude</w:t>
            </w:r>
          </w:p>
        </w:tc>
        <w:tc>
          <w:tcPr>
            <w:tcW w:w="1380" w:type="dxa"/>
          </w:tcPr>
          <w:p w14:paraId="3240397F" w14:textId="35E8366A" w:rsidR="00B606AA" w:rsidRPr="00DA6D6A" w:rsidRDefault="2BF0ACC5" w:rsidP="2BF0ACC5">
            <w:pPr>
              <w:rPr>
                <w:szCs w:val="20"/>
              </w:rPr>
            </w:pPr>
            <w:r>
              <w:t>Double</w:t>
            </w:r>
          </w:p>
        </w:tc>
        <w:tc>
          <w:tcPr>
            <w:tcW w:w="1418" w:type="dxa"/>
          </w:tcPr>
          <w:p w14:paraId="64EA8777" w14:textId="77777777" w:rsidR="00B606AA" w:rsidRPr="00DA6D6A" w:rsidRDefault="00B606AA" w:rsidP="00675CB4">
            <w:r w:rsidRPr="00DA6D6A">
              <w:t>Yes</w:t>
            </w:r>
          </w:p>
        </w:tc>
        <w:tc>
          <w:tcPr>
            <w:tcW w:w="1559" w:type="dxa"/>
          </w:tcPr>
          <w:p w14:paraId="145BC144" w14:textId="77777777" w:rsidR="00B606AA" w:rsidRPr="00DA6D6A" w:rsidRDefault="00B606AA" w:rsidP="00675CB4">
            <w:r w:rsidRPr="00DA6D6A">
              <w:t>None</w:t>
            </w:r>
          </w:p>
        </w:tc>
        <w:tc>
          <w:tcPr>
            <w:tcW w:w="3685" w:type="dxa"/>
          </w:tcPr>
          <w:p w14:paraId="1F1209CC" w14:textId="77777777" w:rsidR="00B606AA" w:rsidRDefault="00B606AA" w:rsidP="00675CB4">
            <w:r w:rsidRPr="00DA6D6A">
              <w:t>Location latitude in decimal representation using WGS84 datum</w:t>
            </w:r>
          </w:p>
        </w:tc>
      </w:tr>
      <w:tr w:rsidR="007D25E0" w14:paraId="1C82E41C" w14:textId="77777777" w:rsidTr="2BF0ACC5">
        <w:trPr>
          <w:cnfStyle w:val="000000100000" w:firstRow="0" w:lastRow="0" w:firstColumn="0" w:lastColumn="0" w:oddVBand="0" w:evenVBand="0" w:oddHBand="1" w:evenHBand="0" w:firstRowFirstColumn="0" w:firstRowLastColumn="0" w:lastRowFirstColumn="0" w:lastRowLastColumn="0"/>
        </w:trPr>
        <w:tc>
          <w:tcPr>
            <w:tcW w:w="1597" w:type="dxa"/>
          </w:tcPr>
          <w:p w14:paraId="7F9317D1" w14:textId="52B19B88" w:rsidR="007D25E0" w:rsidRPr="00DA6D6A" w:rsidRDefault="007D25E0" w:rsidP="00675CB4">
            <w:proofErr w:type="spellStart"/>
            <w:r>
              <w:t>FacilityExternalKey</w:t>
            </w:r>
            <w:proofErr w:type="spellEnd"/>
          </w:p>
        </w:tc>
        <w:tc>
          <w:tcPr>
            <w:tcW w:w="1380" w:type="dxa"/>
          </w:tcPr>
          <w:p w14:paraId="4905A6AF" w14:textId="23FFF4CA" w:rsidR="007D25E0" w:rsidRDefault="007D25E0" w:rsidP="2BF0ACC5">
            <w:r>
              <w:t>String</w:t>
            </w:r>
          </w:p>
        </w:tc>
        <w:tc>
          <w:tcPr>
            <w:tcW w:w="1418" w:type="dxa"/>
          </w:tcPr>
          <w:p w14:paraId="78D867DB" w14:textId="222D302A" w:rsidR="007D25E0" w:rsidRPr="00DA6D6A" w:rsidRDefault="007D25E0" w:rsidP="00675CB4">
            <w:r>
              <w:t>No</w:t>
            </w:r>
          </w:p>
        </w:tc>
        <w:tc>
          <w:tcPr>
            <w:tcW w:w="1559" w:type="dxa"/>
          </w:tcPr>
          <w:p w14:paraId="2115260F" w14:textId="3373B6C0" w:rsidR="007D25E0" w:rsidRPr="00DA6D6A" w:rsidRDefault="007D25E0" w:rsidP="00675CB4">
            <w:r>
              <w:t>None</w:t>
            </w:r>
          </w:p>
        </w:tc>
        <w:tc>
          <w:tcPr>
            <w:tcW w:w="3685" w:type="dxa"/>
          </w:tcPr>
          <w:p w14:paraId="4361DDB3" w14:textId="3BBB7128" w:rsidR="007D25E0" w:rsidRPr="00DA6D6A" w:rsidRDefault="007D25E0" w:rsidP="00675CB4">
            <w:r>
              <w:t>External Code/Key of Facility</w:t>
            </w:r>
          </w:p>
        </w:tc>
      </w:tr>
    </w:tbl>
    <w:p w14:paraId="56CA016B" w14:textId="75AB2264" w:rsidR="00B606AA" w:rsidRDefault="00B606AA" w:rsidP="00B606AA">
      <w:pPr>
        <w:spacing w:line="259" w:lineRule="auto"/>
      </w:pPr>
      <w:r>
        <w:t>* Provided depending on geographical instance data.</w:t>
      </w:r>
    </w:p>
    <w:p w14:paraId="415355DB" w14:textId="77777777" w:rsidR="00303FB9" w:rsidRDefault="00303FB9" w:rsidP="00B606AA">
      <w:pPr>
        <w:spacing w:line="259" w:lineRule="auto"/>
      </w:pPr>
    </w:p>
    <w:p w14:paraId="1EA538D2" w14:textId="77777777" w:rsidR="00B606AA" w:rsidRDefault="356AF001" w:rsidP="00B606AA">
      <w:pPr>
        <w:pStyle w:val="Heading3"/>
      </w:pPr>
      <w:bookmarkStart w:id="38" w:name="_Toc76618657"/>
      <w:bookmarkStart w:id="39" w:name="_Toc693639604"/>
      <w:r>
        <w:t>Patient</w:t>
      </w:r>
      <w:bookmarkEnd w:id="38"/>
      <w:bookmarkEnd w:id="39"/>
    </w:p>
    <w:p w14:paraId="438186B0" w14:textId="77777777" w:rsidR="00B606AA" w:rsidRDefault="00B606AA" w:rsidP="00B606AA">
      <w:pPr>
        <w:spacing w:line="259" w:lineRule="auto"/>
      </w:pPr>
      <w:r>
        <w:t>This section contains description of patient data.</w:t>
      </w:r>
    </w:p>
    <w:p w14:paraId="5B18E2D4" w14:textId="77777777" w:rsidR="00B606AA" w:rsidRDefault="00B606AA" w:rsidP="00B606AA">
      <w:pPr>
        <w:spacing w:line="259" w:lineRule="auto"/>
      </w:pPr>
      <w:r>
        <w:br w:type="page"/>
      </w:r>
    </w:p>
    <w:p w14:paraId="64C2D780" w14:textId="77777777" w:rsidR="00B606AA" w:rsidRDefault="00B606AA" w:rsidP="00B606AA">
      <w:pPr>
        <w:spacing w:line="259" w:lineRule="auto"/>
      </w:pPr>
      <w:r>
        <w:lastRenderedPageBreak/>
        <w:t>3.1.2.3</w:t>
      </w:r>
      <w:r>
        <w:tab/>
        <w:t>Patient</w:t>
      </w:r>
    </w:p>
    <w:p w14:paraId="21D22657" w14:textId="77777777" w:rsidR="00B606AA" w:rsidRDefault="00B606AA" w:rsidP="00B606AA">
      <w:pPr>
        <w:spacing w:line="259" w:lineRule="auto"/>
      </w:pPr>
      <w:r>
        <w:t xml:space="preserve">The following table describes the patient data on </w:t>
      </w:r>
      <w:proofErr w:type="gramStart"/>
      <w:r>
        <w:t>a transport</w:t>
      </w:r>
      <w:proofErr w:type="gramEnd"/>
      <w:r>
        <w:t>.</w:t>
      </w:r>
    </w:p>
    <w:tbl>
      <w:tblPr>
        <w:tblStyle w:val="PlainTable3"/>
        <w:tblW w:w="9639" w:type="dxa"/>
        <w:tblLayout w:type="fixed"/>
        <w:tblCellMar>
          <w:right w:w="0" w:type="dxa"/>
        </w:tblCellMar>
        <w:tblLook w:val="0420" w:firstRow="1" w:lastRow="0" w:firstColumn="0" w:lastColumn="0" w:noHBand="0" w:noVBand="1"/>
      </w:tblPr>
      <w:tblGrid>
        <w:gridCol w:w="2979"/>
        <w:gridCol w:w="1699"/>
        <w:gridCol w:w="1306"/>
        <w:gridCol w:w="1451"/>
        <w:gridCol w:w="2204"/>
      </w:tblGrid>
      <w:tr w:rsidR="00B606AA" w14:paraId="218031EC" w14:textId="77777777" w:rsidTr="784A8BF4">
        <w:trPr>
          <w:cnfStyle w:val="100000000000" w:firstRow="1" w:lastRow="0" w:firstColumn="0" w:lastColumn="0" w:oddVBand="0" w:evenVBand="0" w:oddHBand="0" w:evenHBand="0" w:firstRowFirstColumn="0" w:firstRowLastColumn="0" w:lastRowFirstColumn="0" w:lastRowLastColumn="0"/>
        </w:trPr>
        <w:tc>
          <w:tcPr>
            <w:tcW w:w="2979" w:type="dxa"/>
          </w:tcPr>
          <w:p w14:paraId="16158D1B" w14:textId="77777777" w:rsidR="00B606AA" w:rsidRPr="003C3375" w:rsidRDefault="00B606AA" w:rsidP="00675CB4">
            <w:r w:rsidRPr="003C3375">
              <w:t>Field</w:t>
            </w:r>
          </w:p>
        </w:tc>
        <w:tc>
          <w:tcPr>
            <w:tcW w:w="1699" w:type="dxa"/>
          </w:tcPr>
          <w:p w14:paraId="53D312CF" w14:textId="77777777" w:rsidR="00B606AA" w:rsidRPr="003C3375" w:rsidRDefault="00B606AA" w:rsidP="00675CB4">
            <w:r w:rsidRPr="003C3375">
              <w:t>Data type</w:t>
            </w:r>
          </w:p>
        </w:tc>
        <w:tc>
          <w:tcPr>
            <w:tcW w:w="1306" w:type="dxa"/>
          </w:tcPr>
          <w:p w14:paraId="63856C68" w14:textId="77777777" w:rsidR="00B606AA" w:rsidRPr="003C3375" w:rsidRDefault="00B606AA" w:rsidP="00675CB4">
            <w:r w:rsidRPr="003C3375">
              <w:t>Mandatory</w:t>
            </w:r>
          </w:p>
        </w:tc>
        <w:tc>
          <w:tcPr>
            <w:tcW w:w="1451" w:type="dxa"/>
          </w:tcPr>
          <w:p w14:paraId="109CD07D" w14:textId="77777777" w:rsidR="00B606AA" w:rsidRPr="003C3375" w:rsidRDefault="00B606AA" w:rsidP="00675CB4">
            <w:r w:rsidRPr="003C3375">
              <w:t>Restrictions</w:t>
            </w:r>
          </w:p>
        </w:tc>
        <w:tc>
          <w:tcPr>
            <w:tcW w:w="2204" w:type="dxa"/>
          </w:tcPr>
          <w:p w14:paraId="6AF704CE" w14:textId="77777777" w:rsidR="00B606AA" w:rsidRPr="003C3375" w:rsidRDefault="00B606AA" w:rsidP="00675CB4">
            <w:r w:rsidRPr="003C3375">
              <w:t>Description</w:t>
            </w:r>
          </w:p>
        </w:tc>
      </w:tr>
      <w:tr w:rsidR="00B606AA" w14:paraId="7B110702" w14:textId="77777777" w:rsidTr="784A8BF4">
        <w:trPr>
          <w:cnfStyle w:val="000000100000" w:firstRow="0" w:lastRow="0" w:firstColumn="0" w:lastColumn="0" w:oddVBand="0" w:evenVBand="0" w:oddHBand="1" w:evenHBand="0" w:firstRowFirstColumn="0" w:firstRowLastColumn="0" w:lastRowFirstColumn="0" w:lastRowLastColumn="0"/>
        </w:trPr>
        <w:tc>
          <w:tcPr>
            <w:tcW w:w="2979" w:type="dxa"/>
          </w:tcPr>
          <w:p w14:paraId="341B435F" w14:textId="77777777" w:rsidR="00B606AA" w:rsidRPr="003C3375" w:rsidRDefault="00B606AA" w:rsidP="00675CB4">
            <w:r w:rsidRPr="003C3375">
              <w:t>FirstName</w:t>
            </w:r>
          </w:p>
        </w:tc>
        <w:tc>
          <w:tcPr>
            <w:tcW w:w="1699" w:type="dxa"/>
          </w:tcPr>
          <w:p w14:paraId="14F45800" w14:textId="77777777" w:rsidR="00B606AA" w:rsidRPr="003C3375" w:rsidRDefault="00B606AA" w:rsidP="00675CB4">
            <w:r w:rsidRPr="003C3375">
              <w:t>String</w:t>
            </w:r>
          </w:p>
        </w:tc>
        <w:tc>
          <w:tcPr>
            <w:tcW w:w="1306" w:type="dxa"/>
          </w:tcPr>
          <w:p w14:paraId="7CE0AC39" w14:textId="77777777" w:rsidR="00B606AA" w:rsidRPr="003C3375" w:rsidRDefault="00B606AA" w:rsidP="00675CB4">
            <w:r w:rsidRPr="003C3375">
              <w:t>No</w:t>
            </w:r>
          </w:p>
        </w:tc>
        <w:tc>
          <w:tcPr>
            <w:tcW w:w="1451" w:type="dxa"/>
          </w:tcPr>
          <w:p w14:paraId="523BF7B3" w14:textId="77777777" w:rsidR="00B606AA" w:rsidRPr="003C3375" w:rsidRDefault="00B606AA" w:rsidP="00675CB4">
            <w:r w:rsidRPr="003C3375">
              <w:t>None</w:t>
            </w:r>
          </w:p>
        </w:tc>
        <w:tc>
          <w:tcPr>
            <w:tcW w:w="2204" w:type="dxa"/>
          </w:tcPr>
          <w:p w14:paraId="619A6491" w14:textId="51AD9B9E" w:rsidR="00B606AA" w:rsidRPr="003C3375" w:rsidRDefault="00B606AA" w:rsidP="00675CB4"/>
        </w:tc>
      </w:tr>
      <w:tr w:rsidR="00B606AA" w14:paraId="1E97535F" w14:textId="77777777" w:rsidTr="784A8BF4">
        <w:tc>
          <w:tcPr>
            <w:tcW w:w="2979" w:type="dxa"/>
          </w:tcPr>
          <w:p w14:paraId="5746CCFD" w14:textId="77777777" w:rsidR="00B606AA" w:rsidRPr="003C3375" w:rsidRDefault="00B606AA" w:rsidP="00675CB4">
            <w:r w:rsidRPr="003C3375">
              <w:t xml:space="preserve">LastName </w:t>
            </w:r>
          </w:p>
        </w:tc>
        <w:tc>
          <w:tcPr>
            <w:tcW w:w="1699" w:type="dxa"/>
          </w:tcPr>
          <w:p w14:paraId="5232EA17" w14:textId="77777777" w:rsidR="00B606AA" w:rsidRPr="003C3375" w:rsidRDefault="00B606AA" w:rsidP="00675CB4">
            <w:r w:rsidRPr="003C3375">
              <w:t>String</w:t>
            </w:r>
          </w:p>
        </w:tc>
        <w:tc>
          <w:tcPr>
            <w:tcW w:w="1306" w:type="dxa"/>
          </w:tcPr>
          <w:p w14:paraId="064B4894" w14:textId="77777777" w:rsidR="00B606AA" w:rsidRPr="003C3375" w:rsidRDefault="00B606AA" w:rsidP="00675CB4">
            <w:r w:rsidRPr="003C3375">
              <w:t>No</w:t>
            </w:r>
          </w:p>
        </w:tc>
        <w:tc>
          <w:tcPr>
            <w:tcW w:w="1451" w:type="dxa"/>
          </w:tcPr>
          <w:p w14:paraId="112C0F8A" w14:textId="77777777" w:rsidR="00B606AA" w:rsidRPr="003C3375" w:rsidRDefault="00B606AA" w:rsidP="00675CB4">
            <w:r w:rsidRPr="003C3375">
              <w:t>None</w:t>
            </w:r>
          </w:p>
        </w:tc>
        <w:tc>
          <w:tcPr>
            <w:tcW w:w="2204" w:type="dxa"/>
          </w:tcPr>
          <w:p w14:paraId="625CD655" w14:textId="0C37DCFC" w:rsidR="00B606AA" w:rsidRPr="003C3375" w:rsidRDefault="00B606AA" w:rsidP="00675CB4"/>
        </w:tc>
      </w:tr>
      <w:tr w:rsidR="00B606AA" w14:paraId="19924B70" w14:textId="77777777" w:rsidTr="784A8BF4">
        <w:trPr>
          <w:cnfStyle w:val="000000100000" w:firstRow="0" w:lastRow="0" w:firstColumn="0" w:lastColumn="0" w:oddVBand="0" w:evenVBand="0" w:oddHBand="1" w:evenHBand="0" w:firstRowFirstColumn="0" w:firstRowLastColumn="0" w:lastRowFirstColumn="0" w:lastRowLastColumn="0"/>
        </w:trPr>
        <w:tc>
          <w:tcPr>
            <w:tcW w:w="2979" w:type="dxa"/>
          </w:tcPr>
          <w:p w14:paraId="2E662AD8" w14:textId="315454AE" w:rsidR="00B606AA" w:rsidRPr="003C3375" w:rsidRDefault="72DADE00" w:rsidP="72DADE00">
            <w:pPr>
              <w:rPr>
                <w:szCs w:val="20"/>
              </w:rPr>
            </w:pPr>
            <w:r w:rsidRPr="72DADE00">
              <w:rPr>
                <w:szCs w:val="20"/>
              </w:rPr>
              <w:t>PersonalIdentificationNumber</w:t>
            </w:r>
          </w:p>
        </w:tc>
        <w:tc>
          <w:tcPr>
            <w:tcW w:w="1699" w:type="dxa"/>
          </w:tcPr>
          <w:p w14:paraId="20867750" w14:textId="40A1667B" w:rsidR="00B606AA" w:rsidRPr="003C3375" w:rsidRDefault="72DADE00" w:rsidP="00675CB4">
            <w:r>
              <w:t>String</w:t>
            </w:r>
          </w:p>
        </w:tc>
        <w:tc>
          <w:tcPr>
            <w:tcW w:w="1306" w:type="dxa"/>
          </w:tcPr>
          <w:p w14:paraId="619BFF8B" w14:textId="267A05C4" w:rsidR="00B606AA" w:rsidRPr="003C3375" w:rsidRDefault="72DADE00" w:rsidP="00675CB4">
            <w:r>
              <w:t>No</w:t>
            </w:r>
          </w:p>
        </w:tc>
        <w:tc>
          <w:tcPr>
            <w:tcW w:w="1451" w:type="dxa"/>
          </w:tcPr>
          <w:p w14:paraId="38A75C47" w14:textId="312B20C8" w:rsidR="00B606AA" w:rsidRPr="003C3375" w:rsidRDefault="72DADE00" w:rsidP="00675CB4">
            <w:r>
              <w:t>None</w:t>
            </w:r>
          </w:p>
        </w:tc>
        <w:tc>
          <w:tcPr>
            <w:tcW w:w="2204" w:type="dxa"/>
          </w:tcPr>
          <w:p w14:paraId="078BCF09" w14:textId="3FF58965" w:rsidR="00B606AA" w:rsidRPr="003C3375" w:rsidRDefault="00B606AA" w:rsidP="72DADE00">
            <w:pPr>
              <w:rPr>
                <w:szCs w:val="20"/>
              </w:rPr>
            </w:pPr>
          </w:p>
        </w:tc>
      </w:tr>
      <w:tr w:rsidR="00B606AA" w14:paraId="6DC67719" w14:textId="77777777" w:rsidTr="784A8BF4">
        <w:tc>
          <w:tcPr>
            <w:tcW w:w="2979" w:type="dxa"/>
          </w:tcPr>
          <w:p w14:paraId="1C64BFE3" w14:textId="77777777" w:rsidR="00B606AA" w:rsidRPr="003C3375" w:rsidRDefault="784A8BF4" w:rsidP="784A8BF4">
            <w:proofErr w:type="spellStart"/>
            <w:r>
              <w:t>AddressProtection</w:t>
            </w:r>
            <w:proofErr w:type="spellEnd"/>
          </w:p>
        </w:tc>
        <w:tc>
          <w:tcPr>
            <w:tcW w:w="1699" w:type="dxa"/>
          </w:tcPr>
          <w:p w14:paraId="602223C8" w14:textId="0A9EA6AF" w:rsidR="00B606AA" w:rsidRPr="003C3375" w:rsidRDefault="784A8BF4" w:rsidP="784A8BF4">
            <w:r>
              <w:t>Enum</w:t>
            </w:r>
          </w:p>
        </w:tc>
        <w:tc>
          <w:tcPr>
            <w:tcW w:w="1306" w:type="dxa"/>
          </w:tcPr>
          <w:p w14:paraId="18C391F7" w14:textId="77777777" w:rsidR="00B606AA" w:rsidRPr="003C3375" w:rsidRDefault="784A8BF4" w:rsidP="784A8BF4">
            <w:r>
              <w:t>Yes</w:t>
            </w:r>
          </w:p>
        </w:tc>
        <w:tc>
          <w:tcPr>
            <w:tcW w:w="1451" w:type="dxa"/>
          </w:tcPr>
          <w:p w14:paraId="21C37032" w14:textId="77777777" w:rsidR="00B606AA" w:rsidRPr="003C3375" w:rsidRDefault="784A8BF4" w:rsidP="784A8BF4">
            <w:r>
              <w:t>Enumeration</w:t>
            </w:r>
          </w:p>
        </w:tc>
        <w:tc>
          <w:tcPr>
            <w:tcW w:w="2204" w:type="dxa"/>
          </w:tcPr>
          <w:p w14:paraId="61B4023B" w14:textId="77777777" w:rsidR="00B606AA" w:rsidRDefault="784A8BF4" w:rsidP="784A8BF4">
            <w:r>
              <w:t>One of:</w:t>
            </w:r>
          </w:p>
          <w:p w14:paraId="51C689FE" w14:textId="77777777" w:rsidR="00B606AA" w:rsidRDefault="784A8BF4" w:rsidP="784A8BF4">
            <w:pPr>
              <w:pStyle w:val="ListParagraph"/>
              <w:ind w:left="176" w:hanging="176"/>
            </w:pPr>
            <w:proofErr w:type="spellStart"/>
            <w:r>
              <w:t>NotProtected</w:t>
            </w:r>
            <w:proofErr w:type="spellEnd"/>
            <w:r>
              <w:t>,</w:t>
            </w:r>
          </w:p>
          <w:p w14:paraId="48A8B914" w14:textId="77777777" w:rsidR="00B606AA" w:rsidRDefault="784A8BF4" w:rsidP="784A8BF4">
            <w:pPr>
              <w:pStyle w:val="ListParagraph"/>
              <w:ind w:left="176" w:hanging="176"/>
            </w:pPr>
            <w:r>
              <w:t>Protected,</w:t>
            </w:r>
          </w:p>
          <w:p w14:paraId="0BD10C03" w14:textId="77777777" w:rsidR="00B606AA" w:rsidRPr="003C3375" w:rsidRDefault="784A8BF4" w:rsidP="784A8BF4">
            <w:pPr>
              <w:pStyle w:val="ListParagraph"/>
              <w:ind w:left="176" w:hanging="176"/>
            </w:pPr>
            <w:r>
              <w:t>Other</w:t>
            </w:r>
          </w:p>
        </w:tc>
      </w:tr>
      <w:tr w:rsidR="00B606AA" w14:paraId="786D693C" w14:textId="77777777" w:rsidTr="784A8BF4">
        <w:trPr>
          <w:cnfStyle w:val="000000100000" w:firstRow="0" w:lastRow="0" w:firstColumn="0" w:lastColumn="0" w:oddVBand="0" w:evenVBand="0" w:oddHBand="1" w:evenHBand="0" w:firstRowFirstColumn="0" w:firstRowLastColumn="0" w:lastRowFirstColumn="0" w:lastRowLastColumn="0"/>
        </w:trPr>
        <w:tc>
          <w:tcPr>
            <w:tcW w:w="2979" w:type="dxa"/>
          </w:tcPr>
          <w:p w14:paraId="71D3FA22" w14:textId="77777777" w:rsidR="00B606AA" w:rsidRPr="003C3375" w:rsidRDefault="784A8BF4" w:rsidP="784A8BF4">
            <w:pPr>
              <w:rPr>
                <w:b/>
                <w:bCs/>
              </w:rPr>
            </w:pPr>
            <w:proofErr w:type="spellStart"/>
            <w:r>
              <w:t>AuthorizatingPhysician</w:t>
            </w:r>
            <w:proofErr w:type="spellEnd"/>
          </w:p>
        </w:tc>
        <w:tc>
          <w:tcPr>
            <w:tcW w:w="1699" w:type="dxa"/>
          </w:tcPr>
          <w:p w14:paraId="6C2FD486" w14:textId="77777777" w:rsidR="00B606AA" w:rsidRPr="003C3375" w:rsidRDefault="784A8BF4" w:rsidP="784A8BF4">
            <w:r>
              <w:t>String</w:t>
            </w:r>
          </w:p>
        </w:tc>
        <w:tc>
          <w:tcPr>
            <w:tcW w:w="1306" w:type="dxa"/>
          </w:tcPr>
          <w:p w14:paraId="01F9015C" w14:textId="77777777" w:rsidR="00B606AA" w:rsidRPr="003C3375" w:rsidRDefault="784A8BF4" w:rsidP="784A8BF4">
            <w:r>
              <w:t>No</w:t>
            </w:r>
          </w:p>
        </w:tc>
        <w:tc>
          <w:tcPr>
            <w:tcW w:w="1451" w:type="dxa"/>
          </w:tcPr>
          <w:p w14:paraId="48B5D075" w14:textId="77777777" w:rsidR="00B606AA" w:rsidRPr="003C3375" w:rsidRDefault="784A8BF4" w:rsidP="784A8BF4">
            <w:r>
              <w:t>None</w:t>
            </w:r>
          </w:p>
        </w:tc>
        <w:tc>
          <w:tcPr>
            <w:tcW w:w="2204" w:type="dxa"/>
          </w:tcPr>
          <w:p w14:paraId="020AEE87" w14:textId="77777777" w:rsidR="00B606AA" w:rsidRPr="003C3375" w:rsidRDefault="00B606AA" w:rsidP="4F0E116C">
            <w:pPr>
              <w:rPr>
                <w:highlight w:val="yellow"/>
              </w:rPr>
            </w:pPr>
          </w:p>
        </w:tc>
      </w:tr>
      <w:tr w:rsidR="00B606AA" w14:paraId="4244793F" w14:textId="77777777" w:rsidTr="784A8BF4">
        <w:tc>
          <w:tcPr>
            <w:tcW w:w="2979" w:type="dxa"/>
          </w:tcPr>
          <w:p w14:paraId="186B2BD9" w14:textId="77777777" w:rsidR="00B606AA" w:rsidRPr="003C3375" w:rsidRDefault="784A8BF4" w:rsidP="784A8BF4">
            <w:proofErr w:type="spellStart"/>
            <w:r>
              <w:t>ReceivingPhysician</w:t>
            </w:r>
            <w:proofErr w:type="spellEnd"/>
            <w:r>
              <w:t xml:space="preserve"> </w:t>
            </w:r>
          </w:p>
        </w:tc>
        <w:tc>
          <w:tcPr>
            <w:tcW w:w="1699" w:type="dxa"/>
          </w:tcPr>
          <w:p w14:paraId="627DD06A" w14:textId="77777777" w:rsidR="00B606AA" w:rsidRPr="003C3375" w:rsidRDefault="784A8BF4" w:rsidP="784A8BF4">
            <w:r>
              <w:t>String</w:t>
            </w:r>
          </w:p>
        </w:tc>
        <w:tc>
          <w:tcPr>
            <w:tcW w:w="1306" w:type="dxa"/>
          </w:tcPr>
          <w:p w14:paraId="0FB14F46" w14:textId="77777777" w:rsidR="00B606AA" w:rsidRPr="003C3375" w:rsidRDefault="784A8BF4" w:rsidP="784A8BF4">
            <w:r>
              <w:t>No</w:t>
            </w:r>
          </w:p>
        </w:tc>
        <w:tc>
          <w:tcPr>
            <w:tcW w:w="1451" w:type="dxa"/>
          </w:tcPr>
          <w:p w14:paraId="203ADEF6" w14:textId="77777777" w:rsidR="00B606AA" w:rsidRPr="003C3375" w:rsidRDefault="784A8BF4" w:rsidP="784A8BF4">
            <w:r>
              <w:t>None</w:t>
            </w:r>
          </w:p>
        </w:tc>
        <w:tc>
          <w:tcPr>
            <w:tcW w:w="2204" w:type="dxa"/>
          </w:tcPr>
          <w:p w14:paraId="0D88557E" w14:textId="77777777" w:rsidR="00B606AA" w:rsidRPr="003C3375" w:rsidRDefault="00B606AA" w:rsidP="4F0E116C">
            <w:pPr>
              <w:rPr>
                <w:highlight w:val="yellow"/>
              </w:rPr>
            </w:pPr>
          </w:p>
        </w:tc>
      </w:tr>
      <w:tr w:rsidR="00B606AA" w14:paraId="6F149AAC" w14:textId="77777777" w:rsidTr="784A8BF4">
        <w:trPr>
          <w:cnfStyle w:val="000000100000" w:firstRow="0" w:lastRow="0" w:firstColumn="0" w:lastColumn="0" w:oddVBand="0" w:evenVBand="0" w:oddHBand="1" w:evenHBand="0" w:firstRowFirstColumn="0" w:firstRowLastColumn="0" w:lastRowFirstColumn="0" w:lastRowLastColumn="0"/>
        </w:trPr>
        <w:tc>
          <w:tcPr>
            <w:tcW w:w="2979" w:type="dxa"/>
          </w:tcPr>
          <w:p w14:paraId="57EC41BF" w14:textId="77777777" w:rsidR="00B606AA" w:rsidRPr="003C3375" w:rsidRDefault="784A8BF4" w:rsidP="00675CB4">
            <w:r>
              <w:t>Phone</w:t>
            </w:r>
          </w:p>
        </w:tc>
        <w:tc>
          <w:tcPr>
            <w:tcW w:w="1699" w:type="dxa"/>
          </w:tcPr>
          <w:p w14:paraId="1DA330C1" w14:textId="77777777" w:rsidR="00B606AA" w:rsidRPr="003C3375" w:rsidRDefault="784A8BF4" w:rsidP="00675CB4">
            <w:r>
              <w:t>String</w:t>
            </w:r>
          </w:p>
        </w:tc>
        <w:tc>
          <w:tcPr>
            <w:tcW w:w="1306" w:type="dxa"/>
          </w:tcPr>
          <w:p w14:paraId="189212F7" w14:textId="77777777" w:rsidR="00B606AA" w:rsidRPr="003C3375" w:rsidRDefault="784A8BF4" w:rsidP="00675CB4">
            <w:r>
              <w:t>No</w:t>
            </w:r>
          </w:p>
        </w:tc>
        <w:tc>
          <w:tcPr>
            <w:tcW w:w="1451" w:type="dxa"/>
          </w:tcPr>
          <w:p w14:paraId="36EE3FB5" w14:textId="77777777" w:rsidR="00B606AA" w:rsidRPr="003C3375" w:rsidRDefault="784A8BF4" w:rsidP="00675CB4">
            <w:r>
              <w:t>None</w:t>
            </w:r>
          </w:p>
        </w:tc>
        <w:tc>
          <w:tcPr>
            <w:tcW w:w="2204" w:type="dxa"/>
          </w:tcPr>
          <w:p w14:paraId="6D0EE283" w14:textId="77777777" w:rsidR="00B606AA" w:rsidRPr="003C3375" w:rsidRDefault="00B606AA" w:rsidP="00675CB4"/>
        </w:tc>
      </w:tr>
      <w:tr w:rsidR="00B606AA" w14:paraId="7F18A512" w14:textId="77777777" w:rsidTr="784A8BF4">
        <w:tc>
          <w:tcPr>
            <w:tcW w:w="2979" w:type="dxa"/>
          </w:tcPr>
          <w:p w14:paraId="047EA5A9" w14:textId="77777777" w:rsidR="00B606AA" w:rsidRPr="003C3375" w:rsidRDefault="784A8BF4" w:rsidP="784A8BF4">
            <w:proofErr w:type="spellStart"/>
            <w:r>
              <w:t>PhoneHome</w:t>
            </w:r>
            <w:proofErr w:type="spellEnd"/>
          </w:p>
        </w:tc>
        <w:tc>
          <w:tcPr>
            <w:tcW w:w="1699" w:type="dxa"/>
          </w:tcPr>
          <w:p w14:paraId="09A5EA89" w14:textId="77777777" w:rsidR="00B606AA" w:rsidRPr="003C3375" w:rsidRDefault="784A8BF4" w:rsidP="784A8BF4">
            <w:r>
              <w:t>String</w:t>
            </w:r>
          </w:p>
        </w:tc>
        <w:tc>
          <w:tcPr>
            <w:tcW w:w="1306" w:type="dxa"/>
          </w:tcPr>
          <w:p w14:paraId="3D234EB4" w14:textId="77777777" w:rsidR="00B606AA" w:rsidRPr="003C3375" w:rsidRDefault="784A8BF4" w:rsidP="784A8BF4">
            <w:r>
              <w:t>No</w:t>
            </w:r>
          </w:p>
        </w:tc>
        <w:tc>
          <w:tcPr>
            <w:tcW w:w="1451" w:type="dxa"/>
          </w:tcPr>
          <w:p w14:paraId="0E8F2D6E" w14:textId="77777777" w:rsidR="00B606AA" w:rsidRPr="003C3375" w:rsidRDefault="784A8BF4" w:rsidP="784A8BF4">
            <w:r>
              <w:t>None</w:t>
            </w:r>
          </w:p>
        </w:tc>
        <w:tc>
          <w:tcPr>
            <w:tcW w:w="2204" w:type="dxa"/>
          </w:tcPr>
          <w:p w14:paraId="25CE86DD" w14:textId="77777777" w:rsidR="00B606AA" w:rsidRPr="003C3375" w:rsidRDefault="00B606AA" w:rsidP="4F0E116C">
            <w:pPr>
              <w:rPr>
                <w:highlight w:val="yellow"/>
              </w:rPr>
            </w:pPr>
          </w:p>
        </w:tc>
      </w:tr>
      <w:tr w:rsidR="00B606AA" w14:paraId="32FF0F69" w14:textId="77777777" w:rsidTr="784A8BF4">
        <w:trPr>
          <w:cnfStyle w:val="000000100000" w:firstRow="0" w:lastRow="0" w:firstColumn="0" w:lastColumn="0" w:oddVBand="0" w:evenVBand="0" w:oddHBand="1" w:evenHBand="0" w:firstRowFirstColumn="0" w:firstRowLastColumn="0" w:lastRowFirstColumn="0" w:lastRowLastColumn="0"/>
        </w:trPr>
        <w:tc>
          <w:tcPr>
            <w:tcW w:w="2979" w:type="dxa"/>
          </w:tcPr>
          <w:p w14:paraId="6F81AD1B" w14:textId="77777777" w:rsidR="00B606AA" w:rsidRPr="003C3375" w:rsidRDefault="00B606AA" w:rsidP="00675CB4">
            <w:proofErr w:type="spellStart"/>
            <w:r w:rsidRPr="003C3375">
              <w:t>PhoneMobile</w:t>
            </w:r>
            <w:proofErr w:type="spellEnd"/>
          </w:p>
        </w:tc>
        <w:tc>
          <w:tcPr>
            <w:tcW w:w="1699" w:type="dxa"/>
          </w:tcPr>
          <w:p w14:paraId="5CDAD187" w14:textId="77777777" w:rsidR="00B606AA" w:rsidRPr="003C3375" w:rsidRDefault="00B606AA" w:rsidP="00675CB4">
            <w:r w:rsidRPr="003C3375">
              <w:t>String</w:t>
            </w:r>
          </w:p>
        </w:tc>
        <w:tc>
          <w:tcPr>
            <w:tcW w:w="1306" w:type="dxa"/>
          </w:tcPr>
          <w:p w14:paraId="51A51776" w14:textId="77777777" w:rsidR="00B606AA" w:rsidRPr="003C3375" w:rsidRDefault="00B606AA" w:rsidP="00675CB4">
            <w:r w:rsidRPr="003C3375">
              <w:t>No</w:t>
            </w:r>
          </w:p>
        </w:tc>
        <w:tc>
          <w:tcPr>
            <w:tcW w:w="1451" w:type="dxa"/>
          </w:tcPr>
          <w:p w14:paraId="4581E787" w14:textId="77777777" w:rsidR="00B606AA" w:rsidRPr="003C3375" w:rsidRDefault="00B606AA" w:rsidP="00675CB4">
            <w:r w:rsidRPr="003C3375">
              <w:t>None</w:t>
            </w:r>
          </w:p>
        </w:tc>
        <w:tc>
          <w:tcPr>
            <w:tcW w:w="2204" w:type="dxa"/>
          </w:tcPr>
          <w:p w14:paraId="239C01D5" w14:textId="77777777" w:rsidR="00B606AA" w:rsidRPr="003C3375" w:rsidRDefault="00B606AA" w:rsidP="00675CB4"/>
        </w:tc>
      </w:tr>
      <w:tr w:rsidR="00B606AA" w14:paraId="32E3195A" w14:textId="77777777" w:rsidTr="784A8BF4">
        <w:tc>
          <w:tcPr>
            <w:tcW w:w="2979" w:type="dxa"/>
          </w:tcPr>
          <w:p w14:paraId="7DFF1079" w14:textId="77777777" w:rsidR="00B606AA" w:rsidRPr="003C3375" w:rsidRDefault="00B606AA" w:rsidP="00675CB4">
            <w:proofErr w:type="spellStart"/>
            <w:r w:rsidRPr="003C3375">
              <w:t>DateOfBirth</w:t>
            </w:r>
            <w:proofErr w:type="spellEnd"/>
          </w:p>
        </w:tc>
        <w:tc>
          <w:tcPr>
            <w:tcW w:w="1699" w:type="dxa"/>
          </w:tcPr>
          <w:p w14:paraId="3D27F049" w14:textId="77777777" w:rsidR="00B606AA" w:rsidRPr="003C3375" w:rsidRDefault="00B606AA" w:rsidP="00675CB4">
            <w:proofErr w:type="spellStart"/>
            <w:r w:rsidRPr="003C3375">
              <w:t>DateTime</w:t>
            </w:r>
            <w:proofErr w:type="spellEnd"/>
          </w:p>
        </w:tc>
        <w:tc>
          <w:tcPr>
            <w:tcW w:w="1306" w:type="dxa"/>
          </w:tcPr>
          <w:p w14:paraId="403A03F3" w14:textId="77777777" w:rsidR="00B606AA" w:rsidRPr="003C3375" w:rsidRDefault="00B606AA" w:rsidP="00675CB4">
            <w:r w:rsidRPr="003C3375">
              <w:t>No</w:t>
            </w:r>
          </w:p>
        </w:tc>
        <w:tc>
          <w:tcPr>
            <w:tcW w:w="1451" w:type="dxa"/>
          </w:tcPr>
          <w:p w14:paraId="0CB65C8B" w14:textId="77777777" w:rsidR="00B606AA" w:rsidRPr="003C3375" w:rsidRDefault="00B606AA" w:rsidP="00675CB4">
            <w:r w:rsidRPr="003C3375">
              <w:t>None</w:t>
            </w:r>
          </w:p>
        </w:tc>
        <w:tc>
          <w:tcPr>
            <w:tcW w:w="2204" w:type="dxa"/>
          </w:tcPr>
          <w:p w14:paraId="4B08FD1D" w14:textId="77777777" w:rsidR="00B606AA" w:rsidRPr="003C3375" w:rsidRDefault="00B606AA" w:rsidP="00675CB4"/>
        </w:tc>
      </w:tr>
      <w:tr w:rsidR="00B606AA" w14:paraId="67EE7086" w14:textId="77777777" w:rsidTr="784A8BF4">
        <w:trPr>
          <w:cnfStyle w:val="000000100000" w:firstRow="0" w:lastRow="0" w:firstColumn="0" w:lastColumn="0" w:oddVBand="0" w:evenVBand="0" w:oddHBand="1" w:evenHBand="0" w:firstRowFirstColumn="0" w:firstRowLastColumn="0" w:lastRowFirstColumn="0" w:lastRowLastColumn="0"/>
        </w:trPr>
        <w:tc>
          <w:tcPr>
            <w:tcW w:w="2979" w:type="dxa"/>
          </w:tcPr>
          <w:p w14:paraId="4D50670A" w14:textId="77777777" w:rsidR="00B606AA" w:rsidRPr="003C3375" w:rsidRDefault="00B606AA" w:rsidP="00675CB4">
            <w:r w:rsidRPr="003C3375">
              <w:t>Weight</w:t>
            </w:r>
          </w:p>
        </w:tc>
        <w:tc>
          <w:tcPr>
            <w:tcW w:w="1699" w:type="dxa"/>
          </w:tcPr>
          <w:p w14:paraId="208DC034" w14:textId="77777777" w:rsidR="00B606AA" w:rsidRPr="003C3375" w:rsidRDefault="00B606AA" w:rsidP="00675CB4">
            <w:r w:rsidRPr="003C3375">
              <w:t>Integer</w:t>
            </w:r>
          </w:p>
        </w:tc>
        <w:tc>
          <w:tcPr>
            <w:tcW w:w="1306" w:type="dxa"/>
          </w:tcPr>
          <w:p w14:paraId="79134EFF" w14:textId="77777777" w:rsidR="00B606AA" w:rsidRPr="003C3375" w:rsidRDefault="00B606AA" w:rsidP="00675CB4">
            <w:r w:rsidRPr="003C3375">
              <w:t>No</w:t>
            </w:r>
          </w:p>
        </w:tc>
        <w:tc>
          <w:tcPr>
            <w:tcW w:w="1451" w:type="dxa"/>
          </w:tcPr>
          <w:p w14:paraId="74CA911B" w14:textId="77777777" w:rsidR="00B606AA" w:rsidRPr="003C3375" w:rsidRDefault="00B606AA" w:rsidP="00675CB4">
            <w:r w:rsidRPr="003C3375">
              <w:t>None</w:t>
            </w:r>
          </w:p>
        </w:tc>
        <w:tc>
          <w:tcPr>
            <w:tcW w:w="2204" w:type="dxa"/>
          </w:tcPr>
          <w:p w14:paraId="1A2DBE69" w14:textId="77777777" w:rsidR="00B606AA" w:rsidRPr="003C3375" w:rsidRDefault="00B606AA" w:rsidP="00675CB4">
            <w:r w:rsidRPr="003C3375">
              <w:t>Weight of patient</w:t>
            </w:r>
          </w:p>
        </w:tc>
      </w:tr>
      <w:tr w:rsidR="2BF0ACC5" w14:paraId="23EE662E" w14:textId="77777777" w:rsidTr="784A8BF4">
        <w:tc>
          <w:tcPr>
            <w:tcW w:w="2979" w:type="dxa"/>
          </w:tcPr>
          <w:p w14:paraId="0C3CF724" w14:textId="11CDEA2A" w:rsidR="2BF0ACC5" w:rsidRDefault="2BF0ACC5">
            <w:r>
              <w:t>Height</w:t>
            </w:r>
          </w:p>
        </w:tc>
        <w:tc>
          <w:tcPr>
            <w:tcW w:w="1699" w:type="dxa"/>
          </w:tcPr>
          <w:p w14:paraId="219CCBA4" w14:textId="77777777" w:rsidR="2BF0ACC5" w:rsidRDefault="2BF0ACC5">
            <w:r>
              <w:t>Integer</w:t>
            </w:r>
          </w:p>
        </w:tc>
        <w:tc>
          <w:tcPr>
            <w:tcW w:w="1306" w:type="dxa"/>
          </w:tcPr>
          <w:p w14:paraId="71A77FD9" w14:textId="77777777" w:rsidR="2BF0ACC5" w:rsidRDefault="2BF0ACC5">
            <w:r>
              <w:t>No</w:t>
            </w:r>
          </w:p>
        </w:tc>
        <w:tc>
          <w:tcPr>
            <w:tcW w:w="1451" w:type="dxa"/>
          </w:tcPr>
          <w:p w14:paraId="6A2E2F1A" w14:textId="77777777" w:rsidR="2BF0ACC5" w:rsidRDefault="2BF0ACC5">
            <w:r>
              <w:t>None</w:t>
            </w:r>
          </w:p>
        </w:tc>
        <w:tc>
          <w:tcPr>
            <w:tcW w:w="2204" w:type="dxa"/>
          </w:tcPr>
          <w:p w14:paraId="1A09983B" w14:textId="77777777" w:rsidR="2BF0ACC5" w:rsidRDefault="2BF0ACC5">
            <w:r>
              <w:t>Weight of patient</w:t>
            </w:r>
          </w:p>
        </w:tc>
      </w:tr>
      <w:tr w:rsidR="00B606AA" w14:paraId="6CDBD1A2" w14:textId="77777777" w:rsidTr="784A8BF4">
        <w:trPr>
          <w:cnfStyle w:val="000000100000" w:firstRow="0" w:lastRow="0" w:firstColumn="0" w:lastColumn="0" w:oddVBand="0" w:evenVBand="0" w:oddHBand="1" w:evenHBand="0" w:firstRowFirstColumn="0" w:firstRowLastColumn="0" w:lastRowFirstColumn="0" w:lastRowLastColumn="0"/>
        </w:trPr>
        <w:tc>
          <w:tcPr>
            <w:tcW w:w="2979" w:type="dxa"/>
          </w:tcPr>
          <w:p w14:paraId="415FAF3A" w14:textId="77777777" w:rsidR="00B606AA" w:rsidRPr="003C3375" w:rsidRDefault="00B606AA" w:rsidP="00675CB4">
            <w:r w:rsidRPr="003C3375">
              <w:t>Gender</w:t>
            </w:r>
          </w:p>
        </w:tc>
        <w:tc>
          <w:tcPr>
            <w:tcW w:w="1699" w:type="dxa"/>
          </w:tcPr>
          <w:p w14:paraId="0ED22927" w14:textId="73B2F0A0" w:rsidR="00B606AA" w:rsidRPr="003C3375" w:rsidRDefault="2BF0ACC5" w:rsidP="00675CB4">
            <w:r>
              <w:t>Enum</w:t>
            </w:r>
          </w:p>
        </w:tc>
        <w:tc>
          <w:tcPr>
            <w:tcW w:w="1306" w:type="dxa"/>
          </w:tcPr>
          <w:p w14:paraId="2F8171EB" w14:textId="77777777" w:rsidR="00B606AA" w:rsidRPr="003C3375" w:rsidRDefault="00B606AA" w:rsidP="00675CB4">
            <w:r w:rsidRPr="003C3375">
              <w:t>Yes</w:t>
            </w:r>
          </w:p>
        </w:tc>
        <w:tc>
          <w:tcPr>
            <w:tcW w:w="1451" w:type="dxa"/>
          </w:tcPr>
          <w:p w14:paraId="13FC196B" w14:textId="77777777" w:rsidR="00B606AA" w:rsidRPr="003C3375" w:rsidRDefault="00B606AA" w:rsidP="00675CB4"/>
        </w:tc>
        <w:tc>
          <w:tcPr>
            <w:tcW w:w="2204" w:type="dxa"/>
          </w:tcPr>
          <w:p w14:paraId="4967D791" w14:textId="77777777" w:rsidR="00B606AA" w:rsidRDefault="00B606AA" w:rsidP="00675CB4">
            <w:r w:rsidRPr="003C3375">
              <w:t xml:space="preserve">Enumeration, </w:t>
            </w:r>
            <w:proofErr w:type="gramStart"/>
            <w:r w:rsidRPr="003C3375">
              <w:t>on</w:t>
            </w:r>
            <w:proofErr w:type="gramEnd"/>
            <w:r w:rsidRPr="003C3375">
              <w:t xml:space="preserve"> of</w:t>
            </w:r>
          </w:p>
          <w:p w14:paraId="2FC5AA45" w14:textId="77777777" w:rsidR="00B606AA" w:rsidRDefault="00B606AA" w:rsidP="00675CB4">
            <w:pPr>
              <w:pStyle w:val="ListParagraph"/>
              <w:numPr>
                <w:ilvl w:val="0"/>
                <w:numId w:val="7"/>
              </w:numPr>
              <w:ind w:left="216" w:hanging="216"/>
            </w:pPr>
            <w:r w:rsidRPr="003C3375">
              <w:t>Unknown</w:t>
            </w:r>
          </w:p>
          <w:p w14:paraId="4D21F5AD" w14:textId="77777777" w:rsidR="00B606AA" w:rsidRDefault="00B606AA" w:rsidP="00675CB4">
            <w:pPr>
              <w:pStyle w:val="ListParagraph"/>
              <w:numPr>
                <w:ilvl w:val="0"/>
                <w:numId w:val="7"/>
              </w:numPr>
              <w:ind w:left="216" w:hanging="216"/>
            </w:pPr>
            <w:r w:rsidRPr="003C3375">
              <w:t>Male</w:t>
            </w:r>
          </w:p>
          <w:p w14:paraId="2ADADB2B" w14:textId="77777777" w:rsidR="00B606AA" w:rsidRDefault="00B606AA" w:rsidP="00675CB4">
            <w:pPr>
              <w:pStyle w:val="ListParagraph"/>
              <w:numPr>
                <w:ilvl w:val="0"/>
                <w:numId w:val="7"/>
              </w:numPr>
              <w:ind w:left="216" w:hanging="216"/>
            </w:pPr>
            <w:r w:rsidRPr="003C3375">
              <w:t>Female</w:t>
            </w:r>
          </w:p>
          <w:p w14:paraId="2916DAFD" w14:textId="77777777" w:rsidR="00B606AA" w:rsidRPr="003C3375" w:rsidRDefault="00B606AA" w:rsidP="00675CB4">
            <w:pPr>
              <w:pStyle w:val="ListParagraph"/>
              <w:numPr>
                <w:ilvl w:val="0"/>
                <w:numId w:val="7"/>
              </w:numPr>
              <w:ind w:left="216" w:hanging="216"/>
            </w:pPr>
            <w:r w:rsidRPr="003C3375">
              <w:t>Intersex</w:t>
            </w:r>
          </w:p>
        </w:tc>
      </w:tr>
      <w:tr w:rsidR="00B606AA" w14:paraId="74A83D8B" w14:textId="77777777" w:rsidTr="784A8BF4">
        <w:tc>
          <w:tcPr>
            <w:tcW w:w="2979" w:type="dxa"/>
          </w:tcPr>
          <w:p w14:paraId="480616C2" w14:textId="77777777" w:rsidR="00B606AA" w:rsidRPr="003C3375" w:rsidRDefault="00B606AA" w:rsidP="00675CB4">
            <w:proofErr w:type="spellStart"/>
            <w:r w:rsidRPr="003C3375">
              <w:t>Enthnicity</w:t>
            </w:r>
            <w:proofErr w:type="spellEnd"/>
          </w:p>
        </w:tc>
        <w:tc>
          <w:tcPr>
            <w:tcW w:w="1699" w:type="dxa"/>
          </w:tcPr>
          <w:p w14:paraId="2CA3E153" w14:textId="77777777" w:rsidR="00B606AA" w:rsidRPr="003C3375" w:rsidRDefault="00B606AA" w:rsidP="00675CB4">
            <w:proofErr w:type="spellStart"/>
            <w:r w:rsidRPr="003C3375">
              <w:t>CodeReference</w:t>
            </w:r>
            <w:proofErr w:type="spellEnd"/>
          </w:p>
        </w:tc>
        <w:tc>
          <w:tcPr>
            <w:tcW w:w="1306" w:type="dxa"/>
          </w:tcPr>
          <w:p w14:paraId="2608069E" w14:textId="77777777" w:rsidR="00B606AA" w:rsidRPr="003C3375" w:rsidRDefault="00B606AA" w:rsidP="00675CB4">
            <w:r w:rsidRPr="003C3375">
              <w:t>No</w:t>
            </w:r>
          </w:p>
        </w:tc>
        <w:tc>
          <w:tcPr>
            <w:tcW w:w="1451" w:type="dxa"/>
          </w:tcPr>
          <w:p w14:paraId="1CF2B098" w14:textId="77777777" w:rsidR="00B606AA" w:rsidRPr="003C3375" w:rsidRDefault="00B606AA" w:rsidP="00675CB4"/>
        </w:tc>
        <w:tc>
          <w:tcPr>
            <w:tcW w:w="2204" w:type="dxa"/>
          </w:tcPr>
          <w:p w14:paraId="256D7EDA" w14:textId="77777777" w:rsidR="00B606AA" w:rsidRPr="003C3375" w:rsidRDefault="00B606AA" w:rsidP="00675CB4">
            <w:r w:rsidRPr="003C3375">
              <w:t>Patient’s ethnicity</w:t>
            </w:r>
          </w:p>
        </w:tc>
      </w:tr>
    </w:tbl>
    <w:p w14:paraId="754E0138" w14:textId="77777777" w:rsidR="00B606AA" w:rsidRDefault="00B606AA" w:rsidP="00B606AA">
      <w:pPr>
        <w:spacing w:line="259" w:lineRule="auto"/>
      </w:pPr>
    </w:p>
    <w:p w14:paraId="4C91A7C5" w14:textId="77777777" w:rsidR="00B606AA" w:rsidRDefault="356AF001" w:rsidP="00B606AA">
      <w:pPr>
        <w:pStyle w:val="Heading3"/>
      </w:pPr>
      <w:bookmarkStart w:id="40" w:name="_Toc76618658"/>
      <w:bookmarkStart w:id="41" w:name="_Toc1026087717"/>
      <w:r>
        <w:t>Transport</w:t>
      </w:r>
      <w:bookmarkEnd w:id="40"/>
      <w:bookmarkEnd w:id="41"/>
    </w:p>
    <w:p w14:paraId="0ADE1619" w14:textId="77777777" w:rsidR="00B606AA" w:rsidRDefault="00B606AA" w:rsidP="00B606AA">
      <w:pPr>
        <w:spacing w:line="259" w:lineRule="auto"/>
      </w:pPr>
      <w:r>
        <w:t>3.1.3.1</w:t>
      </w:r>
      <w:r>
        <w:tab/>
      </w:r>
      <w:proofErr w:type="spellStart"/>
      <w:r>
        <w:t>TransportLocation</w:t>
      </w:r>
      <w:proofErr w:type="spellEnd"/>
    </w:p>
    <w:tbl>
      <w:tblPr>
        <w:tblStyle w:val="PlainTable3"/>
        <w:tblW w:w="0" w:type="auto"/>
        <w:tblLook w:val="0420" w:firstRow="1" w:lastRow="0" w:firstColumn="0" w:lastColumn="0" w:noHBand="0" w:noVBand="1"/>
      </w:tblPr>
      <w:tblGrid>
        <w:gridCol w:w="2257"/>
        <w:gridCol w:w="1786"/>
        <w:gridCol w:w="1414"/>
        <w:gridCol w:w="1559"/>
        <w:gridCol w:w="2623"/>
      </w:tblGrid>
      <w:tr w:rsidR="00B606AA" w14:paraId="6CA6845E" w14:textId="77777777" w:rsidTr="00675CB4">
        <w:trPr>
          <w:cnfStyle w:val="100000000000" w:firstRow="1" w:lastRow="0" w:firstColumn="0" w:lastColumn="0" w:oddVBand="0" w:evenVBand="0" w:oddHBand="0" w:evenHBand="0" w:firstRowFirstColumn="0" w:firstRowLastColumn="0" w:lastRowFirstColumn="0" w:lastRowLastColumn="0"/>
        </w:trPr>
        <w:tc>
          <w:tcPr>
            <w:tcW w:w="2257" w:type="dxa"/>
          </w:tcPr>
          <w:p w14:paraId="05027548" w14:textId="77777777" w:rsidR="00B606AA" w:rsidRPr="00754C8A" w:rsidRDefault="00B606AA" w:rsidP="00675CB4">
            <w:r w:rsidRPr="00754C8A">
              <w:t>Field</w:t>
            </w:r>
          </w:p>
        </w:tc>
        <w:tc>
          <w:tcPr>
            <w:tcW w:w="1786" w:type="dxa"/>
          </w:tcPr>
          <w:p w14:paraId="4A5A0779" w14:textId="77777777" w:rsidR="00B606AA" w:rsidRPr="00754C8A" w:rsidRDefault="00B606AA" w:rsidP="00675CB4">
            <w:r w:rsidRPr="00754C8A">
              <w:t>Data type</w:t>
            </w:r>
          </w:p>
        </w:tc>
        <w:tc>
          <w:tcPr>
            <w:tcW w:w="1414" w:type="dxa"/>
          </w:tcPr>
          <w:p w14:paraId="7ADD8F42" w14:textId="77777777" w:rsidR="00B606AA" w:rsidRPr="00754C8A" w:rsidRDefault="00B606AA" w:rsidP="00675CB4">
            <w:r w:rsidRPr="00754C8A">
              <w:t>Mandatory</w:t>
            </w:r>
          </w:p>
        </w:tc>
        <w:tc>
          <w:tcPr>
            <w:tcW w:w="1559" w:type="dxa"/>
          </w:tcPr>
          <w:p w14:paraId="20CDE32B" w14:textId="77777777" w:rsidR="00B606AA" w:rsidRPr="00754C8A" w:rsidRDefault="00B606AA" w:rsidP="00675CB4">
            <w:r w:rsidRPr="00754C8A">
              <w:t>Restrictions</w:t>
            </w:r>
          </w:p>
        </w:tc>
        <w:tc>
          <w:tcPr>
            <w:tcW w:w="2623" w:type="dxa"/>
          </w:tcPr>
          <w:p w14:paraId="1590BCC5" w14:textId="77777777" w:rsidR="00B606AA" w:rsidRPr="00754C8A" w:rsidRDefault="00B606AA" w:rsidP="00675CB4">
            <w:r w:rsidRPr="00754C8A">
              <w:t>Description</w:t>
            </w:r>
          </w:p>
        </w:tc>
      </w:tr>
      <w:tr w:rsidR="00B606AA" w14:paraId="29CC0C4D" w14:textId="77777777" w:rsidTr="00675CB4">
        <w:trPr>
          <w:cnfStyle w:val="000000100000" w:firstRow="0" w:lastRow="0" w:firstColumn="0" w:lastColumn="0" w:oddVBand="0" w:evenVBand="0" w:oddHBand="1" w:evenHBand="0" w:firstRowFirstColumn="0" w:firstRowLastColumn="0" w:lastRowFirstColumn="0" w:lastRowLastColumn="0"/>
        </w:trPr>
        <w:tc>
          <w:tcPr>
            <w:tcW w:w="2257" w:type="dxa"/>
          </w:tcPr>
          <w:p w14:paraId="4B30E9D5" w14:textId="77777777" w:rsidR="00B606AA" w:rsidRPr="00754C8A" w:rsidRDefault="00B606AA" w:rsidP="00675CB4">
            <w:r w:rsidRPr="00754C8A">
              <w:t>Comment</w:t>
            </w:r>
          </w:p>
        </w:tc>
        <w:tc>
          <w:tcPr>
            <w:tcW w:w="1786" w:type="dxa"/>
          </w:tcPr>
          <w:p w14:paraId="2E876892" w14:textId="77777777" w:rsidR="00B606AA" w:rsidRPr="00754C8A" w:rsidRDefault="00B606AA" w:rsidP="00675CB4">
            <w:r w:rsidRPr="00754C8A">
              <w:t>String</w:t>
            </w:r>
          </w:p>
        </w:tc>
        <w:tc>
          <w:tcPr>
            <w:tcW w:w="1414" w:type="dxa"/>
          </w:tcPr>
          <w:p w14:paraId="1BC37ADD" w14:textId="77777777" w:rsidR="00B606AA" w:rsidRPr="00754C8A" w:rsidRDefault="00B606AA" w:rsidP="00675CB4">
            <w:r w:rsidRPr="00754C8A">
              <w:t>No</w:t>
            </w:r>
          </w:p>
        </w:tc>
        <w:tc>
          <w:tcPr>
            <w:tcW w:w="1559" w:type="dxa"/>
          </w:tcPr>
          <w:p w14:paraId="354D3140" w14:textId="77777777" w:rsidR="00B606AA" w:rsidRPr="00754C8A" w:rsidRDefault="00B606AA" w:rsidP="00675CB4">
            <w:r w:rsidRPr="00754C8A">
              <w:t>None</w:t>
            </w:r>
          </w:p>
        </w:tc>
        <w:tc>
          <w:tcPr>
            <w:tcW w:w="2623" w:type="dxa"/>
          </w:tcPr>
          <w:p w14:paraId="6D672A3B" w14:textId="77777777" w:rsidR="00B606AA" w:rsidRPr="00754C8A" w:rsidRDefault="00B606AA" w:rsidP="00675CB4">
            <w:r w:rsidRPr="00754C8A">
              <w:t>Location comment</w:t>
            </w:r>
          </w:p>
        </w:tc>
      </w:tr>
      <w:tr w:rsidR="00B606AA" w14:paraId="6D840A77" w14:textId="77777777" w:rsidTr="00675CB4">
        <w:tc>
          <w:tcPr>
            <w:tcW w:w="2257" w:type="dxa"/>
          </w:tcPr>
          <w:p w14:paraId="1400AAFC" w14:textId="77777777" w:rsidR="00B606AA" w:rsidRPr="00754C8A" w:rsidRDefault="00B606AA" w:rsidP="00675CB4">
            <w:r w:rsidRPr="00754C8A">
              <w:t xml:space="preserve">Address </w:t>
            </w:r>
          </w:p>
        </w:tc>
        <w:tc>
          <w:tcPr>
            <w:tcW w:w="1786" w:type="dxa"/>
          </w:tcPr>
          <w:p w14:paraId="78AC442F" w14:textId="77777777" w:rsidR="00B606AA" w:rsidRPr="00754C8A" w:rsidRDefault="00B606AA" w:rsidP="00675CB4">
            <w:r w:rsidRPr="00754C8A">
              <w:t>Address</w:t>
            </w:r>
          </w:p>
        </w:tc>
        <w:tc>
          <w:tcPr>
            <w:tcW w:w="1414" w:type="dxa"/>
          </w:tcPr>
          <w:p w14:paraId="03C0B996" w14:textId="77777777" w:rsidR="00B606AA" w:rsidRPr="00754C8A" w:rsidRDefault="00B606AA" w:rsidP="00675CB4">
            <w:r w:rsidRPr="00754C8A">
              <w:t>No</w:t>
            </w:r>
          </w:p>
        </w:tc>
        <w:tc>
          <w:tcPr>
            <w:tcW w:w="1559" w:type="dxa"/>
          </w:tcPr>
          <w:p w14:paraId="139C625F" w14:textId="77777777" w:rsidR="00B606AA" w:rsidRPr="00754C8A" w:rsidRDefault="00B606AA" w:rsidP="00675CB4">
            <w:r w:rsidRPr="00754C8A">
              <w:t>None</w:t>
            </w:r>
          </w:p>
        </w:tc>
        <w:tc>
          <w:tcPr>
            <w:tcW w:w="2623" w:type="dxa"/>
          </w:tcPr>
          <w:p w14:paraId="717696CC" w14:textId="77777777" w:rsidR="00B606AA" w:rsidRPr="00754C8A" w:rsidRDefault="00B606AA" w:rsidP="00675CB4">
            <w:r w:rsidRPr="00754C8A">
              <w:t>Mandatory if facility is not specified.</w:t>
            </w:r>
          </w:p>
        </w:tc>
      </w:tr>
    </w:tbl>
    <w:p w14:paraId="7F43F33E" w14:textId="77777777" w:rsidR="00911F5E" w:rsidRDefault="00911F5E" w:rsidP="00911F5E">
      <w:pPr>
        <w:spacing w:line="259" w:lineRule="auto"/>
      </w:pPr>
    </w:p>
    <w:p w14:paraId="786764DF" w14:textId="4F5634F0" w:rsidR="00911F5E" w:rsidRDefault="00911F5E" w:rsidP="00911F5E">
      <w:pPr>
        <w:spacing w:line="259" w:lineRule="auto"/>
      </w:pPr>
      <w:r>
        <w:t>3.1.3.1</w:t>
      </w:r>
      <w:r>
        <w:tab/>
        <w:t>Waypoint</w:t>
      </w:r>
    </w:p>
    <w:tbl>
      <w:tblPr>
        <w:tblStyle w:val="PlainTable3"/>
        <w:tblW w:w="0" w:type="auto"/>
        <w:tblLook w:val="0420" w:firstRow="1" w:lastRow="0" w:firstColumn="0" w:lastColumn="0" w:noHBand="0" w:noVBand="1"/>
      </w:tblPr>
      <w:tblGrid>
        <w:gridCol w:w="2257"/>
        <w:gridCol w:w="1786"/>
        <w:gridCol w:w="1414"/>
        <w:gridCol w:w="1559"/>
        <w:gridCol w:w="2623"/>
      </w:tblGrid>
      <w:tr w:rsidR="00911F5E" w14:paraId="72836542" w14:textId="77777777" w:rsidTr="784A8BF4">
        <w:trPr>
          <w:cnfStyle w:val="100000000000" w:firstRow="1" w:lastRow="0" w:firstColumn="0" w:lastColumn="0" w:oddVBand="0" w:evenVBand="0" w:oddHBand="0" w:evenHBand="0" w:firstRowFirstColumn="0" w:firstRowLastColumn="0" w:lastRowFirstColumn="0" w:lastRowLastColumn="0"/>
        </w:trPr>
        <w:tc>
          <w:tcPr>
            <w:tcW w:w="2257" w:type="dxa"/>
          </w:tcPr>
          <w:p w14:paraId="3195B33A" w14:textId="77777777" w:rsidR="00911F5E" w:rsidRPr="00754C8A" w:rsidRDefault="00911F5E" w:rsidP="005A1B53">
            <w:r w:rsidRPr="00754C8A">
              <w:t>Field</w:t>
            </w:r>
          </w:p>
        </w:tc>
        <w:tc>
          <w:tcPr>
            <w:tcW w:w="1786" w:type="dxa"/>
          </w:tcPr>
          <w:p w14:paraId="5709876B" w14:textId="77777777" w:rsidR="00911F5E" w:rsidRPr="00754C8A" w:rsidRDefault="00911F5E" w:rsidP="005A1B53">
            <w:r w:rsidRPr="00754C8A">
              <w:t>Data type</w:t>
            </w:r>
          </w:p>
        </w:tc>
        <w:tc>
          <w:tcPr>
            <w:tcW w:w="1414" w:type="dxa"/>
          </w:tcPr>
          <w:p w14:paraId="239CFB6D" w14:textId="77777777" w:rsidR="00911F5E" w:rsidRPr="00754C8A" w:rsidRDefault="00911F5E" w:rsidP="005A1B53">
            <w:r w:rsidRPr="00754C8A">
              <w:t>Mandatory</w:t>
            </w:r>
          </w:p>
        </w:tc>
        <w:tc>
          <w:tcPr>
            <w:tcW w:w="1559" w:type="dxa"/>
          </w:tcPr>
          <w:p w14:paraId="5866391F" w14:textId="77777777" w:rsidR="00911F5E" w:rsidRPr="00754C8A" w:rsidRDefault="00911F5E" w:rsidP="005A1B53">
            <w:r w:rsidRPr="00754C8A">
              <w:t>Restrictions</w:t>
            </w:r>
          </w:p>
        </w:tc>
        <w:tc>
          <w:tcPr>
            <w:tcW w:w="2623" w:type="dxa"/>
          </w:tcPr>
          <w:p w14:paraId="64AA40C3" w14:textId="77777777" w:rsidR="00911F5E" w:rsidRPr="00754C8A" w:rsidRDefault="00911F5E" w:rsidP="005A1B53">
            <w:r w:rsidRPr="00754C8A">
              <w:t>Description</w:t>
            </w:r>
          </w:p>
        </w:tc>
      </w:tr>
      <w:tr w:rsidR="00911F5E" w14:paraId="73955047" w14:textId="77777777" w:rsidTr="784A8BF4">
        <w:trPr>
          <w:cnfStyle w:val="000000100000" w:firstRow="0" w:lastRow="0" w:firstColumn="0" w:lastColumn="0" w:oddVBand="0" w:evenVBand="0" w:oddHBand="1" w:evenHBand="0" w:firstRowFirstColumn="0" w:firstRowLastColumn="0" w:lastRowFirstColumn="0" w:lastRowLastColumn="0"/>
        </w:trPr>
        <w:tc>
          <w:tcPr>
            <w:tcW w:w="2257" w:type="dxa"/>
          </w:tcPr>
          <w:p w14:paraId="35D08ED0" w14:textId="7C9679BD" w:rsidR="00911F5E" w:rsidRPr="00754C8A" w:rsidRDefault="00911F5E" w:rsidP="005A1B53">
            <w:proofErr w:type="spellStart"/>
            <w:r>
              <w:t>SequenzeNumber</w:t>
            </w:r>
            <w:proofErr w:type="spellEnd"/>
          </w:p>
        </w:tc>
        <w:tc>
          <w:tcPr>
            <w:tcW w:w="1786" w:type="dxa"/>
          </w:tcPr>
          <w:p w14:paraId="1D038287" w14:textId="06F74B7C" w:rsidR="00911F5E" w:rsidRPr="00754C8A" w:rsidRDefault="00911F5E" w:rsidP="005A1B53">
            <w:r>
              <w:t>int</w:t>
            </w:r>
          </w:p>
        </w:tc>
        <w:tc>
          <w:tcPr>
            <w:tcW w:w="1414" w:type="dxa"/>
          </w:tcPr>
          <w:p w14:paraId="2AB33B07" w14:textId="0863F33B" w:rsidR="00911F5E" w:rsidRPr="00754C8A" w:rsidRDefault="00911F5E" w:rsidP="005A1B53">
            <w:r>
              <w:t>Yes</w:t>
            </w:r>
          </w:p>
        </w:tc>
        <w:tc>
          <w:tcPr>
            <w:tcW w:w="1559" w:type="dxa"/>
          </w:tcPr>
          <w:p w14:paraId="38EC480C" w14:textId="0B47ECBF" w:rsidR="00911F5E" w:rsidRPr="00754C8A" w:rsidRDefault="00911F5E" w:rsidP="005A1B53">
            <w:r>
              <w:t>Unique</w:t>
            </w:r>
          </w:p>
        </w:tc>
        <w:tc>
          <w:tcPr>
            <w:tcW w:w="2623" w:type="dxa"/>
          </w:tcPr>
          <w:p w14:paraId="5B94B94B" w14:textId="59B0C75A" w:rsidR="00911F5E" w:rsidRPr="00754C8A" w:rsidRDefault="00911F5E" w:rsidP="005A1B53">
            <w:proofErr w:type="gramStart"/>
            <w:r>
              <w:t>Indication</w:t>
            </w:r>
            <w:proofErr w:type="gramEnd"/>
            <w:r>
              <w:t xml:space="preserve"> the </w:t>
            </w:r>
            <w:proofErr w:type="spellStart"/>
            <w:r>
              <w:t>sequenze</w:t>
            </w:r>
            <w:proofErr w:type="spellEnd"/>
            <w:r>
              <w:t xml:space="preserve"> of waypoint</w:t>
            </w:r>
          </w:p>
        </w:tc>
      </w:tr>
      <w:tr w:rsidR="00911F5E" w14:paraId="2967EFF5" w14:textId="77777777" w:rsidTr="784A8BF4">
        <w:tc>
          <w:tcPr>
            <w:tcW w:w="2257" w:type="dxa"/>
          </w:tcPr>
          <w:p w14:paraId="2819F10A" w14:textId="052B8E5F" w:rsidR="00911F5E" w:rsidRPr="00754C8A" w:rsidRDefault="784A8BF4" w:rsidP="784A8BF4">
            <w:proofErr w:type="spellStart"/>
            <w:r>
              <w:t>WayPointType</w:t>
            </w:r>
            <w:proofErr w:type="spellEnd"/>
          </w:p>
        </w:tc>
        <w:tc>
          <w:tcPr>
            <w:tcW w:w="1786" w:type="dxa"/>
          </w:tcPr>
          <w:p w14:paraId="0640E07B" w14:textId="20B0F029" w:rsidR="00911F5E" w:rsidRPr="00754C8A" w:rsidRDefault="784A8BF4" w:rsidP="784A8BF4">
            <w:r>
              <w:t>String</w:t>
            </w:r>
          </w:p>
        </w:tc>
        <w:tc>
          <w:tcPr>
            <w:tcW w:w="1414" w:type="dxa"/>
          </w:tcPr>
          <w:p w14:paraId="01F08BFB" w14:textId="2070D4AD" w:rsidR="00911F5E" w:rsidRPr="00754C8A" w:rsidRDefault="784A8BF4" w:rsidP="784A8BF4">
            <w:r>
              <w:t>Yes</w:t>
            </w:r>
          </w:p>
        </w:tc>
        <w:tc>
          <w:tcPr>
            <w:tcW w:w="1559" w:type="dxa"/>
          </w:tcPr>
          <w:p w14:paraId="0436BFA1" w14:textId="784629BA" w:rsidR="00911F5E" w:rsidRPr="00754C8A" w:rsidRDefault="784A8BF4" w:rsidP="784A8BF4">
            <w:r>
              <w:t>Enumeration</w:t>
            </w:r>
          </w:p>
        </w:tc>
        <w:tc>
          <w:tcPr>
            <w:tcW w:w="2623" w:type="dxa"/>
          </w:tcPr>
          <w:p w14:paraId="2BFDBA3F" w14:textId="77777777" w:rsidR="00911F5E" w:rsidRDefault="784A8BF4" w:rsidP="784A8BF4">
            <w:r>
              <w:t>One of:</w:t>
            </w:r>
          </w:p>
          <w:p w14:paraId="3FDED48F" w14:textId="4A4E4528" w:rsidR="00911F5E" w:rsidRDefault="784A8BF4" w:rsidP="784A8BF4">
            <w:pPr>
              <w:pStyle w:val="ListParagraph"/>
              <w:ind w:left="176" w:hanging="176"/>
            </w:pPr>
            <w:proofErr w:type="spellStart"/>
            <w:r>
              <w:t>BeforePickup</w:t>
            </w:r>
            <w:proofErr w:type="spellEnd"/>
          </w:p>
          <w:p w14:paraId="71854EEA" w14:textId="77777777" w:rsidR="00911F5E" w:rsidRDefault="784A8BF4" w:rsidP="784A8BF4">
            <w:pPr>
              <w:pStyle w:val="ListParagraph"/>
              <w:ind w:left="176" w:hanging="176"/>
            </w:pPr>
            <w:proofErr w:type="spellStart"/>
            <w:r>
              <w:t>AfterPickUp</w:t>
            </w:r>
            <w:proofErr w:type="spellEnd"/>
          </w:p>
          <w:p w14:paraId="436233BF" w14:textId="23FFB716" w:rsidR="00911F5E" w:rsidRPr="00754C8A" w:rsidRDefault="784A8BF4" w:rsidP="784A8BF4">
            <w:pPr>
              <w:pStyle w:val="ListParagraph"/>
              <w:ind w:left="176" w:hanging="176"/>
            </w:pPr>
            <w:proofErr w:type="spellStart"/>
            <w:r>
              <w:t>AfterDestination</w:t>
            </w:r>
            <w:proofErr w:type="spellEnd"/>
          </w:p>
        </w:tc>
      </w:tr>
      <w:tr w:rsidR="00911F5E" w14:paraId="4C730DC8" w14:textId="77777777" w:rsidTr="784A8BF4">
        <w:trPr>
          <w:cnfStyle w:val="000000100000" w:firstRow="0" w:lastRow="0" w:firstColumn="0" w:lastColumn="0" w:oddVBand="0" w:evenVBand="0" w:oddHBand="1" w:evenHBand="0" w:firstRowFirstColumn="0" w:firstRowLastColumn="0" w:lastRowFirstColumn="0" w:lastRowLastColumn="0"/>
        </w:trPr>
        <w:tc>
          <w:tcPr>
            <w:tcW w:w="2257" w:type="dxa"/>
          </w:tcPr>
          <w:p w14:paraId="4235B26C" w14:textId="77777777" w:rsidR="00911F5E" w:rsidRPr="00754C8A" w:rsidRDefault="00911F5E" w:rsidP="005A1B53">
            <w:r w:rsidRPr="00754C8A">
              <w:lastRenderedPageBreak/>
              <w:t xml:space="preserve">Address </w:t>
            </w:r>
          </w:p>
        </w:tc>
        <w:tc>
          <w:tcPr>
            <w:tcW w:w="1786" w:type="dxa"/>
          </w:tcPr>
          <w:p w14:paraId="210AB22D" w14:textId="77777777" w:rsidR="00911F5E" w:rsidRPr="00754C8A" w:rsidRDefault="00911F5E" w:rsidP="005A1B53">
            <w:r w:rsidRPr="00754C8A">
              <w:t>Address</w:t>
            </w:r>
          </w:p>
        </w:tc>
        <w:tc>
          <w:tcPr>
            <w:tcW w:w="1414" w:type="dxa"/>
          </w:tcPr>
          <w:p w14:paraId="32623321" w14:textId="77777777" w:rsidR="00911F5E" w:rsidRPr="00754C8A" w:rsidRDefault="00911F5E" w:rsidP="005A1B53">
            <w:r w:rsidRPr="00754C8A">
              <w:t>No</w:t>
            </w:r>
          </w:p>
        </w:tc>
        <w:tc>
          <w:tcPr>
            <w:tcW w:w="1559" w:type="dxa"/>
          </w:tcPr>
          <w:p w14:paraId="7C50371A" w14:textId="77777777" w:rsidR="00911F5E" w:rsidRPr="00754C8A" w:rsidRDefault="00911F5E" w:rsidP="005A1B53">
            <w:r w:rsidRPr="00754C8A">
              <w:t>None</w:t>
            </w:r>
          </w:p>
        </w:tc>
        <w:tc>
          <w:tcPr>
            <w:tcW w:w="2623" w:type="dxa"/>
          </w:tcPr>
          <w:p w14:paraId="2C5ED08A" w14:textId="77777777" w:rsidR="00911F5E" w:rsidRPr="00754C8A" w:rsidRDefault="00911F5E" w:rsidP="005A1B53">
            <w:r w:rsidRPr="00754C8A">
              <w:t>Mandatory if facility is not specified.</w:t>
            </w:r>
          </w:p>
        </w:tc>
      </w:tr>
    </w:tbl>
    <w:p w14:paraId="7D9268E5" w14:textId="77777777" w:rsidR="00B606AA" w:rsidRDefault="00B606AA" w:rsidP="00B606AA">
      <w:pPr>
        <w:spacing w:line="259" w:lineRule="auto"/>
      </w:pPr>
    </w:p>
    <w:p w14:paraId="74CF0828" w14:textId="77777777" w:rsidR="00B606AA" w:rsidRDefault="00B606AA" w:rsidP="00B606AA">
      <w:pPr>
        <w:spacing w:line="259" w:lineRule="auto"/>
      </w:pPr>
      <w:r>
        <w:t>3.1.3.2</w:t>
      </w:r>
      <w:r>
        <w:tab/>
      </w:r>
      <w:proofErr w:type="spellStart"/>
      <w:r>
        <w:t>TransportBooking</w:t>
      </w:r>
      <w:proofErr w:type="spellEnd"/>
    </w:p>
    <w:tbl>
      <w:tblPr>
        <w:tblStyle w:val="PlainTable3"/>
        <w:tblW w:w="9638" w:type="dxa"/>
        <w:tblLayout w:type="fixed"/>
        <w:tblCellMar>
          <w:right w:w="0" w:type="dxa"/>
        </w:tblCellMar>
        <w:tblLook w:val="0420" w:firstRow="1" w:lastRow="0" w:firstColumn="0" w:lastColumn="0" w:noHBand="0" w:noVBand="1"/>
      </w:tblPr>
      <w:tblGrid>
        <w:gridCol w:w="2813"/>
        <w:gridCol w:w="1970"/>
        <w:gridCol w:w="1407"/>
        <w:gridCol w:w="1405"/>
        <w:gridCol w:w="120"/>
        <w:gridCol w:w="1923"/>
      </w:tblGrid>
      <w:tr w:rsidR="00B606AA" w14:paraId="408A09DC" w14:textId="77777777" w:rsidTr="784A8BF4">
        <w:trPr>
          <w:cnfStyle w:val="100000000000" w:firstRow="1" w:lastRow="0" w:firstColumn="0" w:lastColumn="0" w:oddVBand="0" w:evenVBand="0" w:oddHBand="0" w:evenHBand="0" w:firstRowFirstColumn="0" w:firstRowLastColumn="0" w:lastRowFirstColumn="0" w:lastRowLastColumn="0"/>
        </w:trPr>
        <w:tc>
          <w:tcPr>
            <w:tcW w:w="2813" w:type="dxa"/>
          </w:tcPr>
          <w:p w14:paraId="4578E72F" w14:textId="77777777" w:rsidR="00B606AA" w:rsidRPr="00EB546F" w:rsidRDefault="00B606AA" w:rsidP="00675CB4">
            <w:r w:rsidRPr="00EB546F">
              <w:t>Field</w:t>
            </w:r>
          </w:p>
        </w:tc>
        <w:tc>
          <w:tcPr>
            <w:tcW w:w="1970" w:type="dxa"/>
          </w:tcPr>
          <w:p w14:paraId="4A49CB44" w14:textId="77777777" w:rsidR="00B606AA" w:rsidRPr="00EB546F" w:rsidRDefault="00B606AA" w:rsidP="00675CB4">
            <w:r w:rsidRPr="00EB546F">
              <w:t>Data type</w:t>
            </w:r>
          </w:p>
        </w:tc>
        <w:tc>
          <w:tcPr>
            <w:tcW w:w="1407" w:type="dxa"/>
          </w:tcPr>
          <w:p w14:paraId="0C07DDB4" w14:textId="77777777" w:rsidR="00B606AA" w:rsidRPr="00EB546F" w:rsidRDefault="00B606AA" w:rsidP="00675CB4">
            <w:r w:rsidRPr="00EB546F">
              <w:t>Mandatory</w:t>
            </w:r>
          </w:p>
        </w:tc>
        <w:tc>
          <w:tcPr>
            <w:tcW w:w="1525" w:type="dxa"/>
            <w:gridSpan w:val="2"/>
          </w:tcPr>
          <w:p w14:paraId="24D0E862" w14:textId="77777777" w:rsidR="00B606AA" w:rsidRPr="00EB546F" w:rsidRDefault="00B606AA" w:rsidP="00675CB4">
            <w:r w:rsidRPr="00EB546F">
              <w:t>Restrictions</w:t>
            </w:r>
          </w:p>
        </w:tc>
        <w:tc>
          <w:tcPr>
            <w:tcW w:w="1923" w:type="dxa"/>
          </w:tcPr>
          <w:p w14:paraId="7D6FAE98" w14:textId="77777777" w:rsidR="00B606AA" w:rsidRPr="00EB546F" w:rsidRDefault="00B606AA" w:rsidP="00675CB4">
            <w:r w:rsidRPr="00EB546F">
              <w:t>Description</w:t>
            </w:r>
          </w:p>
        </w:tc>
      </w:tr>
      <w:tr w:rsidR="00D31EA3" w14:paraId="1BDC734C" w14:textId="77777777" w:rsidTr="784A8BF4">
        <w:trPr>
          <w:cnfStyle w:val="000000100000" w:firstRow="0" w:lastRow="0" w:firstColumn="0" w:lastColumn="0" w:oddVBand="0" w:evenVBand="0" w:oddHBand="1" w:evenHBand="0" w:firstRowFirstColumn="0" w:firstRowLastColumn="0" w:lastRowFirstColumn="0" w:lastRowLastColumn="0"/>
        </w:trPr>
        <w:tc>
          <w:tcPr>
            <w:tcW w:w="2813" w:type="dxa"/>
          </w:tcPr>
          <w:p w14:paraId="2520CB91" w14:textId="77777777" w:rsidR="00D31EA3" w:rsidRPr="0080655B" w:rsidRDefault="00D31EA3" w:rsidP="005A1B53">
            <w:proofErr w:type="spellStart"/>
            <w:r w:rsidRPr="0080655B">
              <w:t>BookingId</w:t>
            </w:r>
            <w:proofErr w:type="spellEnd"/>
          </w:p>
        </w:tc>
        <w:tc>
          <w:tcPr>
            <w:tcW w:w="1970" w:type="dxa"/>
          </w:tcPr>
          <w:p w14:paraId="762E305F" w14:textId="77777777" w:rsidR="00D31EA3" w:rsidRPr="0080655B" w:rsidRDefault="00D31EA3" w:rsidP="00D31EA3">
            <w:r>
              <w:t>String</w:t>
            </w:r>
          </w:p>
        </w:tc>
        <w:tc>
          <w:tcPr>
            <w:tcW w:w="1407" w:type="dxa"/>
          </w:tcPr>
          <w:p w14:paraId="65029D47" w14:textId="77777777" w:rsidR="00D31EA3" w:rsidRPr="0080655B" w:rsidRDefault="00D31EA3" w:rsidP="005A1B53">
            <w:r>
              <w:t>Yes</w:t>
            </w:r>
          </w:p>
        </w:tc>
        <w:tc>
          <w:tcPr>
            <w:tcW w:w="1405" w:type="dxa"/>
          </w:tcPr>
          <w:p w14:paraId="305894DF" w14:textId="77777777" w:rsidR="00D31EA3" w:rsidRPr="0080655B" w:rsidRDefault="00D31EA3" w:rsidP="005A1B53">
            <w:r w:rsidRPr="0080655B">
              <w:t>None</w:t>
            </w:r>
          </w:p>
        </w:tc>
        <w:tc>
          <w:tcPr>
            <w:tcW w:w="2043" w:type="dxa"/>
            <w:gridSpan w:val="2"/>
          </w:tcPr>
          <w:p w14:paraId="5153EDF3" w14:textId="53A6BEF9" w:rsidR="00D31EA3" w:rsidRPr="0080655B" w:rsidRDefault="243FEAC7" w:rsidP="243FEAC7">
            <w:proofErr w:type="spellStart"/>
            <w:r>
              <w:t>TransferSchedulingBroker</w:t>
            </w:r>
            <w:proofErr w:type="spellEnd"/>
            <w:r>
              <w:t xml:space="preserve"> Id of created Booking. Null if Transport was not created.</w:t>
            </w:r>
          </w:p>
        </w:tc>
      </w:tr>
      <w:tr w:rsidR="00B606AA" w14:paraId="682B6456" w14:textId="77777777" w:rsidTr="784A8BF4">
        <w:tc>
          <w:tcPr>
            <w:tcW w:w="2813" w:type="dxa"/>
          </w:tcPr>
          <w:p w14:paraId="0AA91484" w14:textId="77777777" w:rsidR="00B606AA" w:rsidRPr="00EB546F" w:rsidRDefault="00B606AA" w:rsidP="00675CB4">
            <w:proofErr w:type="spellStart"/>
            <w:r w:rsidRPr="00EB546F">
              <w:t>ALocation</w:t>
            </w:r>
            <w:proofErr w:type="spellEnd"/>
          </w:p>
        </w:tc>
        <w:tc>
          <w:tcPr>
            <w:tcW w:w="1970" w:type="dxa"/>
          </w:tcPr>
          <w:p w14:paraId="1384CC65" w14:textId="77777777" w:rsidR="00B606AA" w:rsidRPr="00EB546F" w:rsidRDefault="00B606AA" w:rsidP="00675CB4">
            <w:proofErr w:type="spellStart"/>
            <w:r w:rsidRPr="00EB546F">
              <w:t>TransportLocation</w:t>
            </w:r>
            <w:proofErr w:type="spellEnd"/>
          </w:p>
        </w:tc>
        <w:tc>
          <w:tcPr>
            <w:tcW w:w="1407" w:type="dxa"/>
          </w:tcPr>
          <w:p w14:paraId="68A1FA42" w14:textId="77777777" w:rsidR="00B606AA" w:rsidRPr="00EB546F" w:rsidRDefault="00B606AA" w:rsidP="00675CB4">
            <w:r w:rsidRPr="00EB546F">
              <w:t>Yes</w:t>
            </w:r>
          </w:p>
        </w:tc>
        <w:tc>
          <w:tcPr>
            <w:tcW w:w="1525" w:type="dxa"/>
            <w:gridSpan w:val="2"/>
          </w:tcPr>
          <w:p w14:paraId="290A9F54" w14:textId="77777777" w:rsidR="00B606AA" w:rsidRPr="00EB546F" w:rsidRDefault="00B606AA" w:rsidP="00675CB4">
            <w:r w:rsidRPr="00EB546F">
              <w:t>None</w:t>
            </w:r>
          </w:p>
        </w:tc>
        <w:tc>
          <w:tcPr>
            <w:tcW w:w="1923" w:type="dxa"/>
          </w:tcPr>
          <w:p w14:paraId="178F1BD4" w14:textId="77777777" w:rsidR="00B606AA" w:rsidRPr="00EB546F" w:rsidRDefault="00B606AA" w:rsidP="00675CB4">
            <w:r w:rsidRPr="00EB546F">
              <w:t>Pickup details</w:t>
            </w:r>
          </w:p>
        </w:tc>
      </w:tr>
      <w:tr w:rsidR="00B606AA" w14:paraId="28CE5F05" w14:textId="77777777" w:rsidTr="784A8BF4">
        <w:trPr>
          <w:cnfStyle w:val="000000100000" w:firstRow="0" w:lastRow="0" w:firstColumn="0" w:lastColumn="0" w:oddVBand="0" w:evenVBand="0" w:oddHBand="1" w:evenHBand="0" w:firstRowFirstColumn="0" w:firstRowLastColumn="0" w:lastRowFirstColumn="0" w:lastRowLastColumn="0"/>
        </w:trPr>
        <w:tc>
          <w:tcPr>
            <w:tcW w:w="2813" w:type="dxa"/>
          </w:tcPr>
          <w:p w14:paraId="63B52CA7" w14:textId="77777777" w:rsidR="00B606AA" w:rsidRPr="00EB546F" w:rsidRDefault="00B606AA" w:rsidP="00675CB4">
            <w:proofErr w:type="spellStart"/>
            <w:r w:rsidRPr="00EB546F">
              <w:t>BLocation</w:t>
            </w:r>
            <w:proofErr w:type="spellEnd"/>
          </w:p>
        </w:tc>
        <w:tc>
          <w:tcPr>
            <w:tcW w:w="1970" w:type="dxa"/>
          </w:tcPr>
          <w:p w14:paraId="387EF4B6" w14:textId="77777777" w:rsidR="00B606AA" w:rsidRPr="00EB546F" w:rsidRDefault="00B606AA" w:rsidP="00675CB4">
            <w:proofErr w:type="spellStart"/>
            <w:r w:rsidRPr="00EB546F">
              <w:t>TransportLocation</w:t>
            </w:r>
            <w:proofErr w:type="spellEnd"/>
          </w:p>
        </w:tc>
        <w:tc>
          <w:tcPr>
            <w:tcW w:w="1407" w:type="dxa"/>
          </w:tcPr>
          <w:p w14:paraId="797EAF1F" w14:textId="77777777" w:rsidR="00B606AA" w:rsidRPr="00EB546F" w:rsidRDefault="00B606AA" w:rsidP="00675CB4">
            <w:r w:rsidRPr="00EB546F">
              <w:t>Yes</w:t>
            </w:r>
          </w:p>
        </w:tc>
        <w:tc>
          <w:tcPr>
            <w:tcW w:w="1525" w:type="dxa"/>
            <w:gridSpan w:val="2"/>
          </w:tcPr>
          <w:p w14:paraId="0C1143A2" w14:textId="77777777" w:rsidR="00B606AA" w:rsidRPr="00EB546F" w:rsidRDefault="00B606AA" w:rsidP="00675CB4">
            <w:r w:rsidRPr="00EB546F">
              <w:t>None</w:t>
            </w:r>
          </w:p>
        </w:tc>
        <w:tc>
          <w:tcPr>
            <w:tcW w:w="1923" w:type="dxa"/>
          </w:tcPr>
          <w:p w14:paraId="0D5C4BA3" w14:textId="77777777" w:rsidR="00B606AA" w:rsidRPr="00EB546F" w:rsidRDefault="00B606AA" w:rsidP="00675CB4">
            <w:r w:rsidRPr="00EB546F">
              <w:t>Destination details</w:t>
            </w:r>
          </w:p>
        </w:tc>
      </w:tr>
      <w:tr w:rsidR="00D6025F" w14:paraId="6FF1B74C" w14:textId="77777777" w:rsidTr="784A8BF4">
        <w:tc>
          <w:tcPr>
            <w:tcW w:w="2813" w:type="dxa"/>
          </w:tcPr>
          <w:p w14:paraId="4A9E0663" w14:textId="7C74FA1C" w:rsidR="00D6025F" w:rsidRPr="00EB546F" w:rsidRDefault="00D6025F" w:rsidP="00675CB4">
            <w:r>
              <w:t>Waypoints</w:t>
            </w:r>
          </w:p>
        </w:tc>
        <w:tc>
          <w:tcPr>
            <w:tcW w:w="1970" w:type="dxa"/>
          </w:tcPr>
          <w:p w14:paraId="2B67D6FD" w14:textId="5A24CA5F" w:rsidR="00D6025F" w:rsidRPr="00EB546F" w:rsidRDefault="00D6025F" w:rsidP="00675CB4">
            <w:r>
              <w:t>List of waypoints</w:t>
            </w:r>
          </w:p>
        </w:tc>
        <w:tc>
          <w:tcPr>
            <w:tcW w:w="1407" w:type="dxa"/>
          </w:tcPr>
          <w:p w14:paraId="49AF6547" w14:textId="21E8E776" w:rsidR="00D6025F" w:rsidRPr="00EB546F" w:rsidRDefault="00D6025F" w:rsidP="00675CB4">
            <w:r>
              <w:t>No</w:t>
            </w:r>
          </w:p>
        </w:tc>
        <w:tc>
          <w:tcPr>
            <w:tcW w:w="1525" w:type="dxa"/>
            <w:gridSpan w:val="2"/>
          </w:tcPr>
          <w:p w14:paraId="68CD2590" w14:textId="2038CED6" w:rsidR="00D6025F" w:rsidRPr="00EB546F" w:rsidRDefault="00D6025F" w:rsidP="00675CB4">
            <w:r>
              <w:t>None</w:t>
            </w:r>
          </w:p>
        </w:tc>
        <w:tc>
          <w:tcPr>
            <w:tcW w:w="1923" w:type="dxa"/>
          </w:tcPr>
          <w:p w14:paraId="2126FE2D" w14:textId="77777777" w:rsidR="00D6025F" w:rsidRPr="00EB546F" w:rsidRDefault="00D6025F" w:rsidP="00675CB4"/>
        </w:tc>
      </w:tr>
      <w:tr w:rsidR="00D6025F" w14:paraId="44F46F24" w14:textId="77777777" w:rsidTr="784A8BF4">
        <w:trPr>
          <w:cnfStyle w:val="000000100000" w:firstRow="0" w:lastRow="0" w:firstColumn="0" w:lastColumn="0" w:oddVBand="0" w:evenVBand="0" w:oddHBand="1" w:evenHBand="0" w:firstRowFirstColumn="0" w:firstRowLastColumn="0" w:lastRowFirstColumn="0" w:lastRowLastColumn="0"/>
        </w:trPr>
        <w:tc>
          <w:tcPr>
            <w:tcW w:w="2813" w:type="dxa"/>
          </w:tcPr>
          <w:p w14:paraId="101FFC24" w14:textId="77777777" w:rsidR="00B606AA" w:rsidRPr="00EB546F" w:rsidRDefault="00B606AA" w:rsidP="00675CB4">
            <w:proofErr w:type="spellStart"/>
            <w:r w:rsidRPr="00EB546F">
              <w:t>RequestedTime</w:t>
            </w:r>
            <w:proofErr w:type="spellEnd"/>
          </w:p>
        </w:tc>
        <w:tc>
          <w:tcPr>
            <w:tcW w:w="1970" w:type="dxa"/>
          </w:tcPr>
          <w:p w14:paraId="3618A2D5" w14:textId="77777777" w:rsidR="00B606AA" w:rsidRPr="00EB546F" w:rsidRDefault="00B606AA" w:rsidP="00675CB4">
            <w:proofErr w:type="spellStart"/>
            <w:r w:rsidRPr="00EB546F">
              <w:t>DateTime</w:t>
            </w:r>
            <w:proofErr w:type="spellEnd"/>
          </w:p>
        </w:tc>
        <w:tc>
          <w:tcPr>
            <w:tcW w:w="1407" w:type="dxa"/>
          </w:tcPr>
          <w:p w14:paraId="6A2B903B" w14:textId="77777777" w:rsidR="00B606AA" w:rsidRPr="00EB546F" w:rsidRDefault="00B606AA" w:rsidP="00675CB4">
            <w:r w:rsidRPr="00EB546F">
              <w:t>Yes</w:t>
            </w:r>
          </w:p>
        </w:tc>
        <w:tc>
          <w:tcPr>
            <w:tcW w:w="1525" w:type="dxa"/>
            <w:gridSpan w:val="2"/>
          </w:tcPr>
          <w:p w14:paraId="244912E2" w14:textId="77777777" w:rsidR="00B606AA" w:rsidRPr="00EB546F" w:rsidRDefault="00B606AA" w:rsidP="00675CB4">
            <w:r w:rsidRPr="00EB546F">
              <w:t>None</w:t>
            </w:r>
          </w:p>
        </w:tc>
        <w:tc>
          <w:tcPr>
            <w:tcW w:w="1923" w:type="dxa"/>
          </w:tcPr>
          <w:p w14:paraId="22662DB6" w14:textId="77777777" w:rsidR="00B606AA" w:rsidRPr="00EB546F" w:rsidRDefault="00B606AA" w:rsidP="00675CB4">
            <w:r w:rsidRPr="00EB546F">
              <w:t>Time when patient should be picked up/dropped off</w:t>
            </w:r>
          </w:p>
        </w:tc>
      </w:tr>
      <w:tr w:rsidR="00B606AA" w14:paraId="283D346B" w14:textId="77777777" w:rsidTr="784A8BF4">
        <w:tc>
          <w:tcPr>
            <w:tcW w:w="2813" w:type="dxa"/>
          </w:tcPr>
          <w:p w14:paraId="7058919D" w14:textId="77777777" w:rsidR="00B606AA" w:rsidRPr="00EB546F" w:rsidRDefault="00B606AA" w:rsidP="00675CB4">
            <w:proofErr w:type="spellStart"/>
            <w:r w:rsidRPr="00AF7A49">
              <w:t>IsAppointment</w:t>
            </w:r>
            <w:proofErr w:type="spellEnd"/>
          </w:p>
        </w:tc>
        <w:tc>
          <w:tcPr>
            <w:tcW w:w="1970" w:type="dxa"/>
          </w:tcPr>
          <w:p w14:paraId="10D73690" w14:textId="77777777" w:rsidR="00B606AA" w:rsidRPr="00EB546F" w:rsidRDefault="00B606AA" w:rsidP="00675CB4">
            <w:r w:rsidRPr="00EB546F">
              <w:t>Boolean</w:t>
            </w:r>
          </w:p>
        </w:tc>
        <w:tc>
          <w:tcPr>
            <w:tcW w:w="1407" w:type="dxa"/>
          </w:tcPr>
          <w:p w14:paraId="2B54F5F9" w14:textId="77777777" w:rsidR="00B606AA" w:rsidRPr="00EB546F" w:rsidRDefault="00B606AA" w:rsidP="00675CB4">
            <w:r w:rsidRPr="00EB546F">
              <w:t>Yes</w:t>
            </w:r>
          </w:p>
        </w:tc>
        <w:tc>
          <w:tcPr>
            <w:tcW w:w="1525" w:type="dxa"/>
            <w:gridSpan w:val="2"/>
          </w:tcPr>
          <w:p w14:paraId="756D2C1E" w14:textId="77777777" w:rsidR="00B606AA" w:rsidRPr="00EB546F" w:rsidRDefault="00B606AA" w:rsidP="00675CB4">
            <w:r w:rsidRPr="00EB546F">
              <w:t>None</w:t>
            </w:r>
          </w:p>
        </w:tc>
        <w:tc>
          <w:tcPr>
            <w:tcW w:w="1923" w:type="dxa"/>
          </w:tcPr>
          <w:p w14:paraId="784272DB" w14:textId="77777777" w:rsidR="00B606AA" w:rsidRPr="00EB546F" w:rsidRDefault="00B606AA" w:rsidP="00675CB4">
            <w:r w:rsidRPr="00EB546F">
              <w:t>True for patient delivered at a specified time, false for patient picked up at a specified time</w:t>
            </w:r>
          </w:p>
        </w:tc>
      </w:tr>
      <w:tr w:rsidR="00D6025F" w14:paraId="7520020E" w14:textId="77777777" w:rsidTr="784A8BF4">
        <w:trPr>
          <w:cnfStyle w:val="000000100000" w:firstRow="0" w:lastRow="0" w:firstColumn="0" w:lastColumn="0" w:oddVBand="0" w:evenVBand="0" w:oddHBand="1" w:evenHBand="0" w:firstRowFirstColumn="0" w:firstRowLastColumn="0" w:lastRowFirstColumn="0" w:lastRowLastColumn="0"/>
        </w:trPr>
        <w:tc>
          <w:tcPr>
            <w:tcW w:w="2813" w:type="dxa"/>
          </w:tcPr>
          <w:p w14:paraId="4F10C643" w14:textId="77777777" w:rsidR="00B606AA" w:rsidRPr="00EB546F" w:rsidRDefault="00B606AA" w:rsidP="00675CB4">
            <w:proofErr w:type="spellStart"/>
            <w:r w:rsidRPr="00EB546F">
              <w:t>TransportComment</w:t>
            </w:r>
            <w:proofErr w:type="spellEnd"/>
          </w:p>
        </w:tc>
        <w:tc>
          <w:tcPr>
            <w:tcW w:w="1970" w:type="dxa"/>
          </w:tcPr>
          <w:p w14:paraId="5192C690" w14:textId="77777777" w:rsidR="00B606AA" w:rsidRPr="00EB546F" w:rsidRDefault="00B606AA" w:rsidP="00675CB4">
            <w:r w:rsidRPr="00EB546F">
              <w:t>String</w:t>
            </w:r>
          </w:p>
        </w:tc>
        <w:tc>
          <w:tcPr>
            <w:tcW w:w="1407" w:type="dxa"/>
          </w:tcPr>
          <w:p w14:paraId="06D8746F" w14:textId="77777777" w:rsidR="00B606AA" w:rsidRPr="00EB546F" w:rsidRDefault="00B606AA" w:rsidP="00675CB4">
            <w:r w:rsidRPr="00EB546F">
              <w:t>No</w:t>
            </w:r>
          </w:p>
        </w:tc>
        <w:tc>
          <w:tcPr>
            <w:tcW w:w="1525" w:type="dxa"/>
            <w:gridSpan w:val="2"/>
          </w:tcPr>
          <w:p w14:paraId="38F76BF0" w14:textId="77777777" w:rsidR="00B606AA" w:rsidRPr="00EB546F" w:rsidRDefault="00B606AA" w:rsidP="00675CB4">
            <w:r w:rsidRPr="00EB546F">
              <w:t>None</w:t>
            </w:r>
          </w:p>
        </w:tc>
        <w:tc>
          <w:tcPr>
            <w:tcW w:w="1923" w:type="dxa"/>
          </w:tcPr>
          <w:p w14:paraId="06F4B713" w14:textId="77777777" w:rsidR="00B606AA" w:rsidRPr="00EB546F" w:rsidRDefault="00B606AA" w:rsidP="00675CB4">
            <w:r w:rsidRPr="00EB546F">
              <w:t>Comment that is displayed in CAD Client. In most implementations it is also (for example) in vehicle</w:t>
            </w:r>
          </w:p>
        </w:tc>
      </w:tr>
      <w:tr w:rsidR="00B606AA" w14:paraId="27371D1F" w14:textId="77777777" w:rsidTr="784A8BF4">
        <w:tc>
          <w:tcPr>
            <w:tcW w:w="2813" w:type="dxa"/>
          </w:tcPr>
          <w:p w14:paraId="67FBCF17" w14:textId="77777777" w:rsidR="00B606AA" w:rsidRPr="00EB546F" w:rsidRDefault="00B606AA" w:rsidP="00675CB4">
            <w:proofErr w:type="spellStart"/>
            <w:r w:rsidRPr="00EB546F">
              <w:t>TransportRequirements</w:t>
            </w:r>
            <w:proofErr w:type="spellEnd"/>
          </w:p>
        </w:tc>
        <w:tc>
          <w:tcPr>
            <w:tcW w:w="1970" w:type="dxa"/>
          </w:tcPr>
          <w:p w14:paraId="424496DF" w14:textId="77777777" w:rsidR="00B606AA" w:rsidRPr="00EB546F" w:rsidRDefault="00B606AA" w:rsidP="00675CB4">
            <w:r w:rsidRPr="00EB546F">
              <w:t xml:space="preserve">List of </w:t>
            </w:r>
            <w:proofErr w:type="spellStart"/>
            <w:r w:rsidRPr="00EB546F">
              <w:t>CodedReferences</w:t>
            </w:r>
            <w:proofErr w:type="spellEnd"/>
          </w:p>
        </w:tc>
        <w:tc>
          <w:tcPr>
            <w:tcW w:w="1407" w:type="dxa"/>
          </w:tcPr>
          <w:p w14:paraId="5C5CC9F8" w14:textId="77777777" w:rsidR="00B606AA" w:rsidRPr="00EB546F" w:rsidRDefault="00B606AA" w:rsidP="00675CB4">
            <w:r w:rsidRPr="00EB546F">
              <w:t>No</w:t>
            </w:r>
          </w:p>
        </w:tc>
        <w:tc>
          <w:tcPr>
            <w:tcW w:w="1525" w:type="dxa"/>
            <w:gridSpan w:val="2"/>
          </w:tcPr>
          <w:p w14:paraId="6EBD0A94" w14:textId="77777777" w:rsidR="00B606AA" w:rsidRPr="00EB546F" w:rsidRDefault="00B606AA" w:rsidP="00675CB4">
            <w:r w:rsidRPr="00EB546F">
              <w:t>None</w:t>
            </w:r>
          </w:p>
        </w:tc>
        <w:tc>
          <w:tcPr>
            <w:tcW w:w="1923" w:type="dxa"/>
          </w:tcPr>
          <w:p w14:paraId="654BC7A6" w14:textId="77777777" w:rsidR="00B606AA" w:rsidRPr="00EB546F" w:rsidRDefault="00B606AA" w:rsidP="00675CB4">
            <w:r w:rsidRPr="00EB546F">
              <w:t>Requirements for transport. Like for example oxygen.</w:t>
            </w:r>
          </w:p>
        </w:tc>
      </w:tr>
      <w:tr w:rsidR="00C63166" w:rsidRPr="00C63166" w14:paraId="3689CA49" w14:textId="77777777" w:rsidTr="784A8BF4">
        <w:trPr>
          <w:cnfStyle w:val="000000100000" w:firstRow="0" w:lastRow="0" w:firstColumn="0" w:lastColumn="0" w:oddVBand="0" w:evenVBand="0" w:oddHBand="1" w:evenHBand="0" w:firstRowFirstColumn="0" w:firstRowLastColumn="0" w:lastRowFirstColumn="0" w:lastRowLastColumn="0"/>
        </w:trPr>
        <w:tc>
          <w:tcPr>
            <w:tcW w:w="2813" w:type="dxa"/>
          </w:tcPr>
          <w:p w14:paraId="086504BC" w14:textId="77777777" w:rsidR="00B606AA" w:rsidRPr="00C63166" w:rsidRDefault="00B606AA" w:rsidP="00675CB4">
            <w:proofErr w:type="spellStart"/>
            <w:r w:rsidRPr="00C63166">
              <w:t>TransportTypePrimary</w:t>
            </w:r>
            <w:proofErr w:type="spellEnd"/>
          </w:p>
        </w:tc>
        <w:tc>
          <w:tcPr>
            <w:tcW w:w="1970" w:type="dxa"/>
          </w:tcPr>
          <w:p w14:paraId="267344F0" w14:textId="77777777" w:rsidR="00B606AA" w:rsidRPr="00C63166" w:rsidRDefault="00B606AA" w:rsidP="00675CB4">
            <w:proofErr w:type="spellStart"/>
            <w:r w:rsidRPr="00C63166">
              <w:t>CodedReference</w:t>
            </w:r>
            <w:proofErr w:type="spellEnd"/>
          </w:p>
        </w:tc>
        <w:tc>
          <w:tcPr>
            <w:tcW w:w="1407" w:type="dxa"/>
          </w:tcPr>
          <w:p w14:paraId="2F287E36" w14:textId="77777777" w:rsidR="00B606AA" w:rsidRPr="00C63166" w:rsidRDefault="00B606AA" w:rsidP="00675CB4">
            <w:r w:rsidRPr="00C63166">
              <w:t>No</w:t>
            </w:r>
          </w:p>
        </w:tc>
        <w:tc>
          <w:tcPr>
            <w:tcW w:w="1525" w:type="dxa"/>
            <w:gridSpan w:val="2"/>
          </w:tcPr>
          <w:p w14:paraId="3F7E9AFC" w14:textId="77777777" w:rsidR="00B606AA" w:rsidRPr="00C63166" w:rsidRDefault="00B606AA" w:rsidP="00675CB4">
            <w:r w:rsidRPr="00C63166">
              <w:t>None</w:t>
            </w:r>
          </w:p>
        </w:tc>
        <w:tc>
          <w:tcPr>
            <w:tcW w:w="1923" w:type="dxa"/>
          </w:tcPr>
          <w:p w14:paraId="770C8651" w14:textId="77777777" w:rsidR="00B606AA" w:rsidRPr="00C63166" w:rsidRDefault="00B606AA" w:rsidP="00675CB4">
            <w:r w:rsidRPr="00C63166">
              <w:t xml:space="preserve">Type of transport. For </w:t>
            </w:r>
            <w:proofErr w:type="gramStart"/>
            <w:r w:rsidRPr="00C63166">
              <w:t>example</w:t>
            </w:r>
            <w:proofErr w:type="gramEnd"/>
            <w:r w:rsidRPr="00C63166">
              <w:t xml:space="preserve"> dialysis. This custom reference might define </w:t>
            </w:r>
            <w:proofErr w:type="gramStart"/>
            <w:r w:rsidRPr="00C63166">
              <w:t>planning</w:t>
            </w:r>
            <w:proofErr w:type="gramEnd"/>
            <w:r w:rsidRPr="00C63166">
              <w:t xml:space="preserve"> priority.</w:t>
            </w:r>
          </w:p>
        </w:tc>
      </w:tr>
      <w:tr w:rsidR="00B606AA" w14:paraId="58B504BD" w14:textId="77777777" w:rsidTr="784A8BF4">
        <w:tc>
          <w:tcPr>
            <w:tcW w:w="2813" w:type="dxa"/>
          </w:tcPr>
          <w:p w14:paraId="5F222BE8" w14:textId="77777777" w:rsidR="00B606AA" w:rsidRPr="00EB546F" w:rsidRDefault="00B606AA" w:rsidP="00675CB4">
            <w:proofErr w:type="spellStart"/>
            <w:r w:rsidRPr="00EB546F">
              <w:t>TransportTypeSecondary</w:t>
            </w:r>
            <w:proofErr w:type="spellEnd"/>
          </w:p>
        </w:tc>
        <w:tc>
          <w:tcPr>
            <w:tcW w:w="1970" w:type="dxa"/>
          </w:tcPr>
          <w:p w14:paraId="3CFB57DF" w14:textId="77777777" w:rsidR="00B606AA" w:rsidRPr="00EB546F" w:rsidRDefault="00B606AA" w:rsidP="00675CB4">
            <w:proofErr w:type="spellStart"/>
            <w:r w:rsidRPr="00EB546F">
              <w:t>CodedReference</w:t>
            </w:r>
            <w:proofErr w:type="spellEnd"/>
          </w:p>
        </w:tc>
        <w:tc>
          <w:tcPr>
            <w:tcW w:w="1407" w:type="dxa"/>
          </w:tcPr>
          <w:p w14:paraId="1166D1C4" w14:textId="77777777" w:rsidR="00B606AA" w:rsidRPr="00EB546F" w:rsidRDefault="00B606AA" w:rsidP="00675CB4">
            <w:r w:rsidRPr="00EB546F">
              <w:t>No</w:t>
            </w:r>
          </w:p>
        </w:tc>
        <w:tc>
          <w:tcPr>
            <w:tcW w:w="1525" w:type="dxa"/>
            <w:gridSpan w:val="2"/>
          </w:tcPr>
          <w:p w14:paraId="308A182F" w14:textId="77777777" w:rsidR="00B606AA" w:rsidRPr="00EB546F" w:rsidRDefault="00B606AA" w:rsidP="00675CB4">
            <w:r w:rsidRPr="00EB546F">
              <w:t>None</w:t>
            </w:r>
          </w:p>
        </w:tc>
        <w:tc>
          <w:tcPr>
            <w:tcW w:w="1923" w:type="dxa"/>
          </w:tcPr>
          <w:p w14:paraId="3CCE7D98" w14:textId="77777777" w:rsidR="00B606AA" w:rsidRPr="00EB546F" w:rsidRDefault="00B606AA" w:rsidP="00675CB4">
            <w:r w:rsidRPr="00EB546F">
              <w:t xml:space="preserve">Subtype of transport. </w:t>
            </w:r>
          </w:p>
        </w:tc>
      </w:tr>
      <w:tr w:rsidR="00D6025F" w14:paraId="484D2247" w14:textId="77777777" w:rsidTr="784A8BF4">
        <w:trPr>
          <w:cnfStyle w:val="000000100000" w:firstRow="0" w:lastRow="0" w:firstColumn="0" w:lastColumn="0" w:oddVBand="0" w:evenVBand="0" w:oddHBand="1" w:evenHBand="0" w:firstRowFirstColumn="0" w:firstRowLastColumn="0" w:lastRowFirstColumn="0" w:lastRowLastColumn="0"/>
        </w:trPr>
        <w:tc>
          <w:tcPr>
            <w:tcW w:w="2813" w:type="dxa"/>
          </w:tcPr>
          <w:p w14:paraId="1C0BAC1A" w14:textId="77777777" w:rsidR="00B606AA" w:rsidRPr="00EB546F" w:rsidRDefault="00B606AA" w:rsidP="00675CB4">
            <w:r w:rsidRPr="00EB546F">
              <w:t>Patient</w:t>
            </w:r>
          </w:p>
        </w:tc>
        <w:tc>
          <w:tcPr>
            <w:tcW w:w="1970" w:type="dxa"/>
          </w:tcPr>
          <w:p w14:paraId="06D60FD4" w14:textId="77777777" w:rsidR="00B606AA" w:rsidRPr="00EB546F" w:rsidRDefault="00B606AA" w:rsidP="00675CB4">
            <w:r w:rsidRPr="00EB546F">
              <w:t>Patient</w:t>
            </w:r>
          </w:p>
        </w:tc>
        <w:tc>
          <w:tcPr>
            <w:tcW w:w="1407" w:type="dxa"/>
          </w:tcPr>
          <w:p w14:paraId="5D29FC33" w14:textId="77777777" w:rsidR="00B606AA" w:rsidRPr="00EB546F" w:rsidRDefault="00B606AA" w:rsidP="00675CB4">
            <w:r w:rsidRPr="00EB546F">
              <w:t>Yes</w:t>
            </w:r>
          </w:p>
        </w:tc>
        <w:tc>
          <w:tcPr>
            <w:tcW w:w="1525" w:type="dxa"/>
            <w:gridSpan w:val="2"/>
          </w:tcPr>
          <w:p w14:paraId="2EBD159B" w14:textId="77777777" w:rsidR="00B606AA" w:rsidRPr="00EB546F" w:rsidRDefault="00B606AA" w:rsidP="00675CB4">
            <w:r w:rsidRPr="00EB546F">
              <w:t>None</w:t>
            </w:r>
          </w:p>
        </w:tc>
        <w:tc>
          <w:tcPr>
            <w:tcW w:w="1923" w:type="dxa"/>
          </w:tcPr>
          <w:p w14:paraId="26F2B66C" w14:textId="77777777" w:rsidR="00B606AA" w:rsidRPr="00EB546F" w:rsidRDefault="00B606AA" w:rsidP="00675CB4"/>
        </w:tc>
      </w:tr>
      <w:tr w:rsidR="00B606AA" w14:paraId="16CA3F38" w14:textId="77777777" w:rsidTr="784A8BF4">
        <w:tc>
          <w:tcPr>
            <w:tcW w:w="2813" w:type="dxa"/>
          </w:tcPr>
          <w:p w14:paraId="5228DDDA" w14:textId="77777777" w:rsidR="00B606AA" w:rsidRPr="00EB546F" w:rsidRDefault="00B606AA" w:rsidP="00675CB4">
            <w:proofErr w:type="spellStart"/>
            <w:r w:rsidRPr="00EB546F">
              <w:t>PatientComment</w:t>
            </w:r>
            <w:proofErr w:type="spellEnd"/>
          </w:p>
        </w:tc>
        <w:tc>
          <w:tcPr>
            <w:tcW w:w="1970" w:type="dxa"/>
          </w:tcPr>
          <w:p w14:paraId="04D3C8CB" w14:textId="77777777" w:rsidR="00B606AA" w:rsidRPr="00EB546F" w:rsidRDefault="00B606AA" w:rsidP="00675CB4">
            <w:r w:rsidRPr="00EB546F">
              <w:t>String</w:t>
            </w:r>
          </w:p>
        </w:tc>
        <w:tc>
          <w:tcPr>
            <w:tcW w:w="1407" w:type="dxa"/>
          </w:tcPr>
          <w:p w14:paraId="4BCAC9FE" w14:textId="77777777" w:rsidR="00B606AA" w:rsidRPr="00EB546F" w:rsidRDefault="00B606AA" w:rsidP="00675CB4">
            <w:r w:rsidRPr="00EB546F">
              <w:t>No</w:t>
            </w:r>
          </w:p>
        </w:tc>
        <w:tc>
          <w:tcPr>
            <w:tcW w:w="1525" w:type="dxa"/>
            <w:gridSpan w:val="2"/>
          </w:tcPr>
          <w:p w14:paraId="3DB40298" w14:textId="77777777" w:rsidR="00B606AA" w:rsidRPr="00EB546F" w:rsidRDefault="00B606AA" w:rsidP="00675CB4">
            <w:r w:rsidRPr="00EB546F">
              <w:t>None</w:t>
            </w:r>
          </w:p>
        </w:tc>
        <w:tc>
          <w:tcPr>
            <w:tcW w:w="1923" w:type="dxa"/>
          </w:tcPr>
          <w:p w14:paraId="3DD45B95" w14:textId="77777777" w:rsidR="00B606AA" w:rsidRPr="00EB546F" w:rsidRDefault="00B606AA" w:rsidP="00675CB4"/>
        </w:tc>
      </w:tr>
      <w:tr w:rsidR="00D6025F" w14:paraId="70630118" w14:textId="77777777" w:rsidTr="784A8BF4">
        <w:trPr>
          <w:cnfStyle w:val="000000100000" w:firstRow="0" w:lastRow="0" w:firstColumn="0" w:lastColumn="0" w:oddVBand="0" w:evenVBand="0" w:oddHBand="1" w:evenHBand="0" w:firstRowFirstColumn="0" w:firstRowLastColumn="0" w:lastRowFirstColumn="0" w:lastRowLastColumn="0"/>
        </w:trPr>
        <w:tc>
          <w:tcPr>
            <w:tcW w:w="2813" w:type="dxa"/>
          </w:tcPr>
          <w:p w14:paraId="67E803E2" w14:textId="77777777" w:rsidR="00B606AA" w:rsidRPr="00EB546F" w:rsidRDefault="00B606AA" w:rsidP="00675CB4">
            <w:proofErr w:type="spellStart"/>
            <w:r w:rsidRPr="00EB546F">
              <w:lastRenderedPageBreak/>
              <w:t>PatientReady</w:t>
            </w:r>
            <w:proofErr w:type="spellEnd"/>
          </w:p>
        </w:tc>
        <w:tc>
          <w:tcPr>
            <w:tcW w:w="1970" w:type="dxa"/>
          </w:tcPr>
          <w:p w14:paraId="4AE9EC50" w14:textId="77777777" w:rsidR="00B606AA" w:rsidRPr="00EB546F" w:rsidRDefault="00B606AA" w:rsidP="00675CB4">
            <w:r w:rsidRPr="00EB546F">
              <w:t>Boolean</w:t>
            </w:r>
          </w:p>
        </w:tc>
        <w:tc>
          <w:tcPr>
            <w:tcW w:w="1407" w:type="dxa"/>
          </w:tcPr>
          <w:p w14:paraId="0B1B9288" w14:textId="77777777" w:rsidR="00B606AA" w:rsidRPr="00EB546F" w:rsidRDefault="00B606AA" w:rsidP="00675CB4">
            <w:r w:rsidRPr="00EB546F">
              <w:t>Yes</w:t>
            </w:r>
          </w:p>
        </w:tc>
        <w:tc>
          <w:tcPr>
            <w:tcW w:w="1525" w:type="dxa"/>
            <w:gridSpan w:val="2"/>
          </w:tcPr>
          <w:p w14:paraId="3BD11A3D" w14:textId="77777777" w:rsidR="00B606AA" w:rsidRPr="00EB546F" w:rsidRDefault="00B606AA" w:rsidP="00675CB4">
            <w:r w:rsidRPr="00EB546F">
              <w:t>None</w:t>
            </w:r>
          </w:p>
        </w:tc>
        <w:tc>
          <w:tcPr>
            <w:tcW w:w="1923" w:type="dxa"/>
          </w:tcPr>
          <w:p w14:paraId="5FE85DCA" w14:textId="77777777" w:rsidR="00B606AA" w:rsidRPr="00EB546F" w:rsidRDefault="00B606AA" w:rsidP="00675CB4">
            <w:r w:rsidRPr="00EB546F">
              <w:t>True if patient can be transported now, even before requested time</w:t>
            </w:r>
          </w:p>
        </w:tc>
      </w:tr>
      <w:tr w:rsidR="00AF7A49" w:rsidRPr="00AF7A49" w14:paraId="1C7EBB9D" w14:textId="77777777" w:rsidTr="784A8BF4">
        <w:tc>
          <w:tcPr>
            <w:tcW w:w="2813" w:type="dxa"/>
          </w:tcPr>
          <w:p w14:paraId="212DF972" w14:textId="77777777" w:rsidR="00B606AA" w:rsidRPr="00AF7A49" w:rsidRDefault="00B606AA" w:rsidP="00675CB4">
            <w:proofErr w:type="spellStart"/>
            <w:r w:rsidRPr="00AF7A49">
              <w:t>WaitForPatient</w:t>
            </w:r>
            <w:proofErr w:type="spellEnd"/>
          </w:p>
        </w:tc>
        <w:tc>
          <w:tcPr>
            <w:tcW w:w="1970" w:type="dxa"/>
          </w:tcPr>
          <w:p w14:paraId="7BC74A79" w14:textId="77777777" w:rsidR="00B606AA" w:rsidRPr="00AF7A49" w:rsidRDefault="00B606AA" w:rsidP="00675CB4">
            <w:r w:rsidRPr="00AF7A49">
              <w:t>Boolean</w:t>
            </w:r>
          </w:p>
        </w:tc>
        <w:tc>
          <w:tcPr>
            <w:tcW w:w="1407" w:type="dxa"/>
          </w:tcPr>
          <w:p w14:paraId="27810FC6" w14:textId="77777777" w:rsidR="00B606AA" w:rsidRPr="00AF7A49" w:rsidRDefault="00B606AA" w:rsidP="00675CB4">
            <w:r w:rsidRPr="00AF7A49">
              <w:t>Yes</w:t>
            </w:r>
          </w:p>
        </w:tc>
        <w:tc>
          <w:tcPr>
            <w:tcW w:w="1525" w:type="dxa"/>
            <w:gridSpan w:val="2"/>
          </w:tcPr>
          <w:p w14:paraId="1D46F6AC" w14:textId="77777777" w:rsidR="00B606AA" w:rsidRPr="00AF7A49" w:rsidRDefault="00B606AA" w:rsidP="00675CB4">
            <w:r w:rsidRPr="00AF7A49">
              <w:t>None</w:t>
            </w:r>
          </w:p>
        </w:tc>
        <w:tc>
          <w:tcPr>
            <w:tcW w:w="1923" w:type="dxa"/>
          </w:tcPr>
          <w:p w14:paraId="4671F2DC" w14:textId="77777777" w:rsidR="00B606AA" w:rsidRPr="00AF7A49" w:rsidRDefault="00B606AA" w:rsidP="00675CB4">
            <w:r w:rsidRPr="00AF7A49">
              <w:t>True is the resource should wait on premise to return the patient</w:t>
            </w:r>
          </w:p>
        </w:tc>
      </w:tr>
      <w:tr w:rsidR="00D6025F" w14:paraId="66E74DFA" w14:textId="77777777" w:rsidTr="784A8BF4">
        <w:trPr>
          <w:cnfStyle w:val="000000100000" w:firstRow="0" w:lastRow="0" w:firstColumn="0" w:lastColumn="0" w:oddVBand="0" w:evenVBand="0" w:oddHBand="1" w:evenHBand="0" w:firstRowFirstColumn="0" w:firstRowLastColumn="0" w:lastRowFirstColumn="0" w:lastRowLastColumn="0"/>
        </w:trPr>
        <w:tc>
          <w:tcPr>
            <w:tcW w:w="2813" w:type="dxa"/>
          </w:tcPr>
          <w:p w14:paraId="44F039C5" w14:textId="77777777" w:rsidR="00B606AA" w:rsidRPr="00EB546F" w:rsidRDefault="00B606AA" w:rsidP="00675CB4">
            <w:proofErr w:type="spellStart"/>
            <w:r w:rsidRPr="00EB546F">
              <w:t>WaitForPatientDuration</w:t>
            </w:r>
            <w:proofErr w:type="spellEnd"/>
          </w:p>
        </w:tc>
        <w:tc>
          <w:tcPr>
            <w:tcW w:w="1970" w:type="dxa"/>
          </w:tcPr>
          <w:p w14:paraId="4EE51C33" w14:textId="77777777" w:rsidR="00B606AA" w:rsidRPr="00EB546F" w:rsidRDefault="00B606AA" w:rsidP="00675CB4">
            <w:proofErr w:type="spellStart"/>
            <w:r w:rsidRPr="00EB546F">
              <w:t>TimeSpan</w:t>
            </w:r>
            <w:proofErr w:type="spellEnd"/>
          </w:p>
        </w:tc>
        <w:tc>
          <w:tcPr>
            <w:tcW w:w="1407" w:type="dxa"/>
          </w:tcPr>
          <w:p w14:paraId="46779E01" w14:textId="77777777" w:rsidR="00B606AA" w:rsidRPr="00EB546F" w:rsidRDefault="00B606AA" w:rsidP="00675CB4">
            <w:r w:rsidRPr="00EB546F">
              <w:t>No</w:t>
            </w:r>
          </w:p>
        </w:tc>
        <w:tc>
          <w:tcPr>
            <w:tcW w:w="1525" w:type="dxa"/>
            <w:gridSpan w:val="2"/>
          </w:tcPr>
          <w:p w14:paraId="75F55F28" w14:textId="77777777" w:rsidR="00B606AA" w:rsidRPr="00EB546F" w:rsidRDefault="00B606AA" w:rsidP="00675CB4">
            <w:r w:rsidRPr="00EB546F">
              <w:t>None</w:t>
            </w:r>
          </w:p>
        </w:tc>
        <w:tc>
          <w:tcPr>
            <w:tcW w:w="1923" w:type="dxa"/>
          </w:tcPr>
          <w:p w14:paraId="615076B8" w14:textId="77777777" w:rsidR="00B606AA" w:rsidRPr="00EB546F" w:rsidRDefault="00B606AA" w:rsidP="00675CB4">
            <w:r w:rsidRPr="00EB546F">
              <w:t xml:space="preserve">How long to wait for patient when </w:t>
            </w:r>
            <w:proofErr w:type="spellStart"/>
            <w:r w:rsidRPr="00EB546F">
              <w:t>WaitForPatient</w:t>
            </w:r>
            <w:proofErr w:type="spellEnd"/>
            <w:r w:rsidRPr="00EB546F">
              <w:t>=True</w:t>
            </w:r>
          </w:p>
        </w:tc>
      </w:tr>
      <w:tr w:rsidR="00B606AA" w14:paraId="0D938A49" w14:textId="77777777" w:rsidTr="784A8BF4">
        <w:tc>
          <w:tcPr>
            <w:tcW w:w="2813" w:type="dxa"/>
          </w:tcPr>
          <w:p w14:paraId="52A7678E" w14:textId="77777777" w:rsidR="00B606AA" w:rsidRPr="00EB546F" w:rsidRDefault="00B606AA" w:rsidP="00675CB4">
            <w:proofErr w:type="spellStart"/>
            <w:r w:rsidRPr="00EB546F">
              <w:t>NumberOfEscorts</w:t>
            </w:r>
            <w:proofErr w:type="spellEnd"/>
          </w:p>
        </w:tc>
        <w:tc>
          <w:tcPr>
            <w:tcW w:w="1970" w:type="dxa"/>
          </w:tcPr>
          <w:p w14:paraId="7B3C9676" w14:textId="77777777" w:rsidR="00B606AA" w:rsidRPr="00EB546F" w:rsidRDefault="00B606AA" w:rsidP="00675CB4">
            <w:r w:rsidRPr="00EB546F">
              <w:t>Integer</w:t>
            </w:r>
          </w:p>
        </w:tc>
        <w:tc>
          <w:tcPr>
            <w:tcW w:w="1407" w:type="dxa"/>
          </w:tcPr>
          <w:p w14:paraId="5E6531F0" w14:textId="77777777" w:rsidR="00B606AA" w:rsidRPr="00EB546F" w:rsidRDefault="00B606AA" w:rsidP="00675CB4">
            <w:r w:rsidRPr="00EB546F">
              <w:t>No</w:t>
            </w:r>
          </w:p>
        </w:tc>
        <w:tc>
          <w:tcPr>
            <w:tcW w:w="1525" w:type="dxa"/>
            <w:gridSpan w:val="2"/>
          </w:tcPr>
          <w:p w14:paraId="6B39B4CD" w14:textId="77777777" w:rsidR="00B606AA" w:rsidRPr="00EB546F" w:rsidRDefault="00B606AA" w:rsidP="00675CB4">
            <w:r w:rsidRPr="00EB546F">
              <w:t>None</w:t>
            </w:r>
          </w:p>
        </w:tc>
        <w:tc>
          <w:tcPr>
            <w:tcW w:w="1923" w:type="dxa"/>
          </w:tcPr>
          <w:p w14:paraId="1FDA1CE7" w14:textId="77777777" w:rsidR="00B606AA" w:rsidRPr="00EB546F" w:rsidRDefault="00B606AA" w:rsidP="00675CB4">
            <w:r w:rsidRPr="00EB546F">
              <w:t>Number of people escorting patient</w:t>
            </w:r>
          </w:p>
        </w:tc>
      </w:tr>
      <w:tr w:rsidR="00D6025F" w14:paraId="2D8BFE11" w14:textId="77777777" w:rsidTr="784A8BF4">
        <w:trPr>
          <w:cnfStyle w:val="000000100000" w:firstRow="0" w:lastRow="0" w:firstColumn="0" w:lastColumn="0" w:oddVBand="0" w:evenVBand="0" w:oddHBand="1" w:evenHBand="0" w:firstRowFirstColumn="0" w:firstRowLastColumn="0" w:lastRowFirstColumn="0" w:lastRowLastColumn="0"/>
        </w:trPr>
        <w:tc>
          <w:tcPr>
            <w:tcW w:w="2813" w:type="dxa"/>
          </w:tcPr>
          <w:p w14:paraId="702CC71E" w14:textId="77777777" w:rsidR="00B606AA" w:rsidRPr="00EB546F" w:rsidRDefault="00B606AA" w:rsidP="00675CB4">
            <w:proofErr w:type="spellStart"/>
            <w:r w:rsidRPr="00EB546F">
              <w:t>OnHolds</w:t>
            </w:r>
            <w:proofErr w:type="spellEnd"/>
          </w:p>
        </w:tc>
        <w:tc>
          <w:tcPr>
            <w:tcW w:w="1970" w:type="dxa"/>
          </w:tcPr>
          <w:p w14:paraId="00DFB75F" w14:textId="77777777" w:rsidR="00B606AA" w:rsidRPr="00EB546F" w:rsidRDefault="00B606AA" w:rsidP="00675CB4">
            <w:r w:rsidRPr="00EB546F">
              <w:t>List of Coded References</w:t>
            </w:r>
          </w:p>
        </w:tc>
        <w:tc>
          <w:tcPr>
            <w:tcW w:w="1407" w:type="dxa"/>
          </w:tcPr>
          <w:p w14:paraId="218A7987" w14:textId="77777777" w:rsidR="00B606AA" w:rsidRPr="00EB546F" w:rsidRDefault="00B606AA" w:rsidP="00675CB4">
            <w:r w:rsidRPr="00EB546F">
              <w:t>No</w:t>
            </w:r>
          </w:p>
        </w:tc>
        <w:tc>
          <w:tcPr>
            <w:tcW w:w="1525" w:type="dxa"/>
            <w:gridSpan w:val="2"/>
          </w:tcPr>
          <w:p w14:paraId="5864E47E" w14:textId="77777777" w:rsidR="00B606AA" w:rsidRPr="00EB546F" w:rsidRDefault="00B606AA" w:rsidP="00675CB4">
            <w:r w:rsidRPr="00EB546F">
              <w:t>None</w:t>
            </w:r>
          </w:p>
        </w:tc>
        <w:tc>
          <w:tcPr>
            <w:tcW w:w="1923" w:type="dxa"/>
          </w:tcPr>
          <w:p w14:paraId="319EA0CF" w14:textId="77777777" w:rsidR="00B606AA" w:rsidRPr="00EB546F" w:rsidRDefault="00B606AA" w:rsidP="00675CB4">
            <w:r w:rsidRPr="00EB546F">
              <w:t xml:space="preserve">The </w:t>
            </w:r>
            <w:proofErr w:type="spellStart"/>
            <w:r w:rsidRPr="00EB546F">
              <w:t>onhold</w:t>
            </w:r>
            <w:proofErr w:type="spellEnd"/>
            <w:r w:rsidRPr="00EB546F">
              <w:t xml:space="preserve"> values for this transport</w:t>
            </w:r>
            <w:r>
              <w:t xml:space="preserve"> – for instance “Will Call”</w:t>
            </w:r>
          </w:p>
        </w:tc>
      </w:tr>
      <w:tr w:rsidR="00D31EA3" w:rsidRPr="00AF7A49" w14:paraId="64C0D8A6" w14:textId="77777777" w:rsidTr="784A8BF4">
        <w:tc>
          <w:tcPr>
            <w:tcW w:w="2813" w:type="dxa"/>
          </w:tcPr>
          <w:p w14:paraId="1954673A" w14:textId="77777777" w:rsidR="00B606AA" w:rsidRPr="00AF7A49" w:rsidRDefault="00B606AA" w:rsidP="00675CB4">
            <w:proofErr w:type="spellStart"/>
            <w:r w:rsidRPr="00AF7A49">
              <w:t>OrderingFacility</w:t>
            </w:r>
            <w:proofErr w:type="spellEnd"/>
          </w:p>
        </w:tc>
        <w:tc>
          <w:tcPr>
            <w:tcW w:w="1970" w:type="dxa"/>
          </w:tcPr>
          <w:p w14:paraId="5608EE57" w14:textId="77777777" w:rsidR="00B606AA" w:rsidRPr="00AF7A49" w:rsidRDefault="00B606AA" w:rsidP="00675CB4">
            <w:r w:rsidRPr="00AF7A49">
              <w:t>String</w:t>
            </w:r>
          </w:p>
        </w:tc>
        <w:tc>
          <w:tcPr>
            <w:tcW w:w="1407" w:type="dxa"/>
          </w:tcPr>
          <w:p w14:paraId="2FAC6A61" w14:textId="63B75320" w:rsidR="00B606AA" w:rsidRPr="00AF7A49" w:rsidRDefault="004735D7" w:rsidP="00675CB4">
            <w:r w:rsidRPr="00AF7A49">
              <w:t>No</w:t>
            </w:r>
          </w:p>
        </w:tc>
        <w:tc>
          <w:tcPr>
            <w:tcW w:w="1525" w:type="dxa"/>
            <w:gridSpan w:val="2"/>
          </w:tcPr>
          <w:p w14:paraId="0479DEDD" w14:textId="77777777" w:rsidR="00B606AA" w:rsidRPr="00AF7A49" w:rsidRDefault="00B606AA" w:rsidP="00675CB4">
            <w:r w:rsidRPr="00AF7A49">
              <w:t>None</w:t>
            </w:r>
          </w:p>
        </w:tc>
        <w:tc>
          <w:tcPr>
            <w:tcW w:w="1923" w:type="dxa"/>
          </w:tcPr>
          <w:p w14:paraId="52676CAC" w14:textId="77777777" w:rsidR="00B606AA" w:rsidRPr="00AF7A49" w:rsidRDefault="00B606AA" w:rsidP="00675CB4">
            <w:r w:rsidRPr="00AF7A49">
              <w:t>Facility that ordered the Transport</w:t>
            </w:r>
          </w:p>
        </w:tc>
      </w:tr>
      <w:tr w:rsidR="00D6025F" w:rsidRPr="00AF7A49" w14:paraId="701B9970" w14:textId="77777777" w:rsidTr="784A8BF4">
        <w:trPr>
          <w:cnfStyle w:val="000000100000" w:firstRow="0" w:lastRow="0" w:firstColumn="0" w:lastColumn="0" w:oddVBand="0" w:evenVBand="0" w:oddHBand="1" w:evenHBand="0" w:firstRowFirstColumn="0" w:firstRowLastColumn="0" w:lastRowFirstColumn="0" w:lastRowLastColumn="0"/>
        </w:trPr>
        <w:tc>
          <w:tcPr>
            <w:tcW w:w="2813" w:type="dxa"/>
          </w:tcPr>
          <w:p w14:paraId="64FA6FB8" w14:textId="77777777" w:rsidR="00B606AA" w:rsidRPr="00AF7A49" w:rsidRDefault="00B606AA" w:rsidP="00675CB4">
            <w:proofErr w:type="spellStart"/>
            <w:r w:rsidRPr="00AF7A49">
              <w:t>PayorName</w:t>
            </w:r>
            <w:proofErr w:type="spellEnd"/>
          </w:p>
        </w:tc>
        <w:tc>
          <w:tcPr>
            <w:tcW w:w="1970" w:type="dxa"/>
          </w:tcPr>
          <w:p w14:paraId="769CDC27" w14:textId="77777777" w:rsidR="00B606AA" w:rsidRPr="00AF7A49" w:rsidRDefault="00B606AA" w:rsidP="00675CB4">
            <w:r w:rsidRPr="00AF7A49">
              <w:t>String</w:t>
            </w:r>
          </w:p>
        </w:tc>
        <w:tc>
          <w:tcPr>
            <w:tcW w:w="1407" w:type="dxa"/>
          </w:tcPr>
          <w:p w14:paraId="7AB6BD19" w14:textId="77777777" w:rsidR="00B606AA" w:rsidRPr="00AF7A49" w:rsidRDefault="00B606AA" w:rsidP="00675CB4">
            <w:r w:rsidRPr="00AF7A49">
              <w:t>No</w:t>
            </w:r>
          </w:p>
        </w:tc>
        <w:tc>
          <w:tcPr>
            <w:tcW w:w="1525" w:type="dxa"/>
            <w:gridSpan w:val="2"/>
          </w:tcPr>
          <w:p w14:paraId="4F816EE1" w14:textId="77777777" w:rsidR="00B606AA" w:rsidRPr="00AF7A49" w:rsidRDefault="00B606AA" w:rsidP="00675CB4">
            <w:r w:rsidRPr="00AF7A49">
              <w:t>None</w:t>
            </w:r>
          </w:p>
        </w:tc>
        <w:tc>
          <w:tcPr>
            <w:tcW w:w="1923" w:type="dxa"/>
          </w:tcPr>
          <w:p w14:paraId="33877EE3" w14:textId="77777777" w:rsidR="00B606AA" w:rsidRPr="00AF7A49" w:rsidRDefault="00B606AA" w:rsidP="00675CB4"/>
        </w:tc>
      </w:tr>
      <w:tr w:rsidR="00D31EA3" w:rsidRPr="00AF7A49" w14:paraId="6BB7C51C" w14:textId="77777777" w:rsidTr="784A8BF4">
        <w:tc>
          <w:tcPr>
            <w:tcW w:w="2813" w:type="dxa"/>
          </w:tcPr>
          <w:p w14:paraId="6DDA48C2" w14:textId="251D5C27" w:rsidR="00B606AA" w:rsidRPr="00AF7A49" w:rsidRDefault="00B606AA" w:rsidP="00675CB4">
            <w:proofErr w:type="spellStart"/>
            <w:r w:rsidRPr="00AF7A49">
              <w:t>Payor</w:t>
            </w:r>
            <w:r w:rsidR="00911F5E">
              <w:t>C</w:t>
            </w:r>
            <w:r w:rsidRPr="00AF7A49">
              <w:t>ategory</w:t>
            </w:r>
            <w:proofErr w:type="spellEnd"/>
          </w:p>
        </w:tc>
        <w:tc>
          <w:tcPr>
            <w:tcW w:w="1970" w:type="dxa"/>
          </w:tcPr>
          <w:p w14:paraId="6A262A0B" w14:textId="77777777" w:rsidR="00B606AA" w:rsidRPr="00AF7A49" w:rsidRDefault="00B606AA" w:rsidP="00675CB4">
            <w:r w:rsidRPr="00AF7A49">
              <w:t>String</w:t>
            </w:r>
          </w:p>
        </w:tc>
        <w:tc>
          <w:tcPr>
            <w:tcW w:w="1407" w:type="dxa"/>
          </w:tcPr>
          <w:p w14:paraId="5527D3AB" w14:textId="77777777" w:rsidR="00B606AA" w:rsidRPr="00AF7A49" w:rsidRDefault="00B606AA" w:rsidP="00675CB4">
            <w:r w:rsidRPr="00AF7A49">
              <w:t>No</w:t>
            </w:r>
          </w:p>
        </w:tc>
        <w:tc>
          <w:tcPr>
            <w:tcW w:w="1525" w:type="dxa"/>
            <w:gridSpan w:val="2"/>
          </w:tcPr>
          <w:p w14:paraId="73F021A2" w14:textId="77777777" w:rsidR="00B606AA" w:rsidRPr="00AF7A49" w:rsidRDefault="00B606AA" w:rsidP="00675CB4">
            <w:r w:rsidRPr="00AF7A49">
              <w:t>None</w:t>
            </w:r>
          </w:p>
        </w:tc>
        <w:tc>
          <w:tcPr>
            <w:tcW w:w="1923" w:type="dxa"/>
          </w:tcPr>
          <w:p w14:paraId="5E472DE0" w14:textId="77777777" w:rsidR="00B606AA" w:rsidRPr="00AF7A49" w:rsidRDefault="00B606AA" w:rsidP="00675CB4"/>
        </w:tc>
      </w:tr>
      <w:tr w:rsidR="00D6025F" w:rsidRPr="00AF7A49" w14:paraId="17027228" w14:textId="77777777" w:rsidTr="784A8BF4">
        <w:trPr>
          <w:cnfStyle w:val="000000100000" w:firstRow="0" w:lastRow="0" w:firstColumn="0" w:lastColumn="0" w:oddVBand="0" w:evenVBand="0" w:oddHBand="1" w:evenHBand="0" w:firstRowFirstColumn="0" w:firstRowLastColumn="0" w:lastRowFirstColumn="0" w:lastRowLastColumn="0"/>
        </w:trPr>
        <w:tc>
          <w:tcPr>
            <w:tcW w:w="2813" w:type="dxa"/>
          </w:tcPr>
          <w:p w14:paraId="0411C21B" w14:textId="77777777" w:rsidR="00B606AA" w:rsidRPr="00AF7A49" w:rsidRDefault="00B606AA" w:rsidP="00675CB4">
            <w:proofErr w:type="spellStart"/>
            <w:r w:rsidRPr="00AF7A49">
              <w:t>PaymentAuthorizationNumber</w:t>
            </w:r>
            <w:proofErr w:type="spellEnd"/>
          </w:p>
        </w:tc>
        <w:tc>
          <w:tcPr>
            <w:tcW w:w="1970" w:type="dxa"/>
          </w:tcPr>
          <w:p w14:paraId="38502DE5" w14:textId="77777777" w:rsidR="00B606AA" w:rsidRPr="00AF7A49" w:rsidRDefault="00B606AA" w:rsidP="00675CB4">
            <w:r w:rsidRPr="00AF7A49">
              <w:t>String</w:t>
            </w:r>
          </w:p>
        </w:tc>
        <w:tc>
          <w:tcPr>
            <w:tcW w:w="1407" w:type="dxa"/>
          </w:tcPr>
          <w:p w14:paraId="76FD8AD9" w14:textId="77777777" w:rsidR="00B606AA" w:rsidRPr="00AF7A49" w:rsidRDefault="00B606AA" w:rsidP="00675CB4">
            <w:r w:rsidRPr="00AF7A49">
              <w:t>No</w:t>
            </w:r>
          </w:p>
        </w:tc>
        <w:tc>
          <w:tcPr>
            <w:tcW w:w="1525" w:type="dxa"/>
            <w:gridSpan w:val="2"/>
          </w:tcPr>
          <w:p w14:paraId="77C48CCE" w14:textId="77777777" w:rsidR="00B606AA" w:rsidRPr="00AF7A49" w:rsidRDefault="00B606AA" w:rsidP="00675CB4">
            <w:r w:rsidRPr="00AF7A49">
              <w:t>None</w:t>
            </w:r>
          </w:p>
        </w:tc>
        <w:tc>
          <w:tcPr>
            <w:tcW w:w="1923" w:type="dxa"/>
          </w:tcPr>
          <w:p w14:paraId="4A5AC348" w14:textId="77777777" w:rsidR="00B606AA" w:rsidRPr="00AF7A49" w:rsidRDefault="00B606AA" w:rsidP="00675CB4"/>
        </w:tc>
      </w:tr>
      <w:tr w:rsidR="00D31EA3" w:rsidRPr="00AF7A49" w14:paraId="4DEAA8EC" w14:textId="77777777" w:rsidTr="784A8BF4">
        <w:tc>
          <w:tcPr>
            <w:tcW w:w="2813" w:type="dxa"/>
          </w:tcPr>
          <w:p w14:paraId="53E22991" w14:textId="77777777" w:rsidR="00B606AA" w:rsidRPr="00AF7A49" w:rsidRDefault="00B606AA" w:rsidP="00675CB4">
            <w:proofErr w:type="spellStart"/>
            <w:r w:rsidRPr="00AF7A49">
              <w:t>PaymentComment</w:t>
            </w:r>
            <w:proofErr w:type="spellEnd"/>
          </w:p>
        </w:tc>
        <w:tc>
          <w:tcPr>
            <w:tcW w:w="1970" w:type="dxa"/>
          </w:tcPr>
          <w:p w14:paraId="266192FE" w14:textId="77777777" w:rsidR="00B606AA" w:rsidRPr="00AF7A49" w:rsidRDefault="00B606AA" w:rsidP="00675CB4">
            <w:r w:rsidRPr="00AF7A49">
              <w:t>String</w:t>
            </w:r>
          </w:p>
        </w:tc>
        <w:tc>
          <w:tcPr>
            <w:tcW w:w="1407" w:type="dxa"/>
          </w:tcPr>
          <w:p w14:paraId="0850E2A8" w14:textId="77777777" w:rsidR="00B606AA" w:rsidRPr="00AF7A49" w:rsidRDefault="00B606AA" w:rsidP="00675CB4">
            <w:r w:rsidRPr="00AF7A49">
              <w:t>No</w:t>
            </w:r>
          </w:p>
        </w:tc>
        <w:tc>
          <w:tcPr>
            <w:tcW w:w="1525" w:type="dxa"/>
            <w:gridSpan w:val="2"/>
          </w:tcPr>
          <w:p w14:paraId="22140C58" w14:textId="77777777" w:rsidR="00B606AA" w:rsidRPr="00AF7A49" w:rsidRDefault="00B606AA" w:rsidP="00675CB4">
            <w:r w:rsidRPr="00AF7A49">
              <w:t>None</w:t>
            </w:r>
          </w:p>
        </w:tc>
        <w:tc>
          <w:tcPr>
            <w:tcW w:w="1923" w:type="dxa"/>
          </w:tcPr>
          <w:p w14:paraId="762A401E" w14:textId="77777777" w:rsidR="00B606AA" w:rsidRPr="00AF7A49" w:rsidRDefault="00B606AA" w:rsidP="00675CB4"/>
        </w:tc>
      </w:tr>
      <w:tr w:rsidR="00EF40E0" w:rsidRPr="00AF7A49" w14:paraId="22D5065B" w14:textId="77777777" w:rsidTr="784A8BF4">
        <w:trPr>
          <w:cnfStyle w:val="000000100000" w:firstRow="0" w:lastRow="0" w:firstColumn="0" w:lastColumn="0" w:oddVBand="0" w:evenVBand="0" w:oddHBand="1" w:evenHBand="0" w:firstRowFirstColumn="0" w:firstRowLastColumn="0" w:lastRowFirstColumn="0" w:lastRowLastColumn="0"/>
        </w:trPr>
        <w:tc>
          <w:tcPr>
            <w:tcW w:w="2813" w:type="dxa"/>
          </w:tcPr>
          <w:p w14:paraId="4A94348E" w14:textId="4847ED55" w:rsidR="00EF40E0" w:rsidRPr="00AF7A49" w:rsidRDefault="784A8BF4" w:rsidP="784A8BF4">
            <w:proofErr w:type="spellStart"/>
            <w:r>
              <w:t>GroupNumber</w:t>
            </w:r>
            <w:proofErr w:type="spellEnd"/>
          </w:p>
        </w:tc>
        <w:tc>
          <w:tcPr>
            <w:tcW w:w="1970" w:type="dxa"/>
          </w:tcPr>
          <w:p w14:paraId="32B117A2" w14:textId="0B7BBACF" w:rsidR="00EF40E0" w:rsidRPr="00AF7A49" w:rsidRDefault="784A8BF4" w:rsidP="784A8BF4">
            <w:r>
              <w:t>String</w:t>
            </w:r>
          </w:p>
        </w:tc>
        <w:tc>
          <w:tcPr>
            <w:tcW w:w="1407" w:type="dxa"/>
          </w:tcPr>
          <w:p w14:paraId="4EE478D8" w14:textId="193D071E" w:rsidR="00EF40E0" w:rsidRPr="00AF7A49" w:rsidRDefault="784A8BF4" w:rsidP="784A8BF4">
            <w:r>
              <w:t>No</w:t>
            </w:r>
          </w:p>
        </w:tc>
        <w:tc>
          <w:tcPr>
            <w:tcW w:w="1525" w:type="dxa"/>
            <w:gridSpan w:val="2"/>
          </w:tcPr>
          <w:p w14:paraId="2DFCCBE3" w14:textId="6EE0CEEF" w:rsidR="00EF40E0" w:rsidRPr="00AF7A49" w:rsidRDefault="784A8BF4" w:rsidP="784A8BF4">
            <w:r>
              <w:t>None</w:t>
            </w:r>
          </w:p>
        </w:tc>
        <w:tc>
          <w:tcPr>
            <w:tcW w:w="1923" w:type="dxa"/>
          </w:tcPr>
          <w:p w14:paraId="5626A000" w14:textId="77777777" w:rsidR="00EF40E0" w:rsidRPr="00AF7A49" w:rsidRDefault="00EF40E0" w:rsidP="4F0E116C">
            <w:pPr>
              <w:rPr>
                <w:highlight w:val="yellow"/>
              </w:rPr>
            </w:pPr>
          </w:p>
        </w:tc>
      </w:tr>
      <w:tr w:rsidR="00EF40E0" w:rsidRPr="00AF7A49" w14:paraId="187DCC1C" w14:textId="77777777" w:rsidTr="784A8BF4">
        <w:tc>
          <w:tcPr>
            <w:tcW w:w="2813" w:type="dxa"/>
          </w:tcPr>
          <w:p w14:paraId="037AD107" w14:textId="7F13A2F2" w:rsidR="00EF40E0" w:rsidRPr="00AF7A49" w:rsidRDefault="784A8BF4" w:rsidP="784A8BF4">
            <w:proofErr w:type="spellStart"/>
            <w:r>
              <w:t>InsuranceNumber</w:t>
            </w:r>
            <w:proofErr w:type="spellEnd"/>
          </w:p>
        </w:tc>
        <w:tc>
          <w:tcPr>
            <w:tcW w:w="1970" w:type="dxa"/>
          </w:tcPr>
          <w:p w14:paraId="19B1B56A" w14:textId="145A5317" w:rsidR="00EF40E0" w:rsidRPr="00AF7A49" w:rsidRDefault="784A8BF4" w:rsidP="784A8BF4">
            <w:r>
              <w:t>String</w:t>
            </w:r>
          </w:p>
        </w:tc>
        <w:tc>
          <w:tcPr>
            <w:tcW w:w="1407" w:type="dxa"/>
          </w:tcPr>
          <w:p w14:paraId="51895C01" w14:textId="7015DDE2" w:rsidR="00EF40E0" w:rsidRPr="00AF7A49" w:rsidRDefault="784A8BF4" w:rsidP="784A8BF4">
            <w:r>
              <w:t>No</w:t>
            </w:r>
          </w:p>
        </w:tc>
        <w:tc>
          <w:tcPr>
            <w:tcW w:w="1525" w:type="dxa"/>
            <w:gridSpan w:val="2"/>
          </w:tcPr>
          <w:p w14:paraId="1D9B6A8E" w14:textId="5CA6F29D" w:rsidR="00EF40E0" w:rsidRPr="00AF7A49" w:rsidRDefault="784A8BF4" w:rsidP="784A8BF4">
            <w:r>
              <w:t>None</w:t>
            </w:r>
          </w:p>
        </w:tc>
        <w:tc>
          <w:tcPr>
            <w:tcW w:w="1923" w:type="dxa"/>
          </w:tcPr>
          <w:p w14:paraId="6E539B68" w14:textId="77777777" w:rsidR="00EF40E0" w:rsidRPr="00AF7A49" w:rsidRDefault="00EF40E0" w:rsidP="4F0E116C">
            <w:pPr>
              <w:rPr>
                <w:highlight w:val="yellow"/>
              </w:rPr>
            </w:pPr>
          </w:p>
        </w:tc>
      </w:tr>
      <w:tr w:rsidR="00D6025F" w:rsidRPr="00AF7A49" w14:paraId="724D385C" w14:textId="77777777" w:rsidTr="784A8BF4">
        <w:trPr>
          <w:cnfStyle w:val="000000100000" w:firstRow="0" w:lastRow="0" w:firstColumn="0" w:lastColumn="0" w:oddVBand="0" w:evenVBand="0" w:oddHBand="1" w:evenHBand="0" w:firstRowFirstColumn="0" w:firstRowLastColumn="0" w:lastRowFirstColumn="0" w:lastRowLastColumn="0"/>
        </w:trPr>
        <w:tc>
          <w:tcPr>
            <w:tcW w:w="2813" w:type="dxa"/>
          </w:tcPr>
          <w:p w14:paraId="10013818" w14:textId="77777777" w:rsidR="00B606AA" w:rsidRPr="00AF7A49" w:rsidRDefault="00B606AA" w:rsidP="00675CB4">
            <w:proofErr w:type="spellStart"/>
            <w:r w:rsidRPr="00AF7A49">
              <w:t>ApplicantName</w:t>
            </w:r>
            <w:proofErr w:type="spellEnd"/>
          </w:p>
        </w:tc>
        <w:tc>
          <w:tcPr>
            <w:tcW w:w="1970" w:type="dxa"/>
          </w:tcPr>
          <w:p w14:paraId="19D19EA7" w14:textId="77777777" w:rsidR="00B606AA" w:rsidRPr="00AF7A49" w:rsidRDefault="00B606AA" w:rsidP="00675CB4">
            <w:r w:rsidRPr="00AF7A49">
              <w:t>String</w:t>
            </w:r>
          </w:p>
        </w:tc>
        <w:tc>
          <w:tcPr>
            <w:tcW w:w="1407" w:type="dxa"/>
          </w:tcPr>
          <w:p w14:paraId="19C02D69" w14:textId="77777777" w:rsidR="00B606AA" w:rsidRPr="00AF7A49" w:rsidRDefault="00B606AA" w:rsidP="00675CB4">
            <w:r w:rsidRPr="00AF7A49">
              <w:t>No</w:t>
            </w:r>
          </w:p>
        </w:tc>
        <w:tc>
          <w:tcPr>
            <w:tcW w:w="1525" w:type="dxa"/>
            <w:gridSpan w:val="2"/>
          </w:tcPr>
          <w:p w14:paraId="7C9AC638" w14:textId="77777777" w:rsidR="00B606AA" w:rsidRPr="00AF7A49" w:rsidRDefault="00B606AA" w:rsidP="00675CB4">
            <w:r w:rsidRPr="00AF7A49">
              <w:t>None</w:t>
            </w:r>
          </w:p>
        </w:tc>
        <w:tc>
          <w:tcPr>
            <w:tcW w:w="1923" w:type="dxa"/>
          </w:tcPr>
          <w:p w14:paraId="58B35192" w14:textId="77777777" w:rsidR="00B606AA" w:rsidRPr="00AF7A49" w:rsidRDefault="00B606AA" w:rsidP="00675CB4">
            <w:r w:rsidRPr="00AF7A49">
              <w:t>Name of person requesting the booking</w:t>
            </w:r>
          </w:p>
        </w:tc>
      </w:tr>
      <w:tr w:rsidR="00D31EA3" w:rsidRPr="00AF7A49" w14:paraId="394B61B8" w14:textId="77777777" w:rsidTr="784A8BF4">
        <w:tc>
          <w:tcPr>
            <w:tcW w:w="2813" w:type="dxa"/>
          </w:tcPr>
          <w:p w14:paraId="177817F6" w14:textId="77777777" w:rsidR="00B606AA" w:rsidRPr="00AF7A49" w:rsidRDefault="00B606AA" w:rsidP="00675CB4">
            <w:proofErr w:type="spellStart"/>
            <w:r w:rsidRPr="00AF7A49">
              <w:t>ApplicantPhone</w:t>
            </w:r>
            <w:proofErr w:type="spellEnd"/>
          </w:p>
        </w:tc>
        <w:tc>
          <w:tcPr>
            <w:tcW w:w="1970" w:type="dxa"/>
          </w:tcPr>
          <w:p w14:paraId="753BF9A0" w14:textId="77777777" w:rsidR="00B606AA" w:rsidRPr="00AF7A49" w:rsidRDefault="00B606AA" w:rsidP="00675CB4">
            <w:r w:rsidRPr="00AF7A49">
              <w:t>String</w:t>
            </w:r>
          </w:p>
        </w:tc>
        <w:tc>
          <w:tcPr>
            <w:tcW w:w="1407" w:type="dxa"/>
          </w:tcPr>
          <w:p w14:paraId="18E47759" w14:textId="77777777" w:rsidR="00B606AA" w:rsidRPr="00AF7A49" w:rsidRDefault="00B606AA" w:rsidP="00675CB4">
            <w:r w:rsidRPr="00AF7A49">
              <w:t>No</w:t>
            </w:r>
          </w:p>
        </w:tc>
        <w:tc>
          <w:tcPr>
            <w:tcW w:w="1525" w:type="dxa"/>
            <w:gridSpan w:val="2"/>
          </w:tcPr>
          <w:p w14:paraId="0FC34D81" w14:textId="77777777" w:rsidR="00B606AA" w:rsidRPr="00AF7A49" w:rsidRDefault="00B606AA" w:rsidP="00675CB4">
            <w:r w:rsidRPr="00AF7A49">
              <w:t>None</w:t>
            </w:r>
          </w:p>
        </w:tc>
        <w:tc>
          <w:tcPr>
            <w:tcW w:w="1923" w:type="dxa"/>
          </w:tcPr>
          <w:p w14:paraId="5280FBDE" w14:textId="77777777" w:rsidR="00B606AA" w:rsidRPr="00AF7A49" w:rsidRDefault="00B606AA" w:rsidP="00675CB4">
            <w:r w:rsidRPr="00AF7A49">
              <w:t xml:space="preserve">Phone number of </w:t>
            </w:r>
            <w:proofErr w:type="gramStart"/>
            <w:r w:rsidRPr="00AF7A49">
              <w:t>person</w:t>
            </w:r>
            <w:proofErr w:type="gramEnd"/>
            <w:r w:rsidRPr="00AF7A49">
              <w:t xml:space="preserve"> requesting the booking</w:t>
            </w:r>
          </w:p>
        </w:tc>
      </w:tr>
      <w:tr w:rsidR="00D6025F" w14:paraId="25529F81" w14:textId="77777777" w:rsidTr="784A8BF4">
        <w:trPr>
          <w:cnfStyle w:val="000000100000" w:firstRow="0" w:lastRow="0" w:firstColumn="0" w:lastColumn="0" w:oddVBand="0" w:evenVBand="0" w:oddHBand="1" w:evenHBand="0" w:firstRowFirstColumn="0" w:firstRowLastColumn="0" w:lastRowFirstColumn="0" w:lastRowLastColumn="0"/>
        </w:trPr>
        <w:tc>
          <w:tcPr>
            <w:tcW w:w="2813" w:type="dxa"/>
          </w:tcPr>
          <w:p w14:paraId="4C6C8F48" w14:textId="77777777" w:rsidR="00B606AA" w:rsidRPr="00EB546F" w:rsidRDefault="00B606AA" w:rsidP="00675CB4">
            <w:proofErr w:type="spellStart"/>
            <w:r w:rsidRPr="00EB546F">
              <w:t>CallClass</w:t>
            </w:r>
            <w:proofErr w:type="spellEnd"/>
          </w:p>
        </w:tc>
        <w:tc>
          <w:tcPr>
            <w:tcW w:w="1970" w:type="dxa"/>
          </w:tcPr>
          <w:p w14:paraId="7BC18F6D" w14:textId="77777777" w:rsidR="00B606AA" w:rsidRPr="00EB546F" w:rsidRDefault="00B606AA" w:rsidP="00675CB4">
            <w:proofErr w:type="spellStart"/>
            <w:r w:rsidRPr="00EB546F">
              <w:t>CodedReference</w:t>
            </w:r>
            <w:proofErr w:type="spellEnd"/>
          </w:p>
        </w:tc>
        <w:tc>
          <w:tcPr>
            <w:tcW w:w="1407" w:type="dxa"/>
          </w:tcPr>
          <w:p w14:paraId="4BA8335F" w14:textId="77777777" w:rsidR="00B606AA" w:rsidRPr="00EB546F" w:rsidRDefault="00B606AA" w:rsidP="00675CB4">
            <w:r w:rsidRPr="00EB546F">
              <w:t>No</w:t>
            </w:r>
          </w:p>
        </w:tc>
        <w:tc>
          <w:tcPr>
            <w:tcW w:w="1525" w:type="dxa"/>
            <w:gridSpan w:val="2"/>
          </w:tcPr>
          <w:p w14:paraId="0EC79736" w14:textId="77777777" w:rsidR="00B606AA" w:rsidRPr="00EB546F" w:rsidRDefault="00B606AA" w:rsidP="00675CB4">
            <w:r w:rsidRPr="00EB546F">
              <w:t>None</w:t>
            </w:r>
          </w:p>
        </w:tc>
        <w:tc>
          <w:tcPr>
            <w:tcW w:w="1923" w:type="dxa"/>
          </w:tcPr>
          <w:p w14:paraId="1A00A1F9" w14:textId="77777777" w:rsidR="00B606AA" w:rsidRPr="00EB546F" w:rsidRDefault="00B606AA" w:rsidP="00675CB4"/>
        </w:tc>
      </w:tr>
      <w:tr w:rsidR="00D31EA3" w14:paraId="28927510" w14:textId="77777777" w:rsidTr="784A8BF4">
        <w:tc>
          <w:tcPr>
            <w:tcW w:w="2813" w:type="dxa"/>
          </w:tcPr>
          <w:p w14:paraId="20D924B8" w14:textId="77777777" w:rsidR="00B606AA" w:rsidRPr="00EB546F" w:rsidRDefault="00B606AA" w:rsidP="00675CB4">
            <w:r w:rsidRPr="00EB546F">
              <w:t>Contract</w:t>
            </w:r>
          </w:p>
        </w:tc>
        <w:tc>
          <w:tcPr>
            <w:tcW w:w="1970" w:type="dxa"/>
          </w:tcPr>
          <w:p w14:paraId="45627C1D" w14:textId="77777777" w:rsidR="00B606AA" w:rsidRPr="00EB546F" w:rsidRDefault="00B606AA" w:rsidP="00675CB4">
            <w:proofErr w:type="spellStart"/>
            <w:r w:rsidRPr="00EB546F">
              <w:t>CodedReference</w:t>
            </w:r>
            <w:proofErr w:type="spellEnd"/>
          </w:p>
        </w:tc>
        <w:tc>
          <w:tcPr>
            <w:tcW w:w="1407" w:type="dxa"/>
          </w:tcPr>
          <w:p w14:paraId="6E403322" w14:textId="77777777" w:rsidR="00B606AA" w:rsidRPr="00EB546F" w:rsidRDefault="00B606AA" w:rsidP="00675CB4">
            <w:r w:rsidRPr="00EB546F">
              <w:t>No</w:t>
            </w:r>
          </w:p>
        </w:tc>
        <w:tc>
          <w:tcPr>
            <w:tcW w:w="1525" w:type="dxa"/>
            <w:gridSpan w:val="2"/>
          </w:tcPr>
          <w:p w14:paraId="2FF68DF2" w14:textId="77777777" w:rsidR="00B606AA" w:rsidRPr="00EB546F" w:rsidRDefault="00B606AA" w:rsidP="00675CB4">
            <w:r w:rsidRPr="00EB546F">
              <w:t>None</w:t>
            </w:r>
          </w:p>
        </w:tc>
        <w:tc>
          <w:tcPr>
            <w:tcW w:w="1923" w:type="dxa"/>
          </w:tcPr>
          <w:p w14:paraId="20B05AA7" w14:textId="77777777" w:rsidR="00B606AA" w:rsidRDefault="00B606AA" w:rsidP="00675CB4"/>
        </w:tc>
      </w:tr>
    </w:tbl>
    <w:p w14:paraId="15A1A9BA" w14:textId="2A67C4AC" w:rsidR="00B606AA" w:rsidRDefault="00B606AA" w:rsidP="00B606AA">
      <w:pPr>
        <w:spacing w:line="259" w:lineRule="auto"/>
      </w:pPr>
    </w:p>
    <w:p w14:paraId="69F0BF1E" w14:textId="53E0CA6C" w:rsidR="00AF7A49" w:rsidRDefault="00AF7A49" w:rsidP="00B606AA">
      <w:pPr>
        <w:spacing w:line="259" w:lineRule="auto"/>
      </w:pPr>
    </w:p>
    <w:p w14:paraId="3F43607A" w14:textId="19924A47" w:rsidR="00AF7A49" w:rsidRDefault="00AF7A49" w:rsidP="00B606AA">
      <w:pPr>
        <w:spacing w:line="259" w:lineRule="auto"/>
      </w:pPr>
      <w:r>
        <w:t xml:space="preserve">All </w:t>
      </w:r>
      <w:proofErr w:type="spellStart"/>
      <w:r>
        <w:t>DateTimes</w:t>
      </w:r>
      <w:proofErr w:type="spellEnd"/>
      <w:r>
        <w:t xml:space="preserve"> must be in ISO-8601 standard format.</w:t>
      </w:r>
    </w:p>
    <w:p w14:paraId="63DBC04E" w14:textId="01F05E6E" w:rsidR="005C06E8" w:rsidRDefault="00AF7A49" w:rsidP="00AF7A49">
      <w:pPr>
        <w:spacing w:line="259" w:lineRule="auto"/>
      </w:pPr>
      <w:r>
        <w:t>E</w:t>
      </w:r>
      <w:r w:rsidRPr="00AF7A49">
        <w:t>xample, "2007-04-05T14:30Z" or "2007-04-05T12:30−02:00"</w:t>
      </w:r>
    </w:p>
    <w:p w14:paraId="7D6362EC" w14:textId="68D6E415" w:rsidR="00EB3D61" w:rsidRDefault="00EB3D61" w:rsidP="00AF7A49">
      <w:pPr>
        <w:spacing w:line="259" w:lineRule="auto"/>
      </w:pPr>
    </w:p>
    <w:p w14:paraId="16F8DD36" w14:textId="450A192B" w:rsidR="00EB3D61" w:rsidRDefault="356AF001" w:rsidP="00EB3D61">
      <w:pPr>
        <w:pStyle w:val="Heading3"/>
      </w:pPr>
      <w:bookmarkStart w:id="42" w:name="_Toc76618659"/>
      <w:bookmarkStart w:id="43" w:name="_Toc1354034782"/>
      <w:r>
        <w:lastRenderedPageBreak/>
        <w:t>File attachment</w:t>
      </w:r>
      <w:bookmarkEnd w:id="42"/>
      <w:bookmarkEnd w:id="43"/>
    </w:p>
    <w:tbl>
      <w:tblPr>
        <w:tblStyle w:val="PlainTable3"/>
        <w:tblW w:w="9639" w:type="dxa"/>
        <w:tblLayout w:type="fixed"/>
        <w:tblCellMar>
          <w:right w:w="0" w:type="dxa"/>
        </w:tblCellMar>
        <w:tblLook w:val="0420" w:firstRow="1" w:lastRow="0" w:firstColumn="0" w:lastColumn="0" w:noHBand="0" w:noVBand="1"/>
      </w:tblPr>
      <w:tblGrid>
        <w:gridCol w:w="2835"/>
        <w:gridCol w:w="1985"/>
        <w:gridCol w:w="1417"/>
        <w:gridCol w:w="1479"/>
        <w:gridCol w:w="1923"/>
      </w:tblGrid>
      <w:tr w:rsidR="00EB3D61" w14:paraId="125CAF1C" w14:textId="77777777" w:rsidTr="005A1B53">
        <w:trPr>
          <w:cnfStyle w:val="100000000000" w:firstRow="1" w:lastRow="0" w:firstColumn="0" w:lastColumn="0" w:oddVBand="0" w:evenVBand="0" w:oddHBand="0" w:evenHBand="0" w:firstRowFirstColumn="0" w:firstRowLastColumn="0" w:lastRowFirstColumn="0" w:lastRowLastColumn="0"/>
        </w:trPr>
        <w:tc>
          <w:tcPr>
            <w:tcW w:w="2835" w:type="dxa"/>
          </w:tcPr>
          <w:p w14:paraId="4E51B586" w14:textId="77777777" w:rsidR="00EB3D61" w:rsidRPr="00EB546F" w:rsidRDefault="00EB3D61" w:rsidP="005A1B53">
            <w:r w:rsidRPr="00EB546F">
              <w:t>Field</w:t>
            </w:r>
          </w:p>
        </w:tc>
        <w:tc>
          <w:tcPr>
            <w:tcW w:w="1985" w:type="dxa"/>
          </w:tcPr>
          <w:p w14:paraId="2FADA6C1" w14:textId="77777777" w:rsidR="00EB3D61" w:rsidRPr="00EB546F" w:rsidRDefault="00EB3D61" w:rsidP="005A1B53">
            <w:r w:rsidRPr="00EB546F">
              <w:t>Data type</w:t>
            </w:r>
          </w:p>
        </w:tc>
        <w:tc>
          <w:tcPr>
            <w:tcW w:w="1417" w:type="dxa"/>
          </w:tcPr>
          <w:p w14:paraId="33E3021F" w14:textId="77777777" w:rsidR="00EB3D61" w:rsidRPr="00EB546F" w:rsidRDefault="00EB3D61" w:rsidP="005A1B53">
            <w:r w:rsidRPr="00EB546F">
              <w:t>Mandatory</w:t>
            </w:r>
          </w:p>
        </w:tc>
        <w:tc>
          <w:tcPr>
            <w:tcW w:w="1479" w:type="dxa"/>
          </w:tcPr>
          <w:p w14:paraId="26D52818" w14:textId="77777777" w:rsidR="00EB3D61" w:rsidRPr="00EB546F" w:rsidRDefault="00EB3D61" w:rsidP="005A1B53">
            <w:r w:rsidRPr="00EB546F">
              <w:t>Restrictions</w:t>
            </w:r>
          </w:p>
        </w:tc>
        <w:tc>
          <w:tcPr>
            <w:tcW w:w="1923" w:type="dxa"/>
          </w:tcPr>
          <w:p w14:paraId="5A6FE979" w14:textId="77777777" w:rsidR="00EB3D61" w:rsidRPr="00EB546F" w:rsidRDefault="00EB3D61" w:rsidP="005A1B53">
            <w:r w:rsidRPr="00EB546F">
              <w:t>Description</w:t>
            </w:r>
          </w:p>
        </w:tc>
      </w:tr>
      <w:tr w:rsidR="00EB3D61" w:rsidRPr="00AF7A49" w14:paraId="3C3C70F0" w14:textId="77777777" w:rsidTr="005A1B53">
        <w:trPr>
          <w:cnfStyle w:val="000000100000" w:firstRow="0" w:lastRow="0" w:firstColumn="0" w:lastColumn="0" w:oddVBand="0" w:evenVBand="0" w:oddHBand="1" w:evenHBand="0" w:firstRowFirstColumn="0" w:firstRowLastColumn="0" w:lastRowFirstColumn="0" w:lastRowLastColumn="0"/>
        </w:trPr>
        <w:tc>
          <w:tcPr>
            <w:tcW w:w="2835" w:type="dxa"/>
          </w:tcPr>
          <w:p w14:paraId="34554E7E" w14:textId="4526412F" w:rsidR="00EB3D61" w:rsidRPr="00AF7A49" w:rsidRDefault="00EB3D61" w:rsidP="005A1B53">
            <w:r>
              <w:t>Filename</w:t>
            </w:r>
          </w:p>
        </w:tc>
        <w:tc>
          <w:tcPr>
            <w:tcW w:w="1985" w:type="dxa"/>
          </w:tcPr>
          <w:p w14:paraId="47B10C24" w14:textId="77777777" w:rsidR="00EB3D61" w:rsidRPr="00AF7A49" w:rsidRDefault="00EB3D61" w:rsidP="005A1B53">
            <w:r w:rsidRPr="00AF7A49">
              <w:t>String</w:t>
            </w:r>
          </w:p>
        </w:tc>
        <w:tc>
          <w:tcPr>
            <w:tcW w:w="1417" w:type="dxa"/>
          </w:tcPr>
          <w:p w14:paraId="6E2BAF25" w14:textId="0B015311" w:rsidR="00EB3D61" w:rsidRPr="00AF7A49" w:rsidRDefault="00EB3D61" w:rsidP="005A1B53">
            <w:r>
              <w:t>Yes</w:t>
            </w:r>
          </w:p>
        </w:tc>
        <w:tc>
          <w:tcPr>
            <w:tcW w:w="1479" w:type="dxa"/>
          </w:tcPr>
          <w:p w14:paraId="1CEB1821" w14:textId="77777777" w:rsidR="00EB3D61" w:rsidRPr="00AF7A49" w:rsidRDefault="00EB3D61" w:rsidP="005A1B53">
            <w:r w:rsidRPr="00AF7A49">
              <w:t>None</w:t>
            </w:r>
          </w:p>
        </w:tc>
        <w:tc>
          <w:tcPr>
            <w:tcW w:w="1923" w:type="dxa"/>
          </w:tcPr>
          <w:p w14:paraId="02095CDE" w14:textId="679F7240" w:rsidR="00EB3D61" w:rsidRPr="00AF7A49" w:rsidRDefault="00EB3D61" w:rsidP="005A1B53"/>
        </w:tc>
      </w:tr>
      <w:tr w:rsidR="00EB3D61" w:rsidRPr="00AF7A49" w14:paraId="50C38002" w14:textId="77777777" w:rsidTr="005A1B53">
        <w:tc>
          <w:tcPr>
            <w:tcW w:w="2835" w:type="dxa"/>
          </w:tcPr>
          <w:p w14:paraId="75C57B2E" w14:textId="6E2A345C" w:rsidR="00EB3D61" w:rsidRPr="00AF7A49" w:rsidRDefault="00EB3D61" w:rsidP="005A1B53">
            <w:r>
              <w:t>Format</w:t>
            </w:r>
          </w:p>
        </w:tc>
        <w:tc>
          <w:tcPr>
            <w:tcW w:w="1985" w:type="dxa"/>
          </w:tcPr>
          <w:p w14:paraId="34139C4E" w14:textId="77777777" w:rsidR="00EB3D61" w:rsidRPr="00AF7A49" w:rsidRDefault="00EB3D61" w:rsidP="005A1B53">
            <w:r w:rsidRPr="00AF7A49">
              <w:t>String</w:t>
            </w:r>
          </w:p>
        </w:tc>
        <w:tc>
          <w:tcPr>
            <w:tcW w:w="1417" w:type="dxa"/>
          </w:tcPr>
          <w:p w14:paraId="6F603B44" w14:textId="3020C7F4" w:rsidR="00EB3D61" w:rsidRPr="00AF7A49" w:rsidRDefault="00EB3D61" w:rsidP="005A1B53">
            <w:r>
              <w:t>Yes</w:t>
            </w:r>
          </w:p>
        </w:tc>
        <w:tc>
          <w:tcPr>
            <w:tcW w:w="1479" w:type="dxa"/>
          </w:tcPr>
          <w:p w14:paraId="59CEA539" w14:textId="77777777" w:rsidR="00EB3D61" w:rsidRPr="00AF7A49" w:rsidRDefault="00EB3D61" w:rsidP="005A1B53">
            <w:r w:rsidRPr="00AF7A49">
              <w:t>None</w:t>
            </w:r>
          </w:p>
        </w:tc>
        <w:tc>
          <w:tcPr>
            <w:tcW w:w="1923" w:type="dxa"/>
          </w:tcPr>
          <w:p w14:paraId="67A56FEB" w14:textId="77777777" w:rsidR="00EB3D61" w:rsidRPr="00AF7A49" w:rsidRDefault="00EB3D61" w:rsidP="005A1B53"/>
        </w:tc>
      </w:tr>
      <w:tr w:rsidR="00EB3D61" w:rsidRPr="00AF7A49" w14:paraId="4779EAA4" w14:textId="77777777" w:rsidTr="005A1B53">
        <w:trPr>
          <w:cnfStyle w:val="000000100000" w:firstRow="0" w:lastRow="0" w:firstColumn="0" w:lastColumn="0" w:oddVBand="0" w:evenVBand="0" w:oddHBand="1" w:evenHBand="0" w:firstRowFirstColumn="0" w:firstRowLastColumn="0" w:lastRowFirstColumn="0" w:lastRowLastColumn="0"/>
        </w:trPr>
        <w:tc>
          <w:tcPr>
            <w:tcW w:w="2835" w:type="dxa"/>
          </w:tcPr>
          <w:p w14:paraId="7712AD4E" w14:textId="122F0F2A" w:rsidR="00EB3D61" w:rsidRPr="00AF7A49" w:rsidRDefault="00EB3D61" w:rsidP="005A1B53">
            <w:r>
              <w:t>Bytes</w:t>
            </w:r>
          </w:p>
        </w:tc>
        <w:tc>
          <w:tcPr>
            <w:tcW w:w="1985" w:type="dxa"/>
          </w:tcPr>
          <w:p w14:paraId="228F8EB6" w14:textId="77777777" w:rsidR="00EB3D61" w:rsidRPr="00AF7A49" w:rsidRDefault="00EB3D61" w:rsidP="005A1B53">
            <w:r w:rsidRPr="00AF7A49">
              <w:t>String</w:t>
            </w:r>
          </w:p>
        </w:tc>
        <w:tc>
          <w:tcPr>
            <w:tcW w:w="1417" w:type="dxa"/>
          </w:tcPr>
          <w:p w14:paraId="78629BE1" w14:textId="4118B93D" w:rsidR="00EB3D61" w:rsidRPr="00AF7A49" w:rsidRDefault="00EB3D61" w:rsidP="005A1B53">
            <w:r>
              <w:t>Yes</w:t>
            </w:r>
          </w:p>
        </w:tc>
        <w:tc>
          <w:tcPr>
            <w:tcW w:w="1479" w:type="dxa"/>
          </w:tcPr>
          <w:p w14:paraId="7A02F6AE" w14:textId="6832F852" w:rsidR="00EB3D61" w:rsidRPr="00AF7A49" w:rsidRDefault="00EB3D61" w:rsidP="005A1B53">
            <w:r>
              <w:t>None</w:t>
            </w:r>
          </w:p>
        </w:tc>
        <w:tc>
          <w:tcPr>
            <w:tcW w:w="1923" w:type="dxa"/>
          </w:tcPr>
          <w:p w14:paraId="5EBE596F" w14:textId="27884C1F" w:rsidR="00EB3D61" w:rsidRPr="00AF7A49" w:rsidRDefault="00EB3D61" w:rsidP="005A1B53">
            <w:proofErr w:type="spellStart"/>
            <w:r>
              <w:t>ByteArray</w:t>
            </w:r>
            <w:proofErr w:type="spellEnd"/>
            <w:r>
              <w:t xml:space="preserve"> encoded to base64 string</w:t>
            </w:r>
          </w:p>
        </w:tc>
      </w:tr>
      <w:tr w:rsidR="00EB3D61" w:rsidRPr="00AF7A49" w14:paraId="1EB59A2D" w14:textId="77777777" w:rsidTr="005A1B53">
        <w:tc>
          <w:tcPr>
            <w:tcW w:w="2835" w:type="dxa"/>
          </w:tcPr>
          <w:p w14:paraId="05A07810" w14:textId="0A17E32E" w:rsidR="00EB3D61" w:rsidRDefault="00EB3D61" w:rsidP="005A1B53">
            <w:r>
              <w:t>Thumbnail</w:t>
            </w:r>
          </w:p>
        </w:tc>
        <w:tc>
          <w:tcPr>
            <w:tcW w:w="1985" w:type="dxa"/>
          </w:tcPr>
          <w:p w14:paraId="782ABA47" w14:textId="4490CF4C" w:rsidR="00EB3D61" w:rsidRPr="00AF7A49" w:rsidRDefault="00EB3D61" w:rsidP="005A1B53">
            <w:r>
              <w:t>String</w:t>
            </w:r>
          </w:p>
        </w:tc>
        <w:tc>
          <w:tcPr>
            <w:tcW w:w="1417" w:type="dxa"/>
          </w:tcPr>
          <w:p w14:paraId="1A39260A" w14:textId="38C25D01" w:rsidR="00EB3D61" w:rsidRDefault="00EB3D61" w:rsidP="005A1B53">
            <w:r>
              <w:t>No</w:t>
            </w:r>
          </w:p>
        </w:tc>
        <w:tc>
          <w:tcPr>
            <w:tcW w:w="1479" w:type="dxa"/>
          </w:tcPr>
          <w:p w14:paraId="1D750502" w14:textId="5964BABB" w:rsidR="00EB3D61" w:rsidRDefault="00EB3D61" w:rsidP="005A1B53">
            <w:r>
              <w:t>None</w:t>
            </w:r>
          </w:p>
        </w:tc>
        <w:tc>
          <w:tcPr>
            <w:tcW w:w="1923" w:type="dxa"/>
          </w:tcPr>
          <w:p w14:paraId="2D4DDA1F" w14:textId="6AD1BA5A" w:rsidR="00EB3D61" w:rsidRDefault="00EB3D61" w:rsidP="005A1B53">
            <w:proofErr w:type="spellStart"/>
            <w:r>
              <w:t>ByteArray</w:t>
            </w:r>
            <w:proofErr w:type="spellEnd"/>
            <w:r>
              <w:t xml:space="preserve"> encoded to base64 string</w:t>
            </w:r>
          </w:p>
        </w:tc>
      </w:tr>
    </w:tbl>
    <w:p w14:paraId="2F746DE0" w14:textId="77777777" w:rsidR="00EB3D61" w:rsidRPr="00EB3D61" w:rsidRDefault="00EB3D61" w:rsidP="00EB3D61"/>
    <w:p w14:paraId="30F24AE2" w14:textId="72F52270" w:rsidR="00B44C44" w:rsidRDefault="356AF001" w:rsidP="00B44C44">
      <w:pPr>
        <w:pStyle w:val="Heading3"/>
      </w:pPr>
      <w:bookmarkStart w:id="44" w:name="_Toc76618660"/>
      <w:bookmarkStart w:id="45" w:name="_Toc1421546534"/>
      <w:r>
        <w:t>Operation request and response</w:t>
      </w:r>
      <w:bookmarkEnd w:id="44"/>
      <w:bookmarkEnd w:id="45"/>
    </w:p>
    <w:p w14:paraId="68091ECA" w14:textId="303CA897" w:rsidR="00CF3183" w:rsidRPr="00881885" w:rsidRDefault="004735D7" w:rsidP="00881885">
      <w:proofErr w:type="spellStart"/>
      <w:r>
        <w:t>TransportBookingRequest</w:t>
      </w:r>
      <w:proofErr w:type="spellEnd"/>
    </w:p>
    <w:tbl>
      <w:tblPr>
        <w:tblStyle w:val="PlainTable3"/>
        <w:tblW w:w="0" w:type="auto"/>
        <w:tblCellMar>
          <w:right w:w="0" w:type="dxa"/>
        </w:tblCellMar>
        <w:tblLook w:val="0420" w:firstRow="1" w:lastRow="0" w:firstColumn="0" w:lastColumn="0" w:noHBand="0" w:noVBand="1"/>
      </w:tblPr>
      <w:tblGrid>
        <w:gridCol w:w="2558"/>
        <w:gridCol w:w="1765"/>
        <w:gridCol w:w="1347"/>
        <w:gridCol w:w="1453"/>
        <w:gridCol w:w="2516"/>
      </w:tblGrid>
      <w:tr w:rsidR="00CF3183" w14:paraId="09AF6C06" w14:textId="77777777" w:rsidTr="00D9236C">
        <w:trPr>
          <w:cnfStyle w:val="100000000000" w:firstRow="1" w:lastRow="0" w:firstColumn="0" w:lastColumn="0" w:oddVBand="0" w:evenVBand="0" w:oddHBand="0" w:evenHBand="0" w:firstRowFirstColumn="0" w:firstRowLastColumn="0" w:lastRowFirstColumn="0" w:lastRowLastColumn="0"/>
        </w:trPr>
        <w:tc>
          <w:tcPr>
            <w:tcW w:w="2558" w:type="dxa"/>
          </w:tcPr>
          <w:p w14:paraId="40EF1781" w14:textId="77777777" w:rsidR="00CF3183" w:rsidRPr="00326950" w:rsidRDefault="00CF3183" w:rsidP="00D9236C">
            <w:r w:rsidRPr="00326950">
              <w:t>Field</w:t>
            </w:r>
          </w:p>
        </w:tc>
        <w:tc>
          <w:tcPr>
            <w:tcW w:w="1765" w:type="dxa"/>
          </w:tcPr>
          <w:p w14:paraId="2F658DD3" w14:textId="77777777" w:rsidR="00CF3183" w:rsidRPr="00326950" w:rsidRDefault="00CF3183" w:rsidP="00D9236C">
            <w:r w:rsidRPr="00326950">
              <w:t>Data type</w:t>
            </w:r>
          </w:p>
        </w:tc>
        <w:tc>
          <w:tcPr>
            <w:tcW w:w="1347" w:type="dxa"/>
          </w:tcPr>
          <w:p w14:paraId="65FEA8F3" w14:textId="77777777" w:rsidR="00CF3183" w:rsidRPr="00326950" w:rsidRDefault="00CF3183" w:rsidP="00D9236C">
            <w:r w:rsidRPr="00326950">
              <w:t>Mandatory</w:t>
            </w:r>
          </w:p>
        </w:tc>
        <w:tc>
          <w:tcPr>
            <w:tcW w:w="1453" w:type="dxa"/>
          </w:tcPr>
          <w:p w14:paraId="75A44F2F" w14:textId="77777777" w:rsidR="00CF3183" w:rsidRPr="00326950" w:rsidRDefault="00CF3183" w:rsidP="00D9236C">
            <w:r w:rsidRPr="00326950">
              <w:t>Restrictions</w:t>
            </w:r>
          </w:p>
        </w:tc>
        <w:tc>
          <w:tcPr>
            <w:tcW w:w="2516" w:type="dxa"/>
          </w:tcPr>
          <w:p w14:paraId="3B7EC745" w14:textId="77777777" w:rsidR="00CF3183" w:rsidRPr="00326950" w:rsidRDefault="00CF3183" w:rsidP="00D9236C">
            <w:r w:rsidRPr="00326950">
              <w:t>Description</w:t>
            </w:r>
          </w:p>
        </w:tc>
      </w:tr>
      <w:tr w:rsidR="00CF3183" w14:paraId="04FB8129" w14:textId="77777777" w:rsidTr="00D9236C">
        <w:trPr>
          <w:cnfStyle w:val="000000100000" w:firstRow="0" w:lastRow="0" w:firstColumn="0" w:lastColumn="0" w:oddVBand="0" w:evenVBand="0" w:oddHBand="1" w:evenHBand="0" w:firstRowFirstColumn="0" w:firstRowLastColumn="0" w:lastRowFirstColumn="0" w:lastRowLastColumn="0"/>
        </w:trPr>
        <w:tc>
          <w:tcPr>
            <w:tcW w:w="2558" w:type="dxa"/>
          </w:tcPr>
          <w:p w14:paraId="29CFE05F" w14:textId="77777777" w:rsidR="00CF3183" w:rsidRPr="00326950" w:rsidRDefault="00CF3183" w:rsidP="00D9236C">
            <w:r w:rsidRPr="00326950">
              <w:t>Booking</w:t>
            </w:r>
          </w:p>
        </w:tc>
        <w:tc>
          <w:tcPr>
            <w:tcW w:w="1765" w:type="dxa"/>
          </w:tcPr>
          <w:p w14:paraId="26DF6D36" w14:textId="77777777" w:rsidR="00CF3183" w:rsidRPr="00326950" w:rsidRDefault="00CF3183" w:rsidP="00D9236C">
            <w:proofErr w:type="spellStart"/>
            <w:r w:rsidRPr="00326950">
              <w:t>TransportBooking</w:t>
            </w:r>
            <w:proofErr w:type="spellEnd"/>
          </w:p>
        </w:tc>
        <w:tc>
          <w:tcPr>
            <w:tcW w:w="1347" w:type="dxa"/>
          </w:tcPr>
          <w:p w14:paraId="646D7C25" w14:textId="77777777" w:rsidR="00CF3183" w:rsidRPr="00326950" w:rsidRDefault="00CF3183" w:rsidP="00D9236C">
            <w:r w:rsidRPr="00326950">
              <w:t>Yes</w:t>
            </w:r>
          </w:p>
        </w:tc>
        <w:tc>
          <w:tcPr>
            <w:tcW w:w="1453" w:type="dxa"/>
          </w:tcPr>
          <w:p w14:paraId="574074E0" w14:textId="77777777" w:rsidR="00CF3183" w:rsidRPr="00326950" w:rsidRDefault="00CF3183" w:rsidP="00D9236C">
            <w:r w:rsidRPr="00326950">
              <w:t>None</w:t>
            </w:r>
          </w:p>
        </w:tc>
        <w:tc>
          <w:tcPr>
            <w:tcW w:w="2516" w:type="dxa"/>
          </w:tcPr>
          <w:p w14:paraId="5ED0A29E" w14:textId="77777777" w:rsidR="00CF3183" w:rsidRPr="00326950" w:rsidRDefault="00CF3183" w:rsidP="00D9236C">
            <w:r w:rsidRPr="00326950">
              <w:t>Transport booking that should be saved.</w:t>
            </w:r>
          </w:p>
        </w:tc>
      </w:tr>
      <w:tr w:rsidR="00CF3183" w14:paraId="5899D900" w14:textId="77777777" w:rsidTr="00D9236C">
        <w:tc>
          <w:tcPr>
            <w:tcW w:w="2558" w:type="dxa"/>
          </w:tcPr>
          <w:p w14:paraId="3F96BBBD" w14:textId="77777777" w:rsidR="00CF3183" w:rsidRPr="00326950" w:rsidRDefault="00CF3183" w:rsidP="00D9236C">
            <w:proofErr w:type="spellStart"/>
            <w:r w:rsidRPr="00326950">
              <w:t>ExternalUser</w:t>
            </w:r>
            <w:proofErr w:type="spellEnd"/>
          </w:p>
        </w:tc>
        <w:tc>
          <w:tcPr>
            <w:tcW w:w="1765" w:type="dxa"/>
          </w:tcPr>
          <w:p w14:paraId="14AD2432" w14:textId="77777777" w:rsidR="00CF3183" w:rsidRPr="00326950" w:rsidRDefault="00CF3183" w:rsidP="00D9236C">
            <w:r w:rsidRPr="00326950">
              <w:t>String</w:t>
            </w:r>
          </w:p>
        </w:tc>
        <w:tc>
          <w:tcPr>
            <w:tcW w:w="1347" w:type="dxa"/>
          </w:tcPr>
          <w:p w14:paraId="5152402B" w14:textId="77777777" w:rsidR="00CF3183" w:rsidRPr="00326950" w:rsidRDefault="00CF3183" w:rsidP="00D9236C">
            <w:r w:rsidRPr="00326950">
              <w:t>No</w:t>
            </w:r>
          </w:p>
        </w:tc>
        <w:tc>
          <w:tcPr>
            <w:tcW w:w="1453" w:type="dxa"/>
          </w:tcPr>
          <w:p w14:paraId="5B749FB0" w14:textId="77777777" w:rsidR="00CF3183" w:rsidRPr="00326950" w:rsidRDefault="00CF3183" w:rsidP="00D9236C">
            <w:r w:rsidRPr="00326950">
              <w:t>None</w:t>
            </w:r>
          </w:p>
        </w:tc>
        <w:tc>
          <w:tcPr>
            <w:tcW w:w="2516" w:type="dxa"/>
          </w:tcPr>
          <w:p w14:paraId="241F1CA0" w14:textId="77777777" w:rsidR="00CF3183" w:rsidRPr="00326950" w:rsidRDefault="00CF3183" w:rsidP="00D9236C"/>
        </w:tc>
      </w:tr>
    </w:tbl>
    <w:p w14:paraId="6F978987" w14:textId="37F602BD" w:rsidR="00CF3183" w:rsidRDefault="00CF3183" w:rsidP="00CF3183">
      <w:pPr>
        <w:spacing w:line="259" w:lineRule="auto"/>
      </w:pPr>
    </w:p>
    <w:p w14:paraId="2383FD7A" w14:textId="2D302B4C" w:rsidR="00CF3183" w:rsidRPr="004735D7" w:rsidRDefault="004735D7" w:rsidP="004735D7">
      <w:proofErr w:type="spellStart"/>
      <w:r>
        <w:t>TransportBookingResponse</w:t>
      </w:r>
      <w:proofErr w:type="spellEnd"/>
    </w:p>
    <w:tbl>
      <w:tblPr>
        <w:tblStyle w:val="PlainTable3"/>
        <w:tblW w:w="9639" w:type="dxa"/>
        <w:tblLayout w:type="fixed"/>
        <w:tblCellMar>
          <w:right w:w="0" w:type="dxa"/>
        </w:tblCellMar>
        <w:tblLook w:val="0420" w:firstRow="1" w:lastRow="0" w:firstColumn="0" w:lastColumn="0" w:noHBand="0" w:noVBand="1"/>
      </w:tblPr>
      <w:tblGrid>
        <w:gridCol w:w="2410"/>
        <w:gridCol w:w="1417"/>
        <w:gridCol w:w="1418"/>
        <w:gridCol w:w="1559"/>
        <w:gridCol w:w="2835"/>
      </w:tblGrid>
      <w:tr w:rsidR="00CF3183" w14:paraId="7F71FE7E" w14:textId="77777777" w:rsidTr="784A8BF4">
        <w:trPr>
          <w:cnfStyle w:val="100000000000" w:firstRow="1" w:lastRow="0" w:firstColumn="0" w:lastColumn="0" w:oddVBand="0" w:evenVBand="0" w:oddHBand="0" w:evenHBand="0" w:firstRowFirstColumn="0" w:firstRowLastColumn="0" w:lastRowFirstColumn="0" w:lastRowLastColumn="0"/>
        </w:trPr>
        <w:tc>
          <w:tcPr>
            <w:tcW w:w="2410" w:type="dxa"/>
          </w:tcPr>
          <w:p w14:paraId="199FE77F" w14:textId="77777777" w:rsidR="00CF3183" w:rsidRPr="0080655B" w:rsidRDefault="00CF3183" w:rsidP="00D9236C">
            <w:r w:rsidRPr="0080655B">
              <w:t>Field</w:t>
            </w:r>
          </w:p>
        </w:tc>
        <w:tc>
          <w:tcPr>
            <w:tcW w:w="1417" w:type="dxa"/>
          </w:tcPr>
          <w:p w14:paraId="2680B321" w14:textId="77777777" w:rsidR="00CF3183" w:rsidRPr="0080655B" w:rsidRDefault="00CF3183" w:rsidP="00D9236C">
            <w:r w:rsidRPr="0080655B">
              <w:t>Data type</w:t>
            </w:r>
          </w:p>
        </w:tc>
        <w:tc>
          <w:tcPr>
            <w:tcW w:w="1418" w:type="dxa"/>
          </w:tcPr>
          <w:p w14:paraId="3264B11C" w14:textId="77777777" w:rsidR="00CF3183" w:rsidRPr="0080655B" w:rsidRDefault="00CF3183" w:rsidP="00D9236C">
            <w:r w:rsidRPr="0080655B">
              <w:t>Mandatory</w:t>
            </w:r>
          </w:p>
        </w:tc>
        <w:tc>
          <w:tcPr>
            <w:tcW w:w="1559" w:type="dxa"/>
          </w:tcPr>
          <w:p w14:paraId="5BEB5AE2" w14:textId="77777777" w:rsidR="00CF3183" w:rsidRPr="0080655B" w:rsidRDefault="00CF3183" w:rsidP="00D9236C">
            <w:r w:rsidRPr="0080655B">
              <w:t>Restrictions</w:t>
            </w:r>
          </w:p>
        </w:tc>
        <w:tc>
          <w:tcPr>
            <w:tcW w:w="2835" w:type="dxa"/>
          </w:tcPr>
          <w:p w14:paraId="6F0A7687" w14:textId="77777777" w:rsidR="00CF3183" w:rsidRPr="0080655B" w:rsidRDefault="00CF3183" w:rsidP="00D9236C">
            <w:r w:rsidRPr="0080655B">
              <w:t>Description</w:t>
            </w:r>
          </w:p>
        </w:tc>
      </w:tr>
      <w:tr w:rsidR="00CF3183" w14:paraId="7442C92A" w14:textId="77777777" w:rsidTr="784A8BF4">
        <w:trPr>
          <w:cnfStyle w:val="000000100000" w:firstRow="0" w:lastRow="0" w:firstColumn="0" w:lastColumn="0" w:oddVBand="0" w:evenVBand="0" w:oddHBand="1" w:evenHBand="0" w:firstRowFirstColumn="0" w:firstRowLastColumn="0" w:lastRowFirstColumn="0" w:lastRowLastColumn="0"/>
        </w:trPr>
        <w:tc>
          <w:tcPr>
            <w:tcW w:w="2410" w:type="dxa"/>
          </w:tcPr>
          <w:p w14:paraId="533D25E0" w14:textId="77777777" w:rsidR="00CF3183" w:rsidRPr="0080655B" w:rsidRDefault="00CF3183" w:rsidP="00D9236C">
            <w:proofErr w:type="spellStart"/>
            <w:r w:rsidRPr="0080655B">
              <w:t>BookingId</w:t>
            </w:r>
            <w:proofErr w:type="spellEnd"/>
          </w:p>
        </w:tc>
        <w:tc>
          <w:tcPr>
            <w:tcW w:w="1417" w:type="dxa"/>
          </w:tcPr>
          <w:p w14:paraId="6BE2F730" w14:textId="75D53D2E" w:rsidR="00CF3183" w:rsidRPr="0080655B" w:rsidRDefault="00E258DF" w:rsidP="00D9236C">
            <w:r>
              <w:t>String</w:t>
            </w:r>
          </w:p>
        </w:tc>
        <w:tc>
          <w:tcPr>
            <w:tcW w:w="1418" w:type="dxa"/>
          </w:tcPr>
          <w:p w14:paraId="7D31CD17" w14:textId="745F27EC" w:rsidR="00CF3183" w:rsidRPr="0080655B" w:rsidRDefault="00344D30" w:rsidP="00D9236C">
            <w:r>
              <w:t>Yes</w:t>
            </w:r>
          </w:p>
        </w:tc>
        <w:tc>
          <w:tcPr>
            <w:tcW w:w="1559" w:type="dxa"/>
          </w:tcPr>
          <w:p w14:paraId="7A95F7D8" w14:textId="77777777" w:rsidR="00CF3183" w:rsidRPr="0080655B" w:rsidRDefault="00CF3183" w:rsidP="00D9236C">
            <w:r w:rsidRPr="0080655B">
              <w:t>None</w:t>
            </w:r>
          </w:p>
        </w:tc>
        <w:tc>
          <w:tcPr>
            <w:tcW w:w="2835" w:type="dxa"/>
          </w:tcPr>
          <w:p w14:paraId="6652097C" w14:textId="0746D77D" w:rsidR="00CF3183" w:rsidRPr="0080655B" w:rsidRDefault="243FEAC7" w:rsidP="243FEAC7">
            <w:proofErr w:type="spellStart"/>
            <w:r>
              <w:t>TransferSchedulingBroker</w:t>
            </w:r>
            <w:proofErr w:type="spellEnd"/>
            <w:r>
              <w:t xml:space="preserve"> Id of created Booking. Null if Transport was not created.</w:t>
            </w:r>
          </w:p>
        </w:tc>
      </w:tr>
      <w:tr w:rsidR="00344D30" w14:paraId="2C083382" w14:textId="77777777" w:rsidTr="784A8BF4">
        <w:tc>
          <w:tcPr>
            <w:tcW w:w="2410" w:type="dxa"/>
          </w:tcPr>
          <w:p w14:paraId="2F47A83B" w14:textId="71F5D3BE" w:rsidR="00344D30" w:rsidRPr="0080655B" w:rsidRDefault="00344D30" w:rsidP="00D9236C">
            <w:proofErr w:type="spellStart"/>
            <w:r>
              <w:t>LogisId</w:t>
            </w:r>
            <w:proofErr w:type="spellEnd"/>
          </w:p>
        </w:tc>
        <w:tc>
          <w:tcPr>
            <w:tcW w:w="1417" w:type="dxa"/>
          </w:tcPr>
          <w:p w14:paraId="6B0DA171" w14:textId="6D24B07D" w:rsidR="00344D30" w:rsidRPr="0080655B" w:rsidRDefault="00344D30" w:rsidP="00D9236C">
            <w:r>
              <w:t>String</w:t>
            </w:r>
          </w:p>
        </w:tc>
        <w:tc>
          <w:tcPr>
            <w:tcW w:w="1418" w:type="dxa"/>
          </w:tcPr>
          <w:p w14:paraId="04F76D3B" w14:textId="5461F8F7" w:rsidR="00344D30" w:rsidRPr="0080655B" w:rsidRDefault="00344D30" w:rsidP="00D9236C">
            <w:r>
              <w:t>Yes</w:t>
            </w:r>
          </w:p>
        </w:tc>
        <w:tc>
          <w:tcPr>
            <w:tcW w:w="1559" w:type="dxa"/>
          </w:tcPr>
          <w:p w14:paraId="2326299B" w14:textId="2D98F7EB" w:rsidR="00344D30" w:rsidRPr="0080655B" w:rsidRDefault="00344D30" w:rsidP="00D9236C">
            <w:r>
              <w:t>None</w:t>
            </w:r>
          </w:p>
        </w:tc>
        <w:tc>
          <w:tcPr>
            <w:tcW w:w="2835" w:type="dxa"/>
          </w:tcPr>
          <w:p w14:paraId="0A16E97E" w14:textId="48026C1B" w:rsidR="00344D30" w:rsidRPr="0080655B" w:rsidRDefault="00344D30" w:rsidP="00D9236C">
            <w:r>
              <w:t xml:space="preserve">Logis </w:t>
            </w:r>
            <w:r w:rsidRPr="0080655B">
              <w:t>Id of created Booking. Null if Transport was not created.</w:t>
            </w:r>
          </w:p>
        </w:tc>
      </w:tr>
      <w:tr w:rsidR="00CF3183" w14:paraId="1B9C5801" w14:textId="77777777" w:rsidTr="784A8BF4">
        <w:trPr>
          <w:cnfStyle w:val="000000100000" w:firstRow="0" w:lastRow="0" w:firstColumn="0" w:lastColumn="0" w:oddVBand="0" w:evenVBand="0" w:oddHBand="1" w:evenHBand="0" w:firstRowFirstColumn="0" w:firstRowLastColumn="0" w:lastRowFirstColumn="0" w:lastRowLastColumn="0"/>
        </w:trPr>
        <w:tc>
          <w:tcPr>
            <w:tcW w:w="2410" w:type="dxa"/>
          </w:tcPr>
          <w:p w14:paraId="412C3869" w14:textId="2B0D6847" w:rsidR="00CF3183" w:rsidRPr="0080655B" w:rsidRDefault="00344D30" w:rsidP="00D9236C">
            <w:proofErr w:type="spellStart"/>
            <w:r>
              <w:t>ResponseCode</w:t>
            </w:r>
            <w:proofErr w:type="spellEnd"/>
          </w:p>
        </w:tc>
        <w:tc>
          <w:tcPr>
            <w:tcW w:w="1417" w:type="dxa"/>
          </w:tcPr>
          <w:p w14:paraId="587CDA34" w14:textId="77777777" w:rsidR="00CF3183" w:rsidRPr="0080655B" w:rsidRDefault="00CF3183" w:rsidP="00D9236C">
            <w:r w:rsidRPr="0080655B">
              <w:t>String</w:t>
            </w:r>
          </w:p>
        </w:tc>
        <w:tc>
          <w:tcPr>
            <w:tcW w:w="1418" w:type="dxa"/>
          </w:tcPr>
          <w:p w14:paraId="48CBD05C" w14:textId="77777777" w:rsidR="00CF3183" w:rsidRPr="0080655B" w:rsidRDefault="00CF3183" w:rsidP="00D9236C">
            <w:r w:rsidRPr="0080655B">
              <w:t>Yes</w:t>
            </w:r>
          </w:p>
        </w:tc>
        <w:tc>
          <w:tcPr>
            <w:tcW w:w="1559" w:type="dxa"/>
          </w:tcPr>
          <w:p w14:paraId="4E054099" w14:textId="77777777" w:rsidR="00CF3183" w:rsidRPr="0080655B" w:rsidRDefault="00CF3183" w:rsidP="00D9236C">
            <w:r w:rsidRPr="0080655B">
              <w:t>Enumeration</w:t>
            </w:r>
          </w:p>
        </w:tc>
        <w:tc>
          <w:tcPr>
            <w:tcW w:w="2835" w:type="dxa"/>
          </w:tcPr>
          <w:p w14:paraId="3A8C0BFE" w14:textId="77777777" w:rsidR="00CF3183" w:rsidRDefault="00CF3183" w:rsidP="00D9236C">
            <w:r w:rsidRPr="0080655B">
              <w:t>Booking Status. One of the following:</w:t>
            </w:r>
          </w:p>
          <w:p w14:paraId="29B4E405" w14:textId="1289EC38" w:rsidR="00CF3183" w:rsidRPr="0080655B" w:rsidRDefault="00CF3183" w:rsidP="00D9236C">
            <w:proofErr w:type="gramStart"/>
            <w:r w:rsidRPr="0080655B">
              <w:t>Error,Error</w:t>
            </w:r>
            <w:proofErr w:type="gramEnd"/>
            <w:r w:rsidRPr="0080655B">
              <w:t>_</w:t>
            </w:r>
            <w:proofErr w:type="gramStart"/>
            <w:r w:rsidRPr="0080655B">
              <w:t>IdNotFound,Rejected</w:t>
            </w:r>
            <w:proofErr w:type="gramEnd"/>
            <w:r w:rsidRPr="0080655B">
              <w:t>,</w:t>
            </w:r>
            <w:proofErr w:type="gramStart"/>
            <w:r w:rsidRPr="0080655B">
              <w:t>Rejected</w:t>
            </w:r>
            <w:proofErr w:type="gramEnd"/>
            <w:r w:rsidRPr="0080655B">
              <w:t>_</w:t>
            </w:r>
            <w:proofErr w:type="gramStart"/>
            <w:r w:rsidRPr="0080655B">
              <w:t>NoCoordinates,Rejected</w:t>
            </w:r>
            <w:proofErr w:type="gramEnd"/>
            <w:r w:rsidRPr="0080655B">
              <w:t>_AlreadyStarted,</w:t>
            </w:r>
            <w:r w:rsidR="00F510E1">
              <w:t xml:space="preserve"> </w:t>
            </w:r>
            <w:proofErr w:type="spellStart"/>
            <w:proofErr w:type="gramStart"/>
            <w:r w:rsidRPr="0080655B">
              <w:t>Accepted,Unknown</w:t>
            </w:r>
            <w:proofErr w:type="spellEnd"/>
            <w:proofErr w:type="gramEnd"/>
            <w:r w:rsidRPr="0080655B">
              <w:t>.</w:t>
            </w:r>
          </w:p>
        </w:tc>
      </w:tr>
      <w:tr w:rsidR="00CF3183" w14:paraId="7C1E95D5" w14:textId="77777777" w:rsidTr="784A8BF4">
        <w:tc>
          <w:tcPr>
            <w:tcW w:w="2410" w:type="dxa"/>
          </w:tcPr>
          <w:p w14:paraId="5292EAFE" w14:textId="77777777" w:rsidR="00CF3183" w:rsidRPr="0080655B" w:rsidRDefault="00CF3183" w:rsidP="00D9236C">
            <w:proofErr w:type="spellStart"/>
            <w:r w:rsidRPr="0080655B">
              <w:t>PlannedPickupTime</w:t>
            </w:r>
            <w:proofErr w:type="spellEnd"/>
          </w:p>
        </w:tc>
        <w:tc>
          <w:tcPr>
            <w:tcW w:w="1417" w:type="dxa"/>
          </w:tcPr>
          <w:p w14:paraId="694DF866" w14:textId="77777777" w:rsidR="00CF3183" w:rsidRPr="0080655B" w:rsidRDefault="00CF3183" w:rsidP="00D9236C">
            <w:proofErr w:type="spellStart"/>
            <w:r w:rsidRPr="0080655B">
              <w:t>DateTime</w:t>
            </w:r>
            <w:proofErr w:type="spellEnd"/>
          </w:p>
        </w:tc>
        <w:tc>
          <w:tcPr>
            <w:tcW w:w="1418" w:type="dxa"/>
          </w:tcPr>
          <w:p w14:paraId="6F3F50FF" w14:textId="77777777" w:rsidR="00CF3183" w:rsidRPr="0080655B" w:rsidRDefault="00CF3183" w:rsidP="00D9236C">
            <w:r w:rsidRPr="0080655B">
              <w:t>No</w:t>
            </w:r>
          </w:p>
        </w:tc>
        <w:tc>
          <w:tcPr>
            <w:tcW w:w="1559" w:type="dxa"/>
          </w:tcPr>
          <w:p w14:paraId="6B132EB6" w14:textId="77777777" w:rsidR="00CF3183" w:rsidRPr="0080655B" w:rsidRDefault="00CF3183" w:rsidP="00D9236C">
            <w:r w:rsidRPr="0080655B">
              <w:t>None</w:t>
            </w:r>
          </w:p>
        </w:tc>
        <w:tc>
          <w:tcPr>
            <w:tcW w:w="2835" w:type="dxa"/>
          </w:tcPr>
          <w:p w14:paraId="59F3E17E" w14:textId="77777777" w:rsidR="00CF3183" w:rsidRPr="0080655B" w:rsidRDefault="00CF3183" w:rsidP="00D9236C"/>
        </w:tc>
      </w:tr>
      <w:tr w:rsidR="00CF3183" w14:paraId="53FA1BD1" w14:textId="77777777" w:rsidTr="784A8BF4">
        <w:trPr>
          <w:cnfStyle w:val="000000100000" w:firstRow="0" w:lastRow="0" w:firstColumn="0" w:lastColumn="0" w:oddVBand="0" w:evenVBand="0" w:oddHBand="1" w:evenHBand="0" w:firstRowFirstColumn="0" w:firstRowLastColumn="0" w:lastRowFirstColumn="0" w:lastRowLastColumn="0"/>
        </w:trPr>
        <w:tc>
          <w:tcPr>
            <w:tcW w:w="2410" w:type="dxa"/>
          </w:tcPr>
          <w:p w14:paraId="3C66FE45" w14:textId="77777777" w:rsidR="00CF3183" w:rsidRPr="0080655B" w:rsidRDefault="00CF3183" w:rsidP="00D9236C">
            <w:proofErr w:type="spellStart"/>
            <w:r w:rsidRPr="0080655B">
              <w:t>PlannedDropoffTime</w:t>
            </w:r>
            <w:proofErr w:type="spellEnd"/>
          </w:p>
        </w:tc>
        <w:tc>
          <w:tcPr>
            <w:tcW w:w="1417" w:type="dxa"/>
          </w:tcPr>
          <w:p w14:paraId="56357A80" w14:textId="77777777" w:rsidR="00CF3183" w:rsidRPr="0080655B" w:rsidRDefault="00CF3183" w:rsidP="00D9236C">
            <w:proofErr w:type="spellStart"/>
            <w:r w:rsidRPr="0080655B">
              <w:t>DateTime</w:t>
            </w:r>
            <w:proofErr w:type="spellEnd"/>
          </w:p>
        </w:tc>
        <w:tc>
          <w:tcPr>
            <w:tcW w:w="1418" w:type="dxa"/>
          </w:tcPr>
          <w:p w14:paraId="5CA96DBE" w14:textId="77777777" w:rsidR="00CF3183" w:rsidRPr="0080655B" w:rsidRDefault="00CF3183" w:rsidP="00D9236C">
            <w:r w:rsidRPr="0080655B">
              <w:t>No</w:t>
            </w:r>
          </w:p>
        </w:tc>
        <w:tc>
          <w:tcPr>
            <w:tcW w:w="1559" w:type="dxa"/>
          </w:tcPr>
          <w:p w14:paraId="6AE40BC8" w14:textId="77777777" w:rsidR="00CF3183" w:rsidRPr="0080655B" w:rsidRDefault="00CF3183" w:rsidP="00D9236C">
            <w:r w:rsidRPr="0080655B">
              <w:t>None</w:t>
            </w:r>
          </w:p>
        </w:tc>
        <w:tc>
          <w:tcPr>
            <w:tcW w:w="2835" w:type="dxa"/>
          </w:tcPr>
          <w:p w14:paraId="49A4D7DD" w14:textId="77777777" w:rsidR="00CF3183" w:rsidRDefault="00CF3183" w:rsidP="00D9236C"/>
        </w:tc>
      </w:tr>
      <w:tr w:rsidR="784A8BF4" w14:paraId="2B5C48B7" w14:textId="77777777" w:rsidTr="784A8BF4">
        <w:trPr>
          <w:trHeight w:val="300"/>
        </w:trPr>
        <w:tc>
          <w:tcPr>
            <w:tcW w:w="2410" w:type="dxa"/>
          </w:tcPr>
          <w:p w14:paraId="57585A71" w14:textId="6446FDDD" w:rsidR="784A8BF4" w:rsidRDefault="784A8BF4" w:rsidP="784A8BF4">
            <w:proofErr w:type="spellStart"/>
            <w:r>
              <w:t>RequestedTime</w:t>
            </w:r>
            <w:proofErr w:type="spellEnd"/>
          </w:p>
        </w:tc>
        <w:tc>
          <w:tcPr>
            <w:tcW w:w="1417" w:type="dxa"/>
          </w:tcPr>
          <w:p w14:paraId="414652CF" w14:textId="1E679E2A" w:rsidR="784A8BF4" w:rsidRDefault="784A8BF4" w:rsidP="784A8BF4">
            <w:proofErr w:type="spellStart"/>
            <w:r>
              <w:t>DateTime</w:t>
            </w:r>
            <w:proofErr w:type="spellEnd"/>
          </w:p>
        </w:tc>
        <w:tc>
          <w:tcPr>
            <w:tcW w:w="1418" w:type="dxa"/>
          </w:tcPr>
          <w:p w14:paraId="2172B008" w14:textId="37F7EE6E" w:rsidR="784A8BF4" w:rsidRDefault="784A8BF4" w:rsidP="784A8BF4">
            <w:r>
              <w:t>Yes</w:t>
            </w:r>
          </w:p>
        </w:tc>
        <w:tc>
          <w:tcPr>
            <w:tcW w:w="1559" w:type="dxa"/>
          </w:tcPr>
          <w:p w14:paraId="19FA9CA5" w14:textId="0F684D16" w:rsidR="784A8BF4" w:rsidRDefault="784A8BF4" w:rsidP="784A8BF4">
            <w:r>
              <w:t>None</w:t>
            </w:r>
          </w:p>
        </w:tc>
        <w:tc>
          <w:tcPr>
            <w:tcW w:w="2835" w:type="dxa"/>
          </w:tcPr>
          <w:p w14:paraId="0D4DAE8E" w14:textId="4766B19C" w:rsidR="784A8BF4" w:rsidRDefault="784A8BF4" w:rsidP="784A8BF4">
            <w:r>
              <w:t>Negotiated or Requested Time</w:t>
            </w:r>
          </w:p>
        </w:tc>
      </w:tr>
    </w:tbl>
    <w:p w14:paraId="3D09F54C" w14:textId="77777777" w:rsidR="00CF3183" w:rsidRDefault="00CF3183" w:rsidP="00CF3183">
      <w:pPr>
        <w:spacing w:line="259" w:lineRule="auto"/>
      </w:pPr>
    </w:p>
    <w:p w14:paraId="5ECBF0AD" w14:textId="3C4D27C5" w:rsidR="00B44C44" w:rsidRPr="005C06E8" w:rsidRDefault="00B44C44" w:rsidP="00B44C44">
      <w:proofErr w:type="spellStart"/>
      <w:r>
        <w:t>TransportConfirmationRequest</w:t>
      </w:r>
      <w:proofErr w:type="spellEnd"/>
    </w:p>
    <w:tbl>
      <w:tblPr>
        <w:tblStyle w:val="PlainTable3"/>
        <w:tblW w:w="9639" w:type="dxa"/>
        <w:tblLayout w:type="fixed"/>
        <w:tblCellMar>
          <w:right w:w="0" w:type="dxa"/>
        </w:tblCellMar>
        <w:tblLook w:val="0420" w:firstRow="1" w:lastRow="0" w:firstColumn="0" w:lastColumn="0" w:noHBand="0" w:noVBand="1"/>
      </w:tblPr>
      <w:tblGrid>
        <w:gridCol w:w="2410"/>
        <w:gridCol w:w="1417"/>
        <w:gridCol w:w="1418"/>
        <w:gridCol w:w="1559"/>
        <w:gridCol w:w="2835"/>
      </w:tblGrid>
      <w:tr w:rsidR="00344D30" w14:paraId="2F9FFBC0" w14:textId="77777777" w:rsidTr="637917A2">
        <w:trPr>
          <w:cnfStyle w:val="100000000000" w:firstRow="1" w:lastRow="0" w:firstColumn="0" w:lastColumn="0" w:oddVBand="0" w:evenVBand="0" w:oddHBand="0" w:evenHBand="0" w:firstRowFirstColumn="0" w:firstRowLastColumn="0" w:lastRowFirstColumn="0" w:lastRowLastColumn="0"/>
        </w:trPr>
        <w:tc>
          <w:tcPr>
            <w:tcW w:w="2410" w:type="dxa"/>
          </w:tcPr>
          <w:p w14:paraId="7C0F72FB" w14:textId="77777777" w:rsidR="00344D30" w:rsidRPr="0080655B" w:rsidRDefault="00344D30" w:rsidP="00675CB4">
            <w:r w:rsidRPr="0080655B">
              <w:t>Field</w:t>
            </w:r>
          </w:p>
        </w:tc>
        <w:tc>
          <w:tcPr>
            <w:tcW w:w="1417" w:type="dxa"/>
          </w:tcPr>
          <w:p w14:paraId="77BAF0D4" w14:textId="77777777" w:rsidR="00344D30" w:rsidRPr="0080655B" w:rsidRDefault="00344D30" w:rsidP="00675CB4">
            <w:r w:rsidRPr="0080655B">
              <w:t>Data type</w:t>
            </w:r>
          </w:p>
        </w:tc>
        <w:tc>
          <w:tcPr>
            <w:tcW w:w="1418" w:type="dxa"/>
          </w:tcPr>
          <w:p w14:paraId="59B5F9B6" w14:textId="77777777" w:rsidR="00344D30" w:rsidRPr="0080655B" w:rsidRDefault="00344D30" w:rsidP="00675CB4">
            <w:r w:rsidRPr="0080655B">
              <w:t>Mandatory</w:t>
            </w:r>
          </w:p>
        </w:tc>
        <w:tc>
          <w:tcPr>
            <w:tcW w:w="1559" w:type="dxa"/>
          </w:tcPr>
          <w:p w14:paraId="3539AF55" w14:textId="77777777" w:rsidR="00344D30" w:rsidRPr="0080655B" w:rsidRDefault="00344D30" w:rsidP="00675CB4">
            <w:r w:rsidRPr="0080655B">
              <w:t>Restrictions</w:t>
            </w:r>
          </w:p>
        </w:tc>
        <w:tc>
          <w:tcPr>
            <w:tcW w:w="2835" w:type="dxa"/>
          </w:tcPr>
          <w:p w14:paraId="01081F28" w14:textId="77777777" w:rsidR="00344D30" w:rsidRPr="0080655B" w:rsidRDefault="00344D30" w:rsidP="00675CB4">
            <w:r w:rsidRPr="0080655B">
              <w:t>Description</w:t>
            </w:r>
          </w:p>
        </w:tc>
      </w:tr>
      <w:tr w:rsidR="00344D30" w14:paraId="21705B4D" w14:textId="77777777" w:rsidTr="637917A2">
        <w:trPr>
          <w:cnfStyle w:val="000000100000" w:firstRow="0" w:lastRow="0" w:firstColumn="0" w:lastColumn="0" w:oddVBand="0" w:evenVBand="0" w:oddHBand="1" w:evenHBand="0" w:firstRowFirstColumn="0" w:firstRowLastColumn="0" w:lastRowFirstColumn="0" w:lastRowLastColumn="0"/>
        </w:trPr>
        <w:tc>
          <w:tcPr>
            <w:tcW w:w="2410" w:type="dxa"/>
          </w:tcPr>
          <w:p w14:paraId="2789D3C3" w14:textId="77777777" w:rsidR="00344D30" w:rsidRPr="0080655B" w:rsidRDefault="00344D30" w:rsidP="00675CB4">
            <w:proofErr w:type="spellStart"/>
            <w:r w:rsidRPr="0080655B">
              <w:t>BookingId</w:t>
            </w:r>
            <w:proofErr w:type="spellEnd"/>
          </w:p>
        </w:tc>
        <w:tc>
          <w:tcPr>
            <w:tcW w:w="1417" w:type="dxa"/>
          </w:tcPr>
          <w:p w14:paraId="6D8DAB1A" w14:textId="77777777" w:rsidR="00344D30" w:rsidRPr="0080655B" w:rsidRDefault="00344D30" w:rsidP="00675CB4">
            <w:r>
              <w:t>String</w:t>
            </w:r>
          </w:p>
        </w:tc>
        <w:tc>
          <w:tcPr>
            <w:tcW w:w="1418" w:type="dxa"/>
          </w:tcPr>
          <w:p w14:paraId="6EEA0309" w14:textId="0E5AF61A" w:rsidR="00344D30" w:rsidRPr="0080655B" w:rsidRDefault="00344D30" w:rsidP="00675CB4">
            <w:r>
              <w:t>Yes</w:t>
            </w:r>
          </w:p>
        </w:tc>
        <w:tc>
          <w:tcPr>
            <w:tcW w:w="1559" w:type="dxa"/>
          </w:tcPr>
          <w:p w14:paraId="228358CC" w14:textId="77777777" w:rsidR="00344D30" w:rsidRPr="0080655B" w:rsidRDefault="00344D30" w:rsidP="00675CB4">
            <w:r w:rsidRPr="0080655B">
              <w:t>None</w:t>
            </w:r>
          </w:p>
        </w:tc>
        <w:tc>
          <w:tcPr>
            <w:tcW w:w="2835" w:type="dxa"/>
          </w:tcPr>
          <w:p w14:paraId="23F24C93" w14:textId="1D57B637" w:rsidR="00344D30" w:rsidRPr="0080655B" w:rsidRDefault="00344D30" w:rsidP="00675CB4">
            <w:r w:rsidRPr="0080655B">
              <w:t>Id of created Booking.</w:t>
            </w:r>
          </w:p>
        </w:tc>
      </w:tr>
      <w:tr w:rsidR="00344D30" w14:paraId="09139754" w14:textId="77777777" w:rsidTr="637917A2">
        <w:tc>
          <w:tcPr>
            <w:tcW w:w="2410" w:type="dxa"/>
          </w:tcPr>
          <w:p w14:paraId="6E6B5FC7" w14:textId="129B9C5A" w:rsidR="00344D30" w:rsidRPr="0080655B" w:rsidRDefault="00344D30" w:rsidP="00675CB4">
            <w:r>
              <w:lastRenderedPageBreak/>
              <w:t>Confirmed</w:t>
            </w:r>
          </w:p>
        </w:tc>
        <w:tc>
          <w:tcPr>
            <w:tcW w:w="1417" w:type="dxa"/>
          </w:tcPr>
          <w:p w14:paraId="28464816" w14:textId="48E1BFC6" w:rsidR="00344D30" w:rsidRPr="0080655B" w:rsidRDefault="00344D30" w:rsidP="00675CB4">
            <w:r>
              <w:t>bool</w:t>
            </w:r>
          </w:p>
        </w:tc>
        <w:tc>
          <w:tcPr>
            <w:tcW w:w="1418" w:type="dxa"/>
          </w:tcPr>
          <w:p w14:paraId="2B4831F6" w14:textId="77777777" w:rsidR="00344D30" w:rsidRPr="0080655B" w:rsidRDefault="00344D30" w:rsidP="00675CB4">
            <w:r w:rsidRPr="0080655B">
              <w:t>Yes</w:t>
            </w:r>
          </w:p>
        </w:tc>
        <w:tc>
          <w:tcPr>
            <w:tcW w:w="1559" w:type="dxa"/>
          </w:tcPr>
          <w:p w14:paraId="0BB1662A" w14:textId="52A00F46" w:rsidR="00344D30" w:rsidRPr="0080655B" w:rsidRDefault="00344D30" w:rsidP="00675CB4"/>
        </w:tc>
        <w:tc>
          <w:tcPr>
            <w:tcW w:w="2835" w:type="dxa"/>
          </w:tcPr>
          <w:p w14:paraId="030F9D56" w14:textId="498DD724" w:rsidR="00344D30" w:rsidRPr="0080655B" w:rsidRDefault="00344D30" w:rsidP="00675CB4">
            <w:r>
              <w:t>Confirmed if True, Rejected if False</w:t>
            </w:r>
          </w:p>
        </w:tc>
      </w:tr>
      <w:tr w:rsidR="637917A2" w14:paraId="1C9EEF10" w14:textId="77777777" w:rsidTr="637917A2">
        <w:trPr>
          <w:cnfStyle w:val="000000100000" w:firstRow="0" w:lastRow="0" w:firstColumn="0" w:lastColumn="0" w:oddVBand="0" w:evenVBand="0" w:oddHBand="1" w:evenHBand="0" w:firstRowFirstColumn="0" w:firstRowLastColumn="0" w:lastRowFirstColumn="0" w:lastRowLastColumn="0"/>
        </w:trPr>
        <w:tc>
          <w:tcPr>
            <w:tcW w:w="2410" w:type="dxa"/>
          </w:tcPr>
          <w:p w14:paraId="2FFCC900" w14:textId="1FCF4C05" w:rsidR="637917A2" w:rsidRDefault="637917A2" w:rsidP="637917A2">
            <w:pPr>
              <w:rPr>
                <w:szCs w:val="20"/>
              </w:rPr>
            </w:pPr>
            <w:proofErr w:type="spellStart"/>
            <w:r w:rsidRPr="637917A2">
              <w:rPr>
                <w:szCs w:val="20"/>
              </w:rPr>
              <w:t>RemoveComment</w:t>
            </w:r>
            <w:proofErr w:type="spellEnd"/>
          </w:p>
        </w:tc>
        <w:tc>
          <w:tcPr>
            <w:tcW w:w="1417" w:type="dxa"/>
          </w:tcPr>
          <w:p w14:paraId="2C03A288" w14:textId="16585198" w:rsidR="637917A2" w:rsidRDefault="637917A2" w:rsidP="637917A2">
            <w:pPr>
              <w:rPr>
                <w:szCs w:val="20"/>
              </w:rPr>
            </w:pPr>
            <w:r w:rsidRPr="637917A2">
              <w:rPr>
                <w:szCs w:val="20"/>
              </w:rPr>
              <w:t>String</w:t>
            </w:r>
          </w:p>
        </w:tc>
        <w:tc>
          <w:tcPr>
            <w:tcW w:w="1418" w:type="dxa"/>
          </w:tcPr>
          <w:p w14:paraId="5A9F91E6" w14:textId="72A1E260" w:rsidR="637917A2" w:rsidRDefault="637917A2" w:rsidP="637917A2">
            <w:pPr>
              <w:rPr>
                <w:szCs w:val="20"/>
              </w:rPr>
            </w:pPr>
            <w:r w:rsidRPr="637917A2">
              <w:rPr>
                <w:szCs w:val="20"/>
              </w:rPr>
              <w:t>No</w:t>
            </w:r>
          </w:p>
        </w:tc>
        <w:tc>
          <w:tcPr>
            <w:tcW w:w="1559" w:type="dxa"/>
          </w:tcPr>
          <w:p w14:paraId="450B606C" w14:textId="4CE3B701" w:rsidR="637917A2" w:rsidRDefault="637917A2" w:rsidP="637917A2">
            <w:pPr>
              <w:rPr>
                <w:szCs w:val="20"/>
              </w:rPr>
            </w:pPr>
            <w:r w:rsidRPr="637917A2">
              <w:rPr>
                <w:szCs w:val="20"/>
              </w:rPr>
              <w:t>None</w:t>
            </w:r>
          </w:p>
        </w:tc>
        <w:tc>
          <w:tcPr>
            <w:tcW w:w="2835" w:type="dxa"/>
          </w:tcPr>
          <w:p w14:paraId="295ACE05" w14:textId="085F1738" w:rsidR="637917A2" w:rsidRDefault="637917A2" w:rsidP="637917A2">
            <w:pPr>
              <w:rPr>
                <w:szCs w:val="20"/>
              </w:rPr>
            </w:pPr>
          </w:p>
        </w:tc>
      </w:tr>
      <w:tr w:rsidR="00344D30" w14:paraId="0F819A38" w14:textId="77777777" w:rsidTr="637917A2">
        <w:tblPrEx>
          <w:tblCellMar>
            <w:right w:w="108" w:type="dxa"/>
          </w:tblCellMar>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410" w:type="dxa"/>
          </w:tcPr>
          <w:p w14:paraId="66222C1C" w14:textId="77777777" w:rsidR="00344D30" w:rsidRPr="00344D30" w:rsidRDefault="00344D30" w:rsidP="00675CB4">
            <w:proofErr w:type="spellStart"/>
            <w:r w:rsidRPr="00344D30">
              <w:rPr>
                <w:b w:val="0"/>
                <w:bCs w:val="0"/>
              </w:rPr>
              <w:t>ExternalUser</w:t>
            </w:r>
            <w:proofErr w:type="spellEnd"/>
          </w:p>
        </w:tc>
        <w:tc>
          <w:tcPr>
            <w:tcW w:w="1417" w:type="dxa"/>
          </w:tcPr>
          <w:p w14:paraId="48032C93" w14:textId="77777777" w:rsidR="00344D30" w:rsidRPr="00326950" w:rsidRDefault="00344D30" w:rsidP="00675CB4">
            <w:pPr>
              <w:cnfStyle w:val="000000000000" w:firstRow="0" w:lastRow="0" w:firstColumn="0" w:lastColumn="0" w:oddVBand="0" w:evenVBand="0" w:oddHBand="0" w:evenHBand="0" w:firstRowFirstColumn="0" w:firstRowLastColumn="0" w:lastRowFirstColumn="0" w:lastRowLastColumn="0"/>
            </w:pPr>
            <w:r w:rsidRPr="00326950">
              <w:t>String</w:t>
            </w:r>
          </w:p>
        </w:tc>
        <w:tc>
          <w:tcPr>
            <w:tcW w:w="1418" w:type="dxa"/>
          </w:tcPr>
          <w:p w14:paraId="3CD1EDA7" w14:textId="77777777" w:rsidR="00344D30" w:rsidRPr="00326950" w:rsidRDefault="00344D30" w:rsidP="00675CB4">
            <w:pPr>
              <w:cnfStyle w:val="000000000000" w:firstRow="0" w:lastRow="0" w:firstColumn="0" w:lastColumn="0" w:oddVBand="0" w:evenVBand="0" w:oddHBand="0" w:evenHBand="0" w:firstRowFirstColumn="0" w:firstRowLastColumn="0" w:lastRowFirstColumn="0" w:lastRowLastColumn="0"/>
            </w:pPr>
            <w:r w:rsidRPr="00326950">
              <w:t>No</w:t>
            </w:r>
          </w:p>
        </w:tc>
        <w:tc>
          <w:tcPr>
            <w:tcW w:w="1559" w:type="dxa"/>
          </w:tcPr>
          <w:p w14:paraId="5C96E8DF" w14:textId="77777777" w:rsidR="00344D30" w:rsidRPr="00326950" w:rsidRDefault="00344D30" w:rsidP="00675CB4">
            <w:pPr>
              <w:cnfStyle w:val="000000000000" w:firstRow="0" w:lastRow="0" w:firstColumn="0" w:lastColumn="0" w:oddVBand="0" w:evenVBand="0" w:oddHBand="0" w:evenHBand="0" w:firstRowFirstColumn="0" w:firstRowLastColumn="0" w:lastRowFirstColumn="0" w:lastRowLastColumn="0"/>
            </w:pPr>
            <w:r w:rsidRPr="00326950">
              <w:t>None</w:t>
            </w:r>
          </w:p>
        </w:tc>
        <w:tc>
          <w:tcPr>
            <w:tcW w:w="2835" w:type="dxa"/>
          </w:tcPr>
          <w:p w14:paraId="24709E9C" w14:textId="77777777" w:rsidR="00344D30" w:rsidRPr="00326950" w:rsidRDefault="00344D30" w:rsidP="00675CB4">
            <w:pPr>
              <w:cnfStyle w:val="000000000000" w:firstRow="0" w:lastRow="0" w:firstColumn="0" w:lastColumn="0" w:oddVBand="0" w:evenVBand="0" w:oddHBand="0" w:evenHBand="0" w:firstRowFirstColumn="0" w:firstRowLastColumn="0" w:lastRowFirstColumn="0" w:lastRowLastColumn="0"/>
            </w:pPr>
          </w:p>
        </w:tc>
      </w:tr>
    </w:tbl>
    <w:p w14:paraId="2DA4575E" w14:textId="14B8708A" w:rsidR="00B44C44" w:rsidRDefault="00B44C44" w:rsidP="00B44C44">
      <w:pPr>
        <w:spacing w:line="259" w:lineRule="auto"/>
        <w:contextualSpacing/>
        <w:rPr>
          <w:b/>
        </w:rPr>
      </w:pPr>
    </w:p>
    <w:p w14:paraId="02C22B3D" w14:textId="77777777" w:rsidR="00B44C44" w:rsidRPr="00EC6782" w:rsidRDefault="00B44C44" w:rsidP="00B44C44">
      <w:pPr>
        <w:spacing w:line="259" w:lineRule="auto"/>
        <w:contextualSpacing/>
        <w:rPr>
          <w:b/>
        </w:rPr>
      </w:pPr>
    </w:p>
    <w:p w14:paraId="3D40AFFF" w14:textId="142A14AB" w:rsidR="00B44C44" w:rsidRPr="005C06E8" w:rsidRDefault="00B44C44" w:rsidP="00B44C44">
      <w:r>
        <w:t>3.2.1.2</w:t>
      </w:r>
      <w:r>
        <w:tab/>
      </w:r>
      <w:proofErr w:type="spellStart"/>
      <w:r>
        <w:t>TransportConfirmationResponse</w:t>
      </w:r>
      <w:proofErr w:type="spellEnd"/>
    </w:p>
    <w:tbl>
      <w:tblPr>
        <w:tblStyle w:val="PlainTable3"/>
        <w:tblW w:w="9639" w:type="dxa"/>
        <w:tblLayout w:type="fixed"/>
        <w:tblCellMar>
          <w:right w:w="0" w:type="dxa"/>
        </w:tblCellMar>
        <w:tblLook w:val="0420" w:firstRow="1" w:lastRow="0" w:firstColumn="0" w:lastColumn="0" w:noHBand="0" w:noVBand="1"/>
      </w:tblPr>
      <w:tblGrid>
        <w:gridCol w:w="2410"/>
        <w:gridCol w:w="1417"/>
        <w:gridCol w:w="1418"/>
        <w:gridCol w:w="1559"/>
        <w:gridCol w:w="2835"/>
      </w:tblGrid>
      <w:tr w:rsidR="00344D30" w14:paraId="1E07E8C5" w14:textId="77777777" w:rsidTr="2BF0ACC5">
        <w:trPr>
          <w:cnfStyle w:val="100000000000" w:firstRow="1" w:lastRow="0" w:firstColumn="0" w:lastColumn="0" w:oddVBand="0" w:evenVBand="0" w:oddHBand="0" w:evenHBand="0" w:firstRowFirstColumn="0" w:firstRowLastColumn="0" w:lastRowFirstColumn="0" w:lastRowLastColumn="0"/>
        </w:trPr>
        <w:tc>
          <w:tcPr>
            <w:tcW w:w="2410" w:type="dxa"/>
          </w:tcPr>
          <w:p w14:paraId="3378F0BD" w14:textId="77777777" w:rsidR="00344D30" w:rsidRPr="0080655B" w:rsidRDefault="00344D30" w:rsidP="00675CB4">
            <w:r w:rsidRPr="0080655B">
              <w:t>Field</w:t>
            </w:r>
          </w:p>
        </w:tc>
        <w:tc>
          <w:tcPr>
            <w:tcW w:w="1417" w:type="dxa"/>
          </w:tcPr>
          <w:p w14:paraId="41B84D97" w14:textId="77777777" w:rsidR="00344D30" w:rsidRPr="0080655B" w:rsidRDefault="00344D30" w:rsidP="00675CB4">
            <w:r w:rsidRPr="0080655B">
              <w:t>Data type</w:t>
            </w:r>
          </w:p>
        </w:tc>
        <w:tc>
          <w:tcPr>
            <w:tcW w:w="1418" w:type="dxa"/>
          </w:tcPr>
          <w:p w14:paraId="568565E8" w14:textId="77777777" w:rsidR="00344D30" w:rsidRPr="0080655B" w:rsidRDefault="00344D30" w:rsidP="00675CB4">
            <w:r w:rsidRPr="0080655B">
              <w:t>Mandatory</w:t>
            </w:r>
          </w:p>
        </w:tc>
        <w:tc>
          <w:tcPr>
            <w:tcW w:w="1559" w:type="dxa"/>
          </w:tcPr>
          <w:p w14:paraId="56A35D21" w14:textId="77777777" w:rsidR="00344D30" w:rsidRPr="0080655B" w:rsidRDefault="00344D30" w:rsidP="00675CB4">
            <w:r w:rsidRPr="0080655B">
              <w:t>Restrictions</w:t>
            </w:r>
          </w:p>
        </w:tc>
        <w:tc>
          <w:tcPr>
            <w:tcW w:w="2835" w:type="dxa"/>
          </w:tcPr>
          <w:p w14:paraId="5438B1C0" w14:textId="77777777" w:rsidR="00344D30" w:rsidRPr="0080655B" w:rsidRDefault="00344D30" w:rsidP="00675CB4">
            <w:r w:rsidRPr="0080655B">
              <w:t>Description</w:t>
            </w:r>
          </w:p>
        </w:tc>
      </w:tr>
      <w:tr w:rsidR="00344D30" w14:paraId="44248B1D" w14:textId="77777777" w:rsidTr="2BF0ACC5">
        <w:trPr>
          <w:cnfStyle w:val="000000100000" w:firstRow="0" w:lastRow="0" w:firstColumn="0" w:lastColumn="0" w:oddVBand="0" w:evenVBand="0" w:oddHBand="1" w:evenHBand="0" w:firstRowFirstColumn="0" w:firstRowLastColumn="0" w:lastRowFirstColumn="0" w:lastRowLastColumn="0"/>
        </w:trPr>
        <w:tc>
          <w:tcPr>
            <w:tcW w:w="2410" w:type="dxa"/>
          </w:tcPr>
          <w:p w14:paraId="30799520" w14:textId="77777777" w:rsidR="00344D30" w:rsidRPr="0080655B" w:rsidRDefault="00344D30" w:rsidP="00675CB4">
            <w:proofErr w:type="spellStart"/>
            <w:r w:rsidRPr="0080655B">
              <w:t>BookingId</w:t>
            </w:r>
            <w:proofErr w:type="spellEnd"/>
          </w:p>
        </w:tc>
        <w:tc>
          <w:tcPr>
            <w:tcW w:w="1417" w:type="dxa"/>
          </w:tcPr>
          <w:p w14:paraId="435AB202" w14:textId="77777777" w:rsidR="00344D30" w:rsidRPr="0080655B" w:rsidRDefault="00344D30" w:rsidP="00675CB4">
            <w:r>
              <w:t>String</w:t>
            </w:r>
          </w:p>
        </w:tc>
        <w:tc>
          <w:tcPr>
            <w:tcW w:w="1418" w:type="dxa"/>
          </w:tcPr>
          <w:p w14:paraId="096BD836" w14:textId="1CD5EC16" w:rsidR="00344D30" w:rsidRPr="0080655B" w:rsidRDefault="00344D30" w:rsidP="00675CB4">
            <w:r>
              <w:t>Yes</w:t>
            </w:r>
          </w:p>
        </w:tc>
        <w:tc>
          <w:tcPr>
            <w:tcW w:w="1559" w:type="dxa"/>
          </w:tcPr>
          <w:p w14:paraId="09524F29" w14:textId="77777777" w:rsidR="00344D30" w:rsidRPr="0080655B" w:rsidRDefault="00344D30" w:rsidP="00675CB4">
            <w:r w:rsidRPr="0080655B">
              <w:t>None</w:t>
            </w:r>
          </w:p>
        </w:tc>
        <w:tc>
          <w:tcPr>
            <w:tcW w:w="2835" w:type="dxa"/>
          </w:tcPr>
          <w:p w14:paraId="35B38C92" w14:textId="77777777" w:rsidR="00344D30" w:rsidRPr="0080655B" w:rsidRDefault="00344D30" w:rsidP="00675CB4">
            <w:r w:rsidRPr="0080655B">
              <w:t>Id of created Booking. Null if Transport was not created.</w:t>
            </w:r>
          </w:p>
        </w:tc>
      </w:tr>
      <w:tr w:rsidR="00344D30" w14:paraId="2C62EFF0" w14:textId="77777777" w:rsidTr="2BF0ACC5">
        <w:tc>
          <w:tcPr>
            <w:tcW w:w="2410" w:type="dxa"/>
          </w:tcPr>
          <w:p w14:paraId="48F9BBB7" w14:textId="6B05AFDF" w:rsidR="00344D30" w:rsidRPr="0080655B" w:rsidRDefault="00344D30" w:rsidP="00675CB4">
            <w:proofErr w:type="spellStart"/>
            <w:r>
              <w:t>ResponseCode</w:t>
            </w:r>
            <w:proofErr w:type="spellEnd"/>
          </w:p>
        </w:tc>
        <w:tc>
          <w:tcPr>
            <w:tcW w:w="1417" w:type="dxa"/>
          </w:tcPr>
          <w:p w14:paraId="2FA32FB4" w14:textId="08C24302" w:rsidR="00344D30" w:rsidRPr="0080655B" w:rsidRDefault="00E266F1" w:rsidP="00675CB4">
            <w:r>
              <w:t>String</w:t>
            </w:r>
          </w:p>
        </w:tc>
        <w:tc>
          <w:tcPr>
            <w:tcW w:w="1418" w:type="dxa"/>
          </w:tcPr>
          <w:p w14:paraId="2269C62A" w14:textId="77777777" w:rsidR="00344D30" w:rsidRPr="0080655B" w:rsidRDefault="00344D30" w:rsidP="00675CB4">
            <w:r w:rsidRPr="0080655B">
              <w:t>Yes</w:t>
            </w:r>
          </w:p>
        </w:tc>
        <w:tc>
          <w:tcPr>
            <w:tcW w:w="1559" w:type="dxa"/>
          </w:tcPr>
          <w:p w14:paraId="4EE3EE75" w14:textId="77777777" w:rsidR="00344D30" w:rsidRPr="0080655B" w:rsidRDefault="00344D30" w:rsidP="00675CB4">
            <w:r w:rsidRPr="0080655B">
              <w:t>Enumeration</w:t>
            </w:r>
          </w:p>
        </w:tc>
        <w:tc>
          <w:tcPr>
            <w:tcW w:w="2835" w:type="dxa"/>
          </w:tcPr>
          <w:p w14:paraId="193FD6FF" w14:textId="77777777" w:rsidR="00344D30" w:rsidRDefault="00344D30" w:rsidP="00675CB4">
            <w:r w:rsidRPr="0080655B">
              <w:t>Booking Status. One of the following:</w:t>
            </w:r>
          </w:p>
          <w:p w14:paraId="4127BBF8" w14:textId="2ACE5B1E" w:rsidR="00344D30" w:rsidRPr="0080655B" w:rsidRDefault="00344D30" w:rsidP="00675CB4">
            <w:proofErr w:type="spellStart"/>
            <w:proofErr w:type="gramStart"/>
            <w:r w:rsidRPr="0080655B">
              <w:t>Error,Error</w:t>
            </w:r>
            <w:proofErr w:type="gramEnd"/>
            <w:r w:rsidRPr="0080655B">
              <w:t>_IdNotFound</w:t>
            </w:r>
            <w:proofErr w:type="spellEnd"/>
            <w:r>
              <w:t xml:space="preserve">, </w:t>
            </w:r>
            <w:proofErr w:type="spellStart"/>
            <w:proofErr w:type="gramStart"/>
            <w:r w:rsidRPr="0080655B">
              <w:t>Accepted,Unknown</w:t>
            </w:r>
            <w:proofErr w:type="spellEnd"/>
            <w:proofErr w:type="gramEnd"/>
            <w:r w:rsidRPr="0080655B">
              <w:t>.</w:t>
            </w:r>
          </w:p>
        </w:tc>
      </w:tr>
    </w:tbl>
    <w:p w14:paraId="098464D2" w14:textId="29EA8E15" w:rsidR="00B44C44" w:rsidRDefault="00B44C44" w:rsidP="00CF3183">
      <w:pPr>
        <w:spacing w:line="259" w:lineRule="auto"/>
      </w:pPr>
    </w:p>
    <w:p w14:paraId="2659947F" w14:textId="77777777" w:rsidR="001D52FE" w:rsidRDefault="001D52FE" w:rsidP="00CF3183">
      <w:pPr>
        <w:spacing w:line="259" w:lineRule="auto"/>
      </w:pPr>
    </w:p>
    <w:p w14:paraId="1CC647C4" w14:textId="3F386CA3" w:rsidR="009C2AF9" w:rsidRPr="00B44C44" w:rsidRDefault="009C2AF9" w:rsidP="009C2AF9">
      <w:proofErr w:type="spellStart"/>
      <w:r>
        <w:t>AddFileToTransportRequest</w:t>
      </w:r>
      <w:proofErr w:type="spellEnd"/>
    </w:p>
    <w:tbl>
      <w:tblPr>
        <w:tblStyle w:val="PlainTable3"/>
        <w:tblW w:w="0" w:type="auto"/>
        <w:tblLook w:val="0420" w:firstRow="1" w:lastRow="0" w:firstColumn="0" w:lastColumn="0" w:noHBand="0" w:noVBand="1"/>
      </w:tblPr>
      <w:tblGrid>
        <w:gridCol w:w="2205"/>
        <w:gridCol w:w="1930"/>
        <w:gridCol w:w="1786"/>
        <w:gridCol w:w="1786"/>
        <w:gridCol w:w="1932"/>
      </w:tblGrid>
      <w:tr w:rsidR="001D52FE" w14:paraId="1EDF4EC7" w14:textId="77777777" w:rsidTr="005A1B53">
        <w:trPr>
          <w:cnfStyle w:val="100000000000" w:firstRow="1" w:lastRow="0" w:firstColumn="0" w:lastColumn="0" w:oddVBand="0" w:evenVBand="0" w:oddHBand="0" w:evenHBand="0" w:firstRowFirstColumn="0" w:firstRowLastColumn="0" w:lastRowFirstColumn="0" w:lastRowLastColumn="0"/>
        </w:trPr>
        <w:tc>
          <w:tcPr>
            <w:tcW w:w="2205" w:type="dxa"/>
          </w:tcPr>
          <w:p w14:paraId="2FC000BB" w14:textId="77777777" w:rsidR="001D52FE" w:rsidRPr="00FF3A82" w:rsidRDefault="001D52FE" w:rsidP="005A1B53">
            <w:r w:rsidRPr="00FF3A82">
              <w:t>Field</w:t>
            </w:r>
          </w:p>
        </w:tc>
        <w:tc>
          <w:tcPr>
            <w:tcW w:w="1930" w:type="dxa"/>
          </w:tcPr>
          <w:p w14:paraId="73E8C672" w14:textId="77777777" w:rsidR="001D52FE" w:rsidRPr="00FF3A82" w:rsidRDefault="001D52FE" w:rsidP="005A1B53">
            <w:r w:rsidRPr="00FF3A82">
              <w:t>Data type</w:t>
            </w:r>
          </w:p>
        </w:tc>
        <w:tc>
          <w:tcPr>
            <w:tcW w:w="1786" w:type="dxa"/>
          </w:tcPr>
          <w:p w14:paraId="4411EC50" w14:textId="77777777" w:rsidR="001D52FE" w:rsidRPr="00FF3A82" w:rsidRDefault="001D52FE" w:rsidP="005A1B53">
            <w:r w:rsidRPr="00FF3A82">
              <w:t>Mandatory</w:t>
            </w:r>
          </w:p>
        </w:tc>
        <w:tc>
          <w:tcPr>
            <w:tcW w:w="1786" w:type="dxa"/>
          </w:tcPr>
          <w:p w14:paraId="7EA39E4A" w14:textId="77777777" w:rsidR="001D52FE" w:rsidRPr="00FF3A82" w:rsidRDefault="001D52FE" w:rsidP="005A1B53">
            <w:r w:rsidRPr="00FF3A82">
              <w:t>Restrictions</w:t>
            </w:r>
          </w:p>
        </w:tc>
        <w:tc>
          <w:tcPr>
            <w:tcW w:w="1932" w:type="dxa"/>
          </w:tcPr>
          <w:p w14:paraId="65FC65EE" w14:textId="77777777" w:rsidR="001D52FE" w:rsidRPr="00FF3A82" w:rsidRDefault="001D52FE" w:rsidP="005A1B53">
            <w:r w:rsidRPr="00FF3A82">
              <w:t>Description</w:t>
            </w:r>
          </w:p>
        </w:tc>
      </w:tr>
      <w:tr w:rsidR="001D52FE" w14:paraId="06EC5C5D" w14:textId="77777777" w:rsidTr="005A1B53">
        <w:trPr>
          <w:cnfStyle w:val="000000100000" w:firstRow="0" w:lastRow="0" w:firstColumn="0" w:lastColumn="0" w:oddVBand="0" w:evenVBand="0" w:oddHBand="1" w:evenHBand="0" w:firstRowFirstColumn="0" w:firstRowLastColumn="0" w:lastRowFirstColumn="0" w:lastRowLastColumn="0"/>
        </w:trPr>
        <w:tc>
          <w:tcPr>
            <w:tcW w:w="2205" w:type="dxa"/>
          </w:tcPr>
          <w:p w14:paraId="4BB3DD32" w14:textId="77777777" w:rsidR="001D52FE" w:rsidRPr="00FF3A82" w:rsidRDefault="001D52FE" w:rsidP="005A1B53">
            <w:proofErr w:type="spellStart"/>
            <w:r w:rsidRPr="00FF3A82">
              <w:t>BookingId</w:t>
            </w:r>
            <w:proofErr w:type="spellEnd"/>
          </w:p>
        </w:tc>
        <w:tc>
          <w:tcPr>
            <w:tcW w:w="1930" w:type="dxa"/>
          </w:tcPr>
          <w:p w14:paraId="4E39A161" w14:textId="77777777" w:rsidR="001D52FE" w:rsidRPr="00FF3A82" w:rsidRDefault="001D52FE" w:rsidP="005A1B53">
            <w:r>
              <w:t>String</w:t>
            </w:r>
          </w:p>
        </w:tc>
        <w:tc>
          <w:tcPr>
            <w:tcW w:w="1786" w:type="dxa"/>
          </w:tcPr>
          <w:p w14:paraId="13F0D464" w14:textId="77777777" w:rsidR="001D52FE" w:rsidRPr="00FF3A82" w:rsidRDefault="001D52FE" w:rsidP="005A1B53">
            <w:r w:rsidRPr="00FF3A82">
              <w:t>Yes</w:t>
            </w:r>
          </w:p>
        </w:tc>
        <w:tc>
          <w:tcPr>
            <w:tcW w:w="1786" w:type="dxa"/>
          </w:tcPr>
          <w:p w14:paraId="1910C51D" w14:textId="77777777" w:rsidR="001D52FE" w:rsidRPr="00FF3A82" w:rsidRDefault="001D52FE" w:rsidP="005A1B53">
            <w:r w:rsidRPr="00FF3A82">
              <w:t>None</w:t>
            </w:r>
          </w:p>
        </w:tc>
        <w:tc>
          <w:tcPr>
            <w:tcW w:w="1932" w:type="dxa"/>
          </w:tcPr>
          <w:p w14:paraId="3366B9A2" w14:textId="77777777" w:rsidR="001D52FE" w:rsidRPr="00FF3A82" w:rsidRDefault="001D52FE" w:rsidP="005A1B53"/>
        </w:tc>
      </w:tr>
      <w:tr w:rsidR="001D52FE" w14:paraId="27F96E2B" w14:textId="77777777" w:rsidTr="005A1B53">
        <w:tc>
          <w:tcPr>
            <w:tcW w:w="2205" w:type="dxa"/>
          </w:tcPr>
          <w:p w14:paraId="34A00D77" w14:textId="461D4553" w:rsidR="001D52FE" w:rsidRPr="00FF3A82" w:rsidRDefault="001D52FE" w:rsidP="005A1B53">
            <w:proofErr w:type="spellStart"/>
            <w:r>
              <w:t>FileAttachment</w:t>
            </w:r>
            <w:proofErr w:type="spellEnd"/>
          </w:p>
        </w:tc>
        <w:tc>
          <w:tcPr>
            <w:tcW w:w="1930" w:type="dxa"/>
          </w:tcPr>
          <w:p w14:paraId="7B31521D" w14:textId="7CED2B42" w:rsidR="001D52FE" w:rsidRPr="00FF3A82" w:rsidRDefault="001D52FE" w:rsidP="005A1B53">
            <w:proofErr w:type="spellStart"/>
            <w:r>
              <w:t>FileAttachment</w:t>
            </w:r>
            <w:proofErr w:type="spellEnd"/>
          </w:p>
        </w:tc>
        <w:tc>
          <w:tcPr>
            <w:tcW w:w="1786" w:type="dxa"/>
          </w:tcPr>
          <w:p w14:paraId="2E28121B" w14:textId="63C28ACA" w:rsidR="001D52FE" w:rsidRPr="00FF3A82" w:rsidRDefault="001D52FE" w:rsidP="005A1B53">
            <w:r>
              <w:t>Yes</w:t>
            </w:r>
          </w:p>
        </w:tc>
        <w:tc>
          <w:tcPr>
            <w:tcW w:w="1786" w:type="dxa"/>
          </w:tcPr>
          <w:p w14:paraId="524B5B1E" w14:textId="77777777" w:rsidR="001D52FE" w:rsidRPr="00FF3A82" w:rsidRDefault="001D52FE" w:rsidP="005A1B53">
            <w:r w:rsidRPr="00FF3A82">
              <w:t>None</w:t>
            </w:r>
          </w:p>
        </w:tc>
        <w:tc>
          <w:tcPr>
            <w:tcW w:w="1932" w:type="dxa"/>
          </w:tcPr>
          <w:p w14:paraId="2FF3686A" w14:textId="77777777" w:rsidR="001D52FE" w:rsidRPr="00FF3A82" w:rsidRDefault="001D52FE" w:rsidP="005A1B53"/>
        </w:tc>
      </w:tr>
      <w:tr w:rsidR="001D52FE" w14:paraId="114A1CA2" w14:textId="77777777" w:rsidTr="005A1B53">
        <w:trPr>
          <w:cnfStyle w:val="000000100000" w:firstRow="0" w:lastRow="0" w:firstColumn="0" w:lastColumn="0" w:oddVBand="0" w:evenVBand="0" w:oddHBand="1" w:evenHBand="0" w:firstRowFirstColumn="0" w:firstRowLastColumn="0" w:lastRowFirstColumn="0" w:lastRowLastColumn="0"/>
        </w:trPr>
        <w:tc>
          <w:tcPr>
            <w:tcW w:w="2205" w:type="dxa"/>
          </w:tcPr>
          <w:p w14:paraId="32E5F882" w14:textId="77777777" w:rsidR="001D52FE" w:rsidRPr="00FF3A82" w:rsidRDefault="001D52FE" w:rsidP="005A1B53">
            <w:proofErr w:type="spellStart"/>
            <w:r w:rsidRPr="00FF3A82">
              <w:t>ExternalUser</w:t>
            </w:r>
            <w:proofErr w:type="spellEnd"/>
          </w:p>
        </w:tc>
        <w:tc>
          <w:tcPr>
            <w:tcW w:w="1930" w:type="dxa"/>
          </w:tcPr>
          <w:p w14:paraId="3B7B742F" w14:textId="77777777" w:rsidR="001D52FE" w:rsidRPr="00FF3A82" w:rsidRDefault="001D52FE" w:rsidP="005A1B53">
            <w:r w:rsidRPr="00FF3A82">
              <w:t>String</w:t>
            </w:r>
          </w:p>
        </w:tc>
        <w:tc>
          <w:tcPr>
            <w:tcW w:w="1786" w:type="dxa"/>
          </w:tcPr>
          <w:p w14:paraId="0A250A91" w14:textId="77777777" w:rsidR="001D52FE" w:rsidRPr="00FF3A82" w:rsidRDefault="001D52FE" w:rsidP="005A1B53">
            <w:r w:rsidRPr="00FF3A82">
              <w:t>No</w:t>
            </w:r>
          </w:p>
        </w:tc>
        <w:tc>
          <w:tcPr>
            <w:tcW w:w="1786" w:type="dxa"/>
          </w:tcPr>
          <w:p w14:paraId="4A1307D6" w14:textId="77777777" w:rsidR="001D52FE" w:rsidRPr="00FF3A82" w:rsidRDefault="001D52FE" w:rsidP="005A1B53">
            <w:r w:rsidRPr="00FF3A82">
              <w:t>None</w:t>
            </w:r>
          </w:p>
        </w:tc>
        <w:tc>
          <w:tcPr>
            <w:tcW w:w="1932" w:type="dxa"/>
          </w:tcPr>
          <w:p w14:paraId="57206832" w14:textId="77777777" w:rsidR="001D52FE" w:rsidRDefault="001D52FE" w:rsidP="005A1B53"/>
        </w:tc>
      </w:tr>
    </w:tbl>
    <w:p w14:paraId="59885905" w14:textId="488F581A" w:rsidR="00B44C44" w:rsidRDefault="00B44C44" w:rsidP="00CF3183">
      <w:pPr>
        <w:spacing w:line="259" w:lineRule="auto"/>
      </w:pPr>
    </w:p>
    <w:p w14:paraId="3E33C8BE" w14:textId="63A8FF0E" w:rsidR="009C2AF9" w:rsidRDefault="009C2AF9" w:rsidP="00CF3183">
      <w:pPr>
        <w:spacing w:line="259" w:lineRule="auto"/>
      </w:pPr>
    </w:p>
    <w:p w14:paraId="7200D745" w14:textId="72AC6DEC" w:rsidR="009C2AF9" w:rsidRPr="00B44C44" w:rsidRDefault="009C2AF9" w:rsidP="009C2AF9">
      <w:proofErr w:type="spellStart"/>
      <w:r>
        <w:t>AddFileToTransportResponse</w:t>
      </w:r>
      <w:proofErr w:type="spellEnd"/>
    </w:p>
    <w:tbl>
      <w:tblPr>
        <w:tblStyle w:val="PlainTable3"/>
        <w:tblW w:w="9639" w:type="dxa"/>
        <w:tblLayout w:type="fixed"/>
        <w:tblCellMar>
          <w:right w:w="0" w:type="dxa"/>
        </w:tblCellMar>
        <w:tblLook w:val="0420" w:firstRow="1" w:lastRow="0" w:firstColumn="0" w:lastColumn="0" w:noHBand="0" w:noVBand="1"/>
      </w:tblPr>
      <w:tblGrid>
        <w:gridCol w:w="2410"/>
        <w:gridCol w:w="1417"/>
        <w:gridCol w:w="1418"/>
        <w:gridCol w:w="1559"/>
        <w:gridCol w:w="2835"/>
      </w:tblGrid>
      <w:tr w:rsidR="001D52FE" w14:paraId="549B4E58" w14:textId="77777777" w:rsidTr="76E9CD23">
        <w:trPr>
          <w:cnfStyle w:val="100000000000" w:firstRow="1" w:lastRow="0" w:firstColumn="0" w:lastColumn="0" w:oddVBand="0" w:evenVBand="0" w:oddHBand="0" w:evenHBand="0" w:firstRowFirstColumn="0" w:firstRowLastColumn="0" w:lastRowFirstColumn="0" w:lastRowLastColumn="0"/>
        </w:trPr>
        <w:tc>
          <w:tcPr>
            <w:tcW w:w="2410" w:type="dxa"/>
          </w:tcPr>
          <w:p w14:paraId="0C2F3206" w14:textId="77777777" w:rsidR="001D52FE" w:rsidRPr="0080655B" w:rsidRDefault="001D52FE" w:rsidP="005A1B53">
            <w:r w:rsidRPr="0080655B">
              <w:t>Field</w:t>
            </w:r>
          </w:p>
        </w:tc>
        <w:tc>
          <w:tcPr>
            <w:tcW w:w="1417" w:type="dxa"/>
          </w:tcPr>
          <w:p w14:paraId="099ED365" w14:textId="77777777" w:rsidR="001D52FE" w:rsidRPr="0080655B" w:rsidRDefault="001D52FE" w:rsidP="005A1B53">
            <w:r w:rsidRPr="0080655B">
              <w:t>Data type</w:t>
            </w:r>
          </w:p>
        </w:tc>
        <w:tc>
          <w:tcPr>
            <w:tcW w:w="1418" w:type="dxa"/>
          </w:tcPr>
          <w:p w14:paraId="2D207A8C" w14:textId="77777777" w:rsidR="001D52FE" w:rsidRPr="0080655B" w:rsidRDefault="001D52FE" w:rsidP="005A1B53">
            <w:r w:rsidRPr="0080655B">
              <w:t>Mandatory</w:t>
            </w:r>
          </w:p>
        </w:tc>
        <w:tc>
          <w:tcPr>
            <w:tcW w:w="1559" w:type="dxa"/>
          </w:tcPr>
          <w:p w14:paraId="520A10D2" w14:textId="77777777" w:rsidR="001D52FE" w:rsidRPr="0080655B" w:rsidRDefault="001D52FE" w:rsidP="005A1B53">
            <w:r w:rsidRPr="0080655B">
              <w:t>Restrictions</w:t>
            </w:r>
          </w:p>
        </w:tc>
        <w:tc>
          <w:tcPr>
            <w:tcW w:w="2835" w:type="dxa"/>
          </w:tcPr>
          <w:p w14:paraId="67341876" w14:textId="77777777" w:rsidR="001D52FE" w:rsidRPr="0080655B" w:rsidRDefault="001D52FE" w:rsidP="005A1B53">
            <w:r w:rsidRPr="0080655B">
              <w:t>Description</w:t>
            </w:r>
          </w:p>
        </w:tc>
      </w:tr>
      <w:tr w:rsidR="001D52FE" w14:paraId="6E5BE5E7" w14:textId="77777777" w:rsidTr="76E9CD23">
        <w:trPr>
          <w:cnfStyle w:val="000000100000" w:firstRow="0" w:lastRow="0" w:firstColumn="0" w:lastColumn="0" w:oddVBand="0" w:evenVBand="0" w:oddHBand="1" w:evenHBand="0" w:firstRowFirstColumn="0" w:firstRowLastColumn="0" w:lastRowFirstColumn="0" w:lastRowLastColumn="0"/>
        </w:trPr>
        <w:tc>
          <w:tcPr>
            <w:tcW w:w="2410" w:type="dxa"/>
          </w:tcPr>
          <w:p w14:paraId="651959E3" w14:textId="77777777" w:rsidR="001D52FE" w:rsidRPr="0080655B" w:rsidRDefault="001D52FE" w:rsidP="005A1B53">
            <w:proofErr w:type="spellStart"/>
            <w:r w:rsidRPr="0080655B">
              <w:t>BookingId</w:t>
            </w:r>
            <w:proofErr w:type="spellEnd"/>
          </w:p>
        </w:tc>
        <w:tc>
          <w:tcPr>
            <w:tcW w:w="1417" w:type="dxa"/>
          </w:tcPr>
          <w:p w14:paraId="189A4417" w14:textId="77777777" w:rsidR="001D52FE" w:rsidRPr="0080655B" w:rsidRDefault="001D52FE" w:rsidP="005A1B53">
            <w:r>
              <w:t>String</w:t>
            </w:r>
          </w:p>
        </w:tc>
        <w:tc>
          <w:tcPr>
            <w:tcW w:w="1418" w:type="dxa"/>
          </w:tcPr>
          <w:p w14:paraId="7132EC09" w14:textId="77777777" w:rsidR="001D52FE" w:rsidRPr="0080655B" w:rsidRDefault="001D52FE" w:rsidP="005A1B53">
            <w:r>
              <w:t>Yes</w:t>
            </w:r>
          </w:p>
        </w:tc>
        <w:tc>
          <w:tcPr>
            <w:tcW w:w="1559" w:type="dxa"/>
          </w:tcPr>
          <w:p w14:paraId="499612A0" w14:textId="77777777" w:rsidR="001D52FE" w:rsidRPr="0080655B" w:rsidRDefault="001D52FE" w:rsidP="005A1B53">
            <w:r w:rsidRPr="0080655B">
              <w:t>None</w:t>
            </w:r>
          </w:p>
        </w:tc>
        <w:tc>
          <w:tcPr>
            <w:tcW w:w="2835" w:type="dxa"/>
          </w:tcPr>
          <w:p w14:paraId="1D55599F" w14:textId="77777777" w:rsidR="001D52FE" w:rsidRPr="0080655B" w:rsidRDefault="001D52FE" w:rsidP="005A1B53">
            <w:r w:rsidRPr="0080655B">
              <w:t>Id of created Booking. Null if Transport was not created.</w:t>
            </w:r>
          </w:p>
        </w:tc>
      </w:tr>
      <w:tr w:rsidR="001D52FE" w14:paraId="3F3C7766" w14:textId="77777777" w:rsidTr="76E9CD23">
        <w:tc>
          <w:tcPr>
            <w:tcW w:w="2410" w:type="dxa"/>
          </w:tcPr>
          <w:p w14:paraId="568FB126" w14:textId="77777777" w:rsidR="001D52FE" w:rsidRPr="0080655B" w:rsidRDefault="001D52FE" w:rsidP="005A1B53">
            <w:proofErr w:type="spellStart"/>
            <w:r>
              <w:t>ResponseCode</w:t>
            </w:r>
            <w:proofErr w:type="spellEnd"/>
          </w:p>
        </w:tc>
        <w:tc>
          <w:tcPr>
            <w:tcW w:w="1417" w:type="dxa"/>
          </w:tcPr>
          <w:p w14:paraId="618BDDBD" w14:textId="0ACFDA18" w:rsidR="001D52FE" w:rsidRPr="0080655B" w:rsidRDefault="00E266F1" w:rsidP="005A1B53">
            <w:r>
              <w:t>String</w:t>
            </w:r>
          </w:p>
        </w:tc>
        <w:tc>
          <w:tcPr>
            <w:tcW w:w="1418" w:type="dxa"/>
          </w:tcPr>
          <w:p w14:paraId="4DC67AD2" w14:textId="77777777" w:rsidR="001D52FE" w:rsidRPr="0080655B" w:rsidRDefault="001D52FE" w:rsidP="005A1B53">
            <w:r w:rsidRPr="0080655B">
              <w:t>Yes</w:t>
            </w:r>
          </w:p>
        </w:tc>
        <w:tc>
          <w:tcPr>
            <w:tcW w:w="1559" w:type="dxa"/>
          </w:tcPr>
          <w:p w14:paraId="526297FD" w14:textId="77777777" w:rsidR="001D52FE" w:rsidRPr="0080655B" w:rsidRDefault="001D52FE" w:rsidP="005A1B53">
            <w:r w:rsidRPr="0080655B">
              <w:t>Enumeration</w:t>
            </w:r>
          </w:p>
        </w:tc>
        <w:tc>
          <w:tcPr>
            <w:tcW w:w="2835" w:type="dxa"/>
          </w:tcPr>
          <w:p w14:paraId="2B6DAC9D" w14:textId="77777777" w:rsidR="001D52FE" w:rsidRDefault="001D52FE" w:rsidP="005A1B53">
            <w:r w:rsidRPr="0080655B">
              <w:t>Booking Status. One of the following:</w:t>
            </w:r>
          </w:p>
          <w:p w14:paraId="2983C580" w14:textId="77777777" w:rsidR="001D52FE" w:rsidRPr="0080655B" w:rsidRDefault="001D52FE" w:rsidP="005A1B53">
            <w:proofErr w:type="spellStart"/>
            <w:proofErr w:type="gramStart"/>
            <w:r w:rsidRPr="0080655B">
              <w:t>Error,Error</w:t>
            </w:r>
            <w:proofErr w:type="gramEnd"/>
            <w:r w:rsidRPr="0080655B">
              <w:t>_IdNotFound</w:t>
            </w:r>
            <w:proofErr w:type="spellEnd"/>
            <w:r>
              <w:t xml:space="preserve">, </w:t>
            </w:r>
            <w:proofErr w:type="spellStart"/>
            <w:proofErr w:type="gramStart"/>
            <w:r w:rsidRPr="0080655B">
              <w:t>Accepted,Unknown</w:t>
            </w:r>
            <w:proofErr w:type="spellEnd"/>
            <w:proofErr w:type="gramEnd"/>
            <w:r w:rsidRPr="0080655B">
              <w:t>.</w:t>
            </w:r>
          </w:p>
        </w:tc>
      </w:tr>
    </w:tbl>
    <w:p w14:paraId="2123DE58" w14:textId="77777777" w:rsidR="009C2AF9" w:rsidRDefault="009C2AF9" w:rsidP="00CF3183">
      <w:pPr>
        <w:spacing w:line="259" w:lineRule="auto"/>
      </w:pPr>
    </w:p>
    <w:p w14:paraId="421162A0" w14:textId="5C01E63A" w:rsidR="00CF3183" w:rsidRPr="00B44C44" w:rsidRDefault="00B44C44" w:rsidP="00B44C44">
      <w:bookmarkStart w:id="46" w:name="_Hlk72496092"/>
      <w:proofErr w:type="spellStart"/>
      <w:r>
        <w:t>TransportCancelRequest</w:t>
      </w:r>
      <w:proofErr w:type="spellEnd"/>
    </w:p>
    <w:tbl>
      <w:tblPr>
        <w:tblStyle w:val="PlainTable3"/>
        <w:tblW w:w="0" w:type="auto"/>
        <w:tblLook w:val="0420" w:firstRow="1" w:lastRow="0" w:firstColumn="0" w:lastColumn="0" w:noHBand="0" w:noVBand="1"/>
      </w:tblPr>
      <w:tblGrid>
        <w:gridCol w:w="2205"/>
        <w:gridCol w:w="1930"/>
        <w:gridCol w:w="1786"/>
        <w:gridCol w:w="1786"/>
        <w:gridCol w:w="1932"/>
      </w:tblGrid>
      <w:tr w:rsidR="00CF3183" w14:paraId="2CA0D7AD" w14:textId="77777777" w:rsidTr="00D9236C">
        <w:trPr>
          <w:cnfStyle w:val="100000000000" w:firstRow="1" w:lastRow="0" w:firstColumn="0" w:lastColumn="0" w:oddVBand="0" w:evenVBand="0" w:oddHBand="0" w:evenHBand="0" w:firstRowFirstColumn="0" w:firstRowLastColumn="0" w:lastRowFirstColumn="0" w:lastRowLastColumn="0"/>
        </w:trPr>
        <w:tc>
          <w:tcPr>
            <w:tcW w:w="2205" w:type="dxa"/>
          </w:tcPr>
          <w:bookmarkEnd w:id="46"/>
          <w:p w14:paraId="30017AC7" w14:textId="77777777" w:rsidR="00CF3183" w:rsidRPr="00FF3A82" w:rsidRDefault="00CF3183" w:rsidP="00D9236C">
            <w:r w:rsidRPr="00FF3A82">
              <w:t>Field</w:t>
            </w:r>
          </w:p>
        </w:tc>
        <w:tc>
          <w:tcPr>
            <w:tcW w:w="1930" w:type="dxa"/>
          </w:tcPr>
          <w:p w14:paraId="43CFF84A" w14:textId="77777777" w:rsidR="00CF3183" w:rsidRPr="00FF3A82" w:rsidRDefault="00CF3183" w:rsidP="00D9236C">
            <w:r w:rsidRPr="00FF3A82">
              <w:t>Data type</w:t>
            </w:r>
          </w:p>
        </w:tc>
        <w:tc>
          <w:tcPr>
            <w:tcW w:w="1786" w:type="dxa"/>
          </w:tcPr>
          <w:p w14:paraId="1C74FA1D" w14:textId="77777777" w:rsidR="00CF3183" w:rsidRPr="00FF3A82" w:rsidRDefault="00CF3183" w:rsidP="00D9236C">
            <w:r w:rsidRPr="00FF3A82">
              <w:t>Mandatory</w:t>
            </w:r>
          </w:p>
        </w:tc>
        <w:tc>
          <w:tcPr>
            <w:tcW w:w="1786" w:type="dxa"/>
          </w:tcPr>
          <w:p w14:paraId="4EABEC19" w14:textId="77777777" w:rsidR="00CF3183" w:rsidRPr="00FF3A82" w:rsidRDefault="00CF3183" w:rsidP="00D9236C">
            <w:r w:rsidRPr="00FF3A82">
              <w:t>Restrictions</w:t>
            </w:r>
          </w:p>
        </w:tc>
        <w:tc>
          <w:tcPr>
            <w:tcW w:w="1932" w:type="dxa"/>
          </w:tcPr>
          <w:p w14:paraId="348D5273" w14:textId="77777777" w:rsidR="00CF3183" w:rsidRPr="00FF3A82" w:rsidRDefault="00CF3183" w:rsidP="00D9236C">
            <w:r w:rsidRPr="00FF3A82">
              <w:t>Description</w:t>
            </w:r>
          </w:p>
        </w:tc>
      </w:tr>
      <w:tr w:rsidR="00CF3183" w14:paraId="456219DE" w14:textId="77777777" w:rsidTr="00D9236C">
        <w:trPr>
          <w:cnfStyle w:val="000000100000" w:firstRow="0" w:lastRow="0" w:firstColumn="0" w:lastColumn="0" w:oddVBand="0" w:evenVBand="0" w:oddHBand="1" w:evenHBand="0" w:firstRowFirstColumn="0" w:firstRowLastColumn="0" w:lastRowFirstColumn="0" w:lastRowLastColumn="0"/>
        </w:trPr>
        <w:tc>
          <w:tcPr>
            <w:tcW w:w="2205" w:type="dxa"/>
          </w:tcPr>
          <w:p w14:paraId="30A6AD98" w14:textId="77777777" w:rsidR="00CF3183" w:rsidRPr="00FF3A82" w:rsidRDefault="00CF3183" w:rsidP="00D9236C">
            <w:bookmarkStart w:id="47" w:name="_Hlk72847522"/>
            <w:proofErr w:type="spellStart"/>
            <w:r w:rsidRPr="00FF3A82">
              <w:t>BookingId</w:t>
            </w:r>
            <w:proofErr w:type="spellEnd"/>
          </w:p>
        </w:tc>
        <w:tc>
          <w:tcPr>
            <w:tcW w:w="1930" w:type="dxa"/>
          </w:tcPr>
          <w:p w14:paraId="055E7019" w14:textId="15DE279C" w:rsidR="00CF3183" w:rsidRPr="00FF3A82" w:rsidRDefault="00B44C44" w:rsidP="00D9236C">
            <w:r>
              <w:t>S</w:t>
            </w:r>
            <w:r w:rsidR="00E258DF">
              <w:t>tring</w:t>
            </w:r>
          </w:p>
        </w:tc>
        <w:tc>
          <w:tcPr>
            <w:tcW w:w="1786" w:type="dxa"/>
          </w:tcPr>
          <w:p w14:paraId="12FF1453" w14:textId="77777777" w:rsidR="00CF3183" w:rsidRPr="00FF3A82" w:rsidRDefault="00CF3183" w:rsidP="00D9236C">
            <w:r w:rsidRPr="00FF3A82">
              <w:t>Yes</w:t>
            </w:r>
          </w:p>
        </w:tc>
        <w:tc>
          <w:tcPr>
            <w:tcW w:w="1786" w:type="dxa"/>
          </w:tcPr>
          <w:p w14:paraId="5EBB7231" w14:textId="77777777" w:rsidR="00CF3183" w:rsidRPr="00FF3A82" w:rsidRDefault="00CF3183" w:rsidP="00D9236C">
            <w:r w:rsidRPr="00FF3A82">
              <w:t>None</w:t>
            </w:r>
          </w:p>
        </w:tc>
        <w:tc>
          <w:tcPr>
            <w:tcW w:w="1932" w:type="dxa"/>
          </w:tcPr>
          <w:p w14:paraId="5818AAED" w14:textId="77777777" w:rsidR="00CF3183" w:rsidRPr="00FF3A82" w:rsidRDefault="00CF3183" w:rsidP="00D9236C"/>
        </w:tc>
      </w:tr>
      <w:tr w:rsidR="00CF3183" w14:paraId="127A5A2D" w14:textId="77777777" w:rsidTr="00D9236C">
        <w:tc>
          <w:tcPr>
            <w:tcW w:w="2205" w:type="dxa"/>
          </w:tcPr>
          <w:p w14:paraId="5F873655" w14:textId="77777777" w:rsidR="00CF3183" w:rsidRPr="00FF3A82" w:rsidRDefault="00CF3183" w:rsidP="00D9236C">
            <w:proofErr w:type="spellStart"/>
            <w:r w:rsidRPr="00FF3A82">
              <w:t>RemoveReason</w:t>
            </w:r>
            <w:proofErr w:type="spellEnd"/>
          </w:p>
        </w:tc>
        <w:tc>
          <w:tcPr>
            <w:tcW w:w="1930" w:type="dxa"/>
          </w:tcPr>
          <w:p w14:paraId="613C4F2A" w14:textId="77777777" w:rsidR="00CF3183" w:rsidRPr="00FF3A82" w:rsidRDefault="00CF3183" w:rsidP="00D9236C">
            <w:proofErr w:type="spellStart"/>
            <w:r w:rsidRPr="00FF3A82">
              <w:t>CodedReferecne</w:t>
            </w:r>
            <w:proofErr w:type="spellEnd"/>
          </w:p>
        </w:tc>
        <w:tc>
          <w:tcPr>
            <w:tcW w:w="1786" w:type="dxa"/>
          </w:tcPr>
          <w:p w14:paraId="61B5FADD" w14:textId="77777777" w:rsidR="00CF3183" w:rsidRPr="00FF3A82" w:rsidRDefault="00CF3183" w:rsidP="00D9236C">
            <w:r w:rsidRPr="00FF3A82">
              <w:t>No</w:t>
            </w:r>
          </w:p>
        </w:tc>
        <w:tc>
          <w:tcPr>
            <w:tcW w:w="1786" w:type="dxa"/>
          </w:tcPr>
          <w:p w14:paraId="1D65CCC0" w14:textId="77777777" w:rsidR="00CF3183" w:rsidRPr="00FF3A82" w:rsidRDefault="00CF3183" w:rsidP="00D9236C">
            <w:r w:rsidRPr="00FF3A82">
              <w:t>None</w:t>
            </w:r>
          </w:p>
        </w:tc>
        <w:tc>
          <w:tcPr>
            <w:tcW w:w="1932" w:type="dxa"/>
          </w:tcPr>
          <w:p w14:paraId="656C9AC5" w14:textId="77777777" w:rsidR="00CF3183" w:rsidRPr="00FF3A82" w:rsidRDefault="00CF3183" w:rsidP="00D9236C"/>
        </w:tc>
      </w:tr>
      <w:tr w:rsidR="00B44C44" w14:paraId="561192E0" w14:textId="77777777" w:rsidTr="00D9236C">
        <w:trPr>
          <w:cnfStyle w:val="000000100000" w:firstRow="0" w:lastRow="0" w:firstColumn="0" w:lastColumn="0" w:oddVBand="0" w:evenVBand="0" w:oddHBand="1" w:evenHBand="0" w:firstRowFirstColumn="0" w:firstRowLastColumn="0" w:lastRowFirstColumn="0" w:lastRowLastColumn="0"/>
        </w:trPr>
        <w:tc>
          <w:tcPr>
            <w:tcW w:w="2205" w:type="dxa"/>
          </w:tcPr>
          <w:p w14:paraId="70042A2C" w14:textId="5F8FF98B" w:rsidR="00B44C44" w:rsidRPr="00FF3A82" w:rsidRDefault="00B44C44" w:rsidP="00D9236C">
            <w:proofErr w:type="spellStart"/>
            <w:r>
              <w:t>RemoveComment</w:t>
            </w:r>
            <w:proofErr w:type="spellEnd"/>
          </w:p>
        </w:tc>
        <w:tc>
          <w:tcPr>
            <w:tcW w:w="1930" w:type="dxa"/>
          </w:tcPr>
          <w:p w14:paraId="6AD2CCC6" w14:textId="76F243DD" w:rsidR="00B44C44" w:rsidRPr="00FF3A82" w:rsidRDefault="00B44C44" w:rsidP="00D9236C">
            <w:r>
              <w:t>String</w:t>
            </w:r>
          </w:p>
        </w:tc>
        <w:tc>
          <w:tcPr>
            <w:tcW w:w="1786" w:type="dxa"/>
          </w:tcPr>
          <w:p w14:paraId="3406AC42" w14:textId="0D1F4F79" w:rsidR="00B44C44" w:rsidRPr="00FF3A82" w:rsidRDefault="00B44C44" w:rsidP="00D9236C">
            <w:r>
              <w:t>No</w:t>
            </w:r>
          </w:p>
        </w:tc>
        <w:tc>
          <w:tcPr>
            <w:tcW w:w="1786" w:type="dxa"/>
          </w:tcPr>
          <w:p w14:paraId="7F0B4234" w14:textId="7D190982" w:rsidR="00B44C44" w:rsidRPr="00FF3A82" w:rsidRDefault="00B44C44" w:rsidP="00D9236C">
            <w:r>
              <w:t>None</w:t>
            </w:r>
          </w:p>
        </w:tc>
        <w:tc>
          <w:tcPr>
            <w:tcW w:w="1932" w:type="dxa"/>
          </w:tcPr>
          <w:p w14:paraId="6DF7CA1C" w14:textId="77777777" w:rsidR="00B44C44" w:rsidRDefault="00B44C44" w:rsidP="00D9236C"/>
        </w:tc>
      </w:tr>
      <w:tr w:rsidR="00CF3183" w14:paraId="4E05EDE1" w14:textId="77777777" w:rsidTr="00D9236C">
        <w:tc>
          <w:tcPr>
            <w:tcW w:w="2205" w:type="dxa"/>
          </w:tcPr>
          <w:p w14:paraId="7AE22552" w14:textId="77777777" w:rsidR="00CF3183" w:rsidRPr="00FF3A82" w:rsidRDefault="00CF3183" w:rsidP="00D9236C">
            <w:proofErr w:type="spellStart"/>
            <w:r w:rsidRPr="00FF3A82">
              <w:t>ExternalUser</w:t>
            </w:r>
            <w:proofErr w:type="spellEnd"/>
          </w:p>
        </w:tc>
        <w:tc>
          <w:tcPr>
            <w:tcW w:w="1930" w:type="dxa"/>
          </w:tcPr>
          <w:p w14:paraId="50BEA4BD" w14:textId="77777777" w:rsidR="00CF3183" w:rsidRPr="00FF3A82" w:rsidRDefault="00CF3183" w:rsidP="00D9236C">
            <w:r w:rsidRPr="00FF3A82">
              <w:t>String</w:t>
            </w:r>
          </w:p>
        </w:tc>
        <w:tc>
          <w:tcPr>
            <w:tcW w:w="1786" w:type="dxa"/>
          </w:tcPr>
          <w:p w14:paraId="3CC2BA81" w14:textId="77777777" w:rsidR="00CF3183" w:rsidRPr="00FF3A82" w:rsidRDefault="00CF3183" w:rsidP="00D9236C">
            <w:r w:rsidRPr="00FF3A82">
              <w:t>No</w:t>
            </w:r>
          </w:p>
        </w:tc>
        <w:tc>
          <w:tcPr>
            <w:tcW w:w="1786" w:type="dxa"/>
          </w:tcPr>
          <w:p w14:paraId="1579CA85" w14:textId="77777777" w:rsidR="00CF3183" w:rsidRPr="00FF3A82" w:rsidRDefault="00CF3183" w:rsidP="00D9236C">
            <w:r w:rsidRPr="00FF3A82">
              <w:t>None</w:t>
            </w:r>
          </w:p>
        </w:tc>
        <w:tc>
          <w:tcPr>
            <w:tcW w:w="1932" w:type="dxa"/>
          </w:tcPr>
          <w:p w14:paraId="7C5B1A1E" w14:textId="77777777" w:rsidR="00CF3183" w:rsidRDefault="00CF3183" w:rsidP="00D9236C"/>
        </w:tc>
      </w:tr>
      <w:bookmarkEnd w:id="47"/>
    </w:tbl>
    <w:p w14:paraId="5483A9AD" w14:textId="06A24E36" w:rsidR="00CF3183" w:rsidRDefault="00CF3183" w:rsidP="00CF3183">
      <w:pPr>
        <w:spacing w:line="259" w:lineRule="auto"/>
      </w:pPr>
    </w:p>
    <w:p w14:paraId="5A1142FD" w14:textId="4FEA23B3" w:rsidR="00CF3183" w:rsidRPr="00B44C44" w:rsidRDefault="00B44C44" w:rsidP="00B44C44">
      <w:proofErr w:type="spellStart"/>
      <w:r>
        <w:t>TransportCancelResponse</w:t>
      </w:r>
      <w:proofErr w:type="spellEnd"/>
    </w:p>
    <w:tbl>
      <w:tblPr>
        <w:tblStyle w:val="PlainTable3"/>
        <w:tblW w:w="9639" w:type="dxa"/>
        <w:tblLook w:val="0420" w:firstRow="1" w:lastRow="0" w:firstColumn="0" w:lastColumn="0" w:noHBand="0" w:noVBand="1"/>
      </w:tblPr>
      <w:tblGrid>
        <w:gridCol w:w="1905"/>
        <w:gridCol w:w="964"/>
        <w:gridCol w:w="1417"/>
        <w:gridCol w:w="1560"/>
        <w:gridCol w:w="2313"/>
        <w:gridCol w:w="1480"/>
      </w:tblGrid>
      <w:tr w:rsidR="00CF3183" w14:paraId="63A4BC8B" w14:textId="77777777" w:rsidTr="4F0E116C">
        <w:trPr>
          <w:cnfStyle w:val="100000000000" w:firstRow="1" w:lastRow="0" w:firstColumn="0" w:lastColumn="0" w:oddVBand="0" w:evenVBand="0" w:oddHBand="0" w:evenHBand="0" w:firstRowFirstColumn="0" w:firstRowLastColumn="0" w:lastRowFirstColumn="0" w:lastRowLastColumn="0"/>
        </w:trPr>
        <w:tc>
          <w:tcPr>
            <w:tcW w:w="1905" w:type="dxa"/>
          </w:tcPr>
          <w:p w14:paraId="6343C863" w14:textId="77777777" w:rsidR="00CF3183" w:rsidRPr="00D40EBC" w:rsidRDefault="00CF3183" w:rsidP="00D9236C">
            <w:r w:rsidRPr="00D40EBC">
              <w:lastRenderedPageBreak/>
              <w:t>Field</w:t>
            </w:r>
          </w:p>
        </w:tc>
        <w:tc>
          <w:tcPr>
            <w:tcW w:w="964" w:type="dxa"/>
          </w:tcPr>
          <w:p w14:paraId="3A6B6E0F" w14:textId="77777777" w:rsidR="00CF3183" w:rsidRPr="00D40EBC" w:rsidRDefault="00CF3183" w:rsidP="00D9236C">
            <w:r w:rsidRPr="00D40EBC">
              <w:t>Data type</w:t>
            </w:r>
          </w:p>
        </w:tc>
        <w:tc>
          <w:tcPr>
            <w:tcW w:w="1417" w:type="dxa"/>
          </w:tcPr>
          <w:p w14:paraId="466A0519" w14:textId="77777777" w:rsidR="00CF3183" w:rsidRPr="00D40EBC" w:rsidRDefault="00CF3183" w:rsidP="00D9236C">
            <w:r w:rsidRPr="00D40EBC">
              <w:t>Mandatory</w:t>
            </w:r>
          </w:p>
        </w:tc>
        <w:tc>
          <w:tcPr>
            <w:tcW w:w="1560" w:type="dxa"/>
          </w:tcPr>
          <w:p w14:paraId="6C526D24" w14:textId="77777777" w:rsidR="00CF3183" w:rsidRPr="00D40EBC" w:rsidRDefault="00CF3183" w:rsidP="00D9236C">
            <w:r w:rsidRPr="00D40EBC">
              <w:t>Restrictions</w:t>
            </w:r>
          </w:p>
        </w:tc>
        <w:tc>
          <w:tcPr>
            <w:tcW w:w="3793" w:type="dxa"/>
            <w:gridSpan w:val="2"/>
          </w:tcPr>
          <w:p w14:paraId="3131EED9" w14:textId="77777777" w:rsidR="00CF3183" w:rsidRPr="00D40EBC" w:rsidRDefault="00CF3183" w:rsidP="00D9236C">
            <w:r w:rsidRPr="00D40EBC">
              <w:t>Description</w:t>
            </w:r>
          </w:p>
        </w:tc>
      </w:tr>
      <w:tr w:rsidR="00B44C44" w14:paraId="467323BA" w14:textId="77777777" w:rsidTr="4F0E116C">
        <w:trPr>
          <w:cnfStyle w:val="000000100000" w:firstRow="0" w:lastRow="0" w:firstColumn="0" w:lastColumn="0" w:oddVBand="0" w:evenVBand="0" w:oddHBand="1" w:evenHBand="0" w:firstRowFirstColumn="0" w:firstRowLastColumn="0" w:lastRowFirstColumn="0" w:lastRowLastColumn="0"/>
        </w:trPr>
        <w:tc>
          <w:tcPr>
            <w:tcW w:w="1905" w:type="dxa"/>
          </w:tcPr>
          <w:p w14:paraId="7BB5EC5D" w14:textId="77777777" w:rsidR="00B44C44" w:rsidRPr="00FF3A82" w:rsidRDefault="00B44C44" w:rsidP="00675CB4">
            <w:proofErr w:type="spellStart"/>
            <w:r w:rsidRPr="00FF3A82">
              <w:t>BookingId</w:t>
            </w:r>
            <w:proofErr w:type="spellEnd"/>
          </w:p>
        </w:tc>
        <w:tc>
          <w:tcPr>
            <w:tcW w:w="964" w:type="dxa"/>
          </w:tcPr>
          <w:p w14:paraId="0D3998F6" w14:textId="77777777" w:rsidR="00B44C44" w:rsidRPr="00FF3A82" w:rsidRDefault="00B44C44" w:rsidP="00675CB4">
            <w:r>
              <w:t>String</w:t>
            </w:r>
          </w:p>
        </w:tc>
        <w:tc>
          <w:tcPr>
            <w:tcW w:w="1417" w:type="dxa"/>
          </w:tcPr>
          <w:p w14:paraId="75ADBB81" w14:textId="77777777" w:rsidR="00B44C44" w:rsidRPr="00FF3A82" w:rsidRDefault="00B44C44" w:rsidP="00675CB4">
            <w:r w:rsidRPr="00FF3A82">
              <w:t>Yes</w:t>
            </w:r>
          </w:p>
        </w:tc>
        <w:tc>
          <w:tcPr>
            <w:tcW w:w="3873" w:type="dxa"/>
            <w:gridSpan w:val="2"/>
          </w:tcPr>
          <w:p w14:paraId="24FF2F2A" w14:textId="77777777" w:rsidR="00B44C44" w:rsidRPr="00FF3A82" w:rsidRDefault="00B44C44" w:rsidP="00675CB4">
            <w:r w:rsidRPr="00FF3A82">
              <w:t>None</w:t>
            </w:r>
          </w:p>
        </w:tc>
        <w:tc>
          <w:tcPr>
            <w:tcW w:w="1480" w:type="dxa"/>
          </w:tcPr>
          <w:p w14:paraId="6CC115ED" w14:textId="77777777" w:rsidR="00B44C44" w:rsidRPr="00FF3A82" w:rsidRDefault="00B44C44" w:rsidP="00675CB4"/>
        </w:tc>
      </w:tr>
      <w:tr w:rsidR="00CF3183" w14:paraId="10F9DB50" w14:textId="77777777" w:rsidTr="4F0E116C">
        <w:tc>
          <w:tcPr>
            <w:tcW w:w="1905" w:type="dxa"/>
          </w:tcPr>
          <w:p w14:paraId="41E205CD" w14:textId="20340CA3" w:rsidR="00CF3183" w:rsidRPr="00D40EBC" w:rsidRDefault="00E266F1" w:rsidP="00D9236C">
            <w:proofErr w:type="spellStart"/>
            <w:r>
              <w:t>ResponseCode</w:t>
            </w:r>
            <w:proofErr w:type="spellEnd"/>
          </w:p>
        </w:tc>
        <w:tc>
          <w:tcPr>
            <w:tcW w:w="964" w:type="dxa"/>
          </w:tcPr>
          <w:p w14:paraId="17055321" w14:textId="12AD852C" w:rsidR="00CF3183" w:rsidRPr="00D40EBC" w:rsidRDefault="00E266F1" w:rsidP="00D9236C">
            <w:r>
              <w:t>String</w:t>
            </w:r>
          </w:p>
        </w:tc>
        <w:tc>
          <w:tcPr>
            <w:tcW w:w="1417" w:type="dxa"/>
          </w:tcPr>
          <w:p w14:paraId="4252E1AB" w14:textId="77777777" w:rsidR="00CF3183" w:rsidRPr="00D40EBC" w:rsidRDefault="00CF3183" w:rsidP="00D9236C">
            <w:r w:rsidRPr="00D40EBC">
              <w:t>Yes</w:t>
            </w:r>
          </w:p>
        </w:tc>
        <w:tc>
          <w:tcPr>
            <w:tcW w:w="1560" w:type="dxa"/>
          </w:tcPr>
          <w:p w14:paraId="00A83E4F" w14:textId="77777777" w:rsidR="00CF3183" w:rsidRPr="00D40EBC" w:rsidRDefault="00CF3183" w:rsidP="00D9236C">
            <w:r w:rsidRPr="00D40EBC">
              <w:t>Enumeration</w:t>
            </w:r>
          </w:p>
        </w:tc>
        <w:tc>
          <w:tcPr>
            <w:tcW w:w="3793" w:type="dxa"/>
            <w:gridSpan w:val="2"/>
          </w:tcPr>
          <w:p w14:paraId="516B005D" w14:textId="77777777" w:rsidR="00CF3183" w:rsidRDefault="00CF3183" w:rsidP="00D9236C">
            <w:r w:rsidRPr="00D40EBC">
              <w:t xml:space="preserve">One of Unknown, Accepted, Rejected, </w:t>
            </w:r>
            <w:proofErr w:type="spellStart"/>
            <w:r w:rsidRPr="00D40EBC">
              <w:t>Rejected_OrderInProgress</w:t>
            </w:r>
            <w:proofErr w:type="spellEnd"/>
            <w:r w:rsidRPr="00D40EBC">
              <w:t>, Error</w:t>
            </w:r>
          </w:p>
        </w:tc>
      </w:tr>
    </w:tbl>
    <w:p w14:paraId="5C5F3DBD" w14:textId="77777777" w:rsidR="00CF3183" w:rsidRDefault="00CF3183" w:rsidP="00CF3183">
      <w:pPr>
        <w:spacing w:line="259" w:lineRule="auto"/>
      </w:pPr>
    </w:p>
    <w:p w14:paraId="7A905F19" w14:textId="06F1D3C0" w:rsidR="00CF3183" w:rsidRDefault="00CF3183" w:rsidP="00CF0A33">
      <w:pPr>
        <w:spacing w:line="259" w:lineRule="auto"/>
      </w:pPr>
    </w:p>
    <w:p w14:paraId="06551DE8" w14:textId="77777777" w:rsidR="00A100CF" w:rsidRDefault="00A100CF" w:rsidP="00CF0A33">
      <w:pPr>
        <w:spacing w:line="259" w:lineRule="auto"/>
      </w:pPr>
    </w:p>
    <w:p w14:paraId="6B99E43C" w14:textId="498B49D9" w:rsidR="00B44C44" w:rsidRPr="00B44C44" w:rsidRDefault="00B44C44" w:rsidP="00B44C44">
      <w:proofErr w:type="spellStart"/>
      <w:r>
        <w:t>TransportStatusRequest</w:t>
      </w:r>
      <w:proofErr w:type="spellEnd"/>
    </w:p>
    <w:tbl>
      <w:tblPr>
        <w:tblStyle w:val="PlainTable3"/>
        <w:tblW w:w="0" w:type="auto"/>
        <w:tblLook w:val="0420" w:firstRow="1" w:lastRow="0" w:firstColumn="0" w:lastColumn="0" w:noHBand="0" w:noVBand="1"/>
      </w:tblPr>
      <w:tblGrid>
        <w:gridCol w:w="3063"/>
        <w:gridCol w:w="1216"/>
        <w:gridCol w:w="1449"/>
        <w:gridCol w:w="2257"/>
        <w:gridCol w:w="1654"/>
      </w:tblGrid>
      <w:tr w:rsidR="00A100CF" w14:paraId="3C740267" w14:textId="77777777" w:rsidTr="3E3B41FF">
        <w:trPr>
          <w:cnfStyle w:val="100000000000" w:firstRow="1" w:lastRow="0" w:firstColumn="0" w:lastColumn="0" w:oddVBand="0" w:evenVBand="0" w:oddHBand="0" w:evenHBand="0" w:firstRowFirstColumn="0" w:firstRowLastColumn="0" w:lastRowFirstColumn="0" w:lastRowLastColumn="0"/>
        </w:trPr>
        <w:tc>
          <w:tcPr>
            <w:tcW w:w="2043" w:type="dxa"/>
          </w:tcPr>
          <w:p w14:paraId="1AD99F26" w14:textId="77777777" w:rsidR="00344D30" w:rsidRPr="00FF3A82" w:rsidRDefault="00344D30" w:rsidP="00675CB4">
            <w:r w:rsidRPr="00FF3A82">
              <w:t>Field</w:t>
            </w:r>
          </w:p>
        </w:tc>
        <w:tc>
          <w:tcPr>
            <w:tcW w:w="1777" w:type="dxa"/>
          </w:tcPr>
          <w:p w14:paraId="29BB44AE" w14:textId="77777777" w:rsidR="00344D30" w:rsidRPr="00FF3A82" w:rsidRDefault="00344D30" w:rsidP="00675CB4">
            <w:r w:rsidRPr="00FF3A82">
              <w:t>Data type</w:t>
            </w:r>
          </w:p>
        </w:tc>
        <w:tc>
          <w:tcPr>
            <w:tcW w:w="1714" w:type="dxa"/>
          </w:tcPr>
          <w:p w14:paraId="104692D1" w14:textId="77777777" w:rsidR="00344D30" w:rsidRPr="00FF3A82" w:rsidRDefault="00344D30" w:rsidP="00675CB4">
            <w:r w:rsidRPr="00FF3A82">
              <w:t>Mandatory</w:t>
            </w:r>
          </w:p>
        </w:tc>
        <w:tc>
          <w:tcPr>
            <w:tcW w:w="2257" w:type="dxa"/>
          </w:tcPr>
          <w:p w14:paraId="7E7B19F7" w14:textId="77777777" w:rsidR="00344D30" w:rsidRPr="00FF3A82" w:rsidRDefault="00344D30" w:rsidP="00675CB4">
            <w:r w:rsidRPr="00FF3A82">
              <w:t>Restrictions</w:t>
            </w:r>
          </w:p>
        </w:tc>
        <w:tc>
          <w:tcPr>
            <w:tcW w:w="1848" w:type="dxa"/>
          </w:tcPr>
          <w:p w14:paraId="53A001DB" w14:textId="77777777" w:rsidR="00344D30" w:rsidRPr="00FF3A82" w:rsidRDefault="00344D30" w:rsidP="00675CB4">
            <w:r w:rsidRPr="00FF3A82">
              <w:t>Description</w:t>
            </w:r>
          </w:p>
        </w:tc>
      </w:tr>
      <w:tr w:rsidR="00A100CF" w14:paraId="087CADDB" w14:textId="77777777" w:rsidTr="3E3B41FF">
        <w:trPr>
          <w:cnfStyle w:val="000000100000" w:firstRow="0" w:lastRow="0" w:firstColumn="0" w:lastColumn="0" w:oddVBand="0" w:evenVBand="0" w:oddHBand="1" w:evenHBand="0" w:firstRowFirstColumn="0" w:firstRowLastColumn="0" w:lastRowFirstColumn="0" w:lastRowLastColumn="0"/>
        </w:trPr>
        <w:tc>
          <w:tcPr>
            <w:tcW w:w="2043" w:type="dxa"/>
          </w:tcPr>
          <w:p w14:paraId="498D0D13" w14:textId="77777777" w:rsidR="00344D30" w:rsidRPr="00FF3A82" w:rsidRDefault="00344D30" w:rsidP="00675CB4">
            <w:proofErr w:type="spellStart"/>
            <w:r w:rsidRPr="00FF3A82">
              <w:t>BookingId</w:t>
            </w:r>
            <w:proofErr w:type="spellEnd"/>
          </w:p>
        </w:tc>
        <w:tc>
          <w:tcPr>
            <w:tcW w:w="1777" w:type="dxa"/>
          </w:tcPr>
          <w:p w14:paraId="433B5BB5" w14:textId="77777777" w:rsidR="00344D30" w:rsidRPr="00FF3A82" w:rsidRDefault="00344D30" w:rsidP="00675CB4">
            <w:r>
              <w:t>String</w:t>
            </w:r>
          </w:p>
        </w:tc>
        <w:tc>
          <w:tcPr>
            <w:tcW w:w="1714" w:type="dxa"/>
          </w:tcPr>
          <w:p w14:paraId="573A055F" w14:textId="77777777" w:rsidR="00344D30" w:rsidRPr="00FF3A82" w:rsidRDefault="00344D30" w:rsidP="00675CB4">
            <w:r w:rsidRPr="00FF3A82">
              <w:t>Yes</w:t>
            </w:r>
          </w:p>
        </w:tc>
        <w:tc>
          <w:tcPr>
            <w:tcW w:w="2257" w:type="dxa"/>
          </w:tcPr>
          <w:p w14:paraId="67ECE673" w14:textId="77777777" w:rsidR="00344D30" w:rsidRPr="00FF3A82" w:rsidRDefault="00344D30" w:rsidP="00675CB4">
            <w:r w:rsidRPr="00FF3A82">
              <w:t>None</w:t>
            </w:r>
          </w:p>
        </w:tc>
        <w:tc>
          <w:tcPr>
            <w:tcW w:w="1848" w:type="dxa"/>
          </w:tcPr>
          <w:p w14:paraId="0651BAEC" w14:textId="77777777" w:rsidR="00344D30" w:rsidRPr="00FF3A82" w:rsidRDefault="00344D30" w:rsidP="00675CB4"/>
        </w:tc>
      </w:tr>
      <w:tr w:rsidR="00303FB9" w14:paraId="609DE6D2" w14:textId="77777777" w:rsidTr="3E3B41FF">
        <w:tc>
          <w:tcPr>
            <w:tcW w:w="2043" w:type="dxa"/>
          </w:tcPr>
          <w:p w14:paraId="32264DED" w14:textId="3721B5B4" w:rsidR="00344D30" w:rsidRPr="00FF3A82" w:rsidRDefault="00303FB9" w:rsidP="00675CB4">
            <w:r>
              <w:t>Status</w:t>
            </w:r>
          </w:p>
        </w:tc>
        <w:tc>
          <w:tcPr>
            <w:tcW w:w="1777" w:type="dxa"/>
          </w:tcPr>
          <w:p w14:paraId="02884CC0" w14:textId="7D9460A2" w:rsidR="00344D30" w:rsidRPr="00FF3A82" w:rsidRDefault="00E266F1" w:rsidP="00675CB4">
            <w:r>
              <w:t>String</w:t>
            </w:r>
          </w:p>
        </w:tc>
        <w:tc>
          <w:tcPr>
            <w:tcW w:w="1714" w:type="dxa"/>
          </w:tcPr>
          <w:p w14:paraId="41F51873" w14:textId="6A2A61BA" w:rsidR="00344D30" w:rsidRPr="00FF3A82" w:rsidRDefault="00303FB9" w:rsidP="00675CB4">
            <w:r>
              <w:t>Yes</w:t>
            </w:r>
          </w:p>
        </w:tc>
        <w:tc>
          <w:tcPr>
            <w:tcW w:w="2257" w:type="dxa"/>
          </w:tcPr>
          <w:p w14:paraId="72B7BE2E" w14:textId="5411D60E" w:rsidR="00344D30" w:rsidRPr="00FF3A82" w:rsidRDefault="00303FB9" w:rsidP="00303FB9">
            <w:r w:rsidRPr="00D40EBC">
              <w:t>One of</w:t>
            </w:r>
            <w:r>
              <w:t xml:space="preserve"> DrivingToPickup, </w:t>
            </w:r>
            <w:proofErr w:type="spellStart"/>
            <w:r>
              <w:t>ArrivedAtPickup</w:t>
            </w:r>
            <w:proofErr w:type="spellEnd"/>
            <w:r>
              <w:t xml:space="preserve">, </w:t>
            </w:r>
            <w:proofErr w:type="spellStart"/>
            <w:r>
              <w:t>DrivingToDestination</w:t>
            </w:r>
            <w:proofErr w:type="spellEnd"/>
            <w:r>
              <w:t>, ArrivedAtDestination, Finished</w:t>
            </w:r>
          </w:p>
        </w:tc>
        <w:tc>
          <w:tcPr>
            <w:tcW w:w="1848" w:type="dxa"/>
          </w:tcPr>
          <w:p w14:paraId="0E07E9B8" w14:textId="77777777" w:rsidR="00344D30" w:rsidRPr="00FF3A82" w:rsidRDefault="00344D30" w:rsidP="00675CB4"/>
        </w:tc>
      </w:tr>
      <w:tr w:rsidR="00A100CF" w14:paraId="2B2E99FD" w14:textId="77777777" w:rsidTr="3E3B41FF">
        <w:trPr>
          <w:cnfStyle w:val="000000100000" w:firstRow="0" w:lastRow="0" w:firstColumn="0" w:lastColumn="0" w:oddVBand="0" w:evenVBand="0" w:oddHBand="1" w:evenHBand="0" w:firstRowFirstColumn="0" w:firstRowLastColumn="0" w:lastRowFirstColumn="0" w:lastRowLastColumn="0"/>
        </w:trPr>
        <w:tc>
          <w:tcPr>
            <w:tcW w:w="2043" w:type="dxa"/>
          </w:tcPr>
          <w:p w14:paraId="24AD0239" w14:textId="5404167C" w:rsidR="00344D30" w:rsidRPr="00FF3A82" w:rsidRDefault="00303FB9" w:rsidP="00675CB4">
            <w:proofErr w:type="spellStart"/>
            <w:r>
              <w:t>StatusTime</w:t>
            </w:r>
            <w:proofErr w:type="spellEnd"/>
          </w:p>
        </w:tc>
        <w:tc>
          <w:tcPr>
            <w:tcW w:w="1777" w:type="dxa"/>
          </w:tcPr>
          <w:p w14:paraId="1C3B08D2" w14:textId="298AD565" w:rsidR="00344D30" w:rsidRPr="00FF3A82" w:rsidRDefault="00303FB9" w:rsidP="00675CB4">
            <w:proofErr w:type="spellStart"/>
            <w:r>
              <w:t>DateTime</w:t>
            </w:r>
            <w:proofErr w:type="spellEnd"/>
          </w:p>
        </w:tc>
        <w:tc>
          <w:tcPr>
            <w:tcW w:w="1714" w:type="dxa"/>
          </w:tcPr>
          <w:p w14:paraId="1FCE180A" w14:textId="366F50D8" w:rsidR="00344D30" w:rsidRPr="00FF3A82" w:rsidRDefault="00303FB9" w:rsidP="00675CB4">
            <w:r>
              <w:t>Yes</w:t>
            </w:r>
          </w:p>
        </w:tc>
        <w:tc>
          <w:tcPr>
            <w:tcW w:w="2257" w:type="dxa"/>
          </w:tcPr>
          <w:p w14:paraId="407CF081" w14:textId="77777777" w:rsidR="00344D30" w:rsidRPr="00FF3A82" w:rsidRDefault="00344D30" w:rsidP="00675CB4">
            <w:r>
              <w:t>None</w:t>
            </w:r>
          </w:p>
        </w:tc>
        <w:tc>
          <w:tcPr>
            <w:tcW w:w="1848" w:type="dxa"/>
          </w:tcPr>
          <w:p w14:paraId="14235989" w14:textId="77777777" w:rsidR="00344D30" w:rsidRDefault="00344D30" w:rsidP="00675CB4"/>
        </w:tc>
      </w:tr>
      <w:tr w:rsidR="00A100CF" w14:paraId="660433B0" w14:textId="77777777" w:rsidTr="3E3B41FF">
        <w:tc>
          <w:tcPr>
            <w:tcW w:w="2043" w:type="dxa"/>
          </w:tcPr>
          <w:p w14:paraId="1A322C3A" w14:textId="77777777" w:rsidR="00303FB9" w:rsidRPr="00DA6D6A" w:rsidRDefault="00303FB9" w:rsidP="00675CB4">
            <w:r w:rsidRPr="00DA6D6A">
              <w:t>Longitude</w:t>
            </w:r>
          </w:p>
        </w:tc>
        <w:tc>
          <w:tcPr>
            <w:tcW w:w="1777" w:type="dxa"/>
          </w:tcPr>
          <w:p w14:paraId="11D75B01" w14:textId="0C77B72C" w:rsidR="00303FB9" w:rsidRPr="00DA6D6A" w:rsidRDefault="76E9CD23" w:rsidP="00675CB4">
            <w:r>
              <w:t>Double</w:t>
            </w:r>
          </w:p>
        </w:tc>
        <w:tc>
          <w:tcPr>
            <w:tcW w:w="1714" w:type="dxa"/>
          </w:tcPr>
          <w:p w14:paraId="0DCAF61B" w14:textId="77777777" w:rsidR="00303FB9" w:rsidRPr="00DA6D6A" w:rsidRDefault="00303FB9" w:rsidP="00675CB4">
            <w:r w:rsidRPr="00DA6D6A">
              <w:t>Yes</w:t>
            </w:r>
          </w:p>
        </w:tc>
        <w:tc>
          <w:tcPr>
            <w:tcW w:w="2257" w:type="dxa"/>
          </w:tcPr>
          <w:p w14:paraId="3E501AE3" w14:textId="77777777" w:rsidR="00303FB9" w:rsidRPr="00DA6D6A" w:rsidRDefault="00303FB9" w:rsidP="00675CB4">
            <w:r w:rsidRPr="00DA6D6A">
              <w:t>None</w:t>
            </w:r>
          </w:p>
        </w:tc>
        <w:tc>
          <w:tcPr>
            <w:tcW w:w="1848" w:type="dxa"/>
          </w:tcPr>
          <w:p w14:paraId="22244F55" w14:textId="3A1BAA5D" w:rsidR="00303FB9" w:rsidRPr="00DA6D6A" w:rsidRDefault="00303FB9" w:rsidP="00675CB4">
            <w:r>
              <w:t xml:space="preserve">Vehicle </w:t>
            </w:r>
            <w:r w:rsidRPr="00DA6D6A">
              <w:t>Location longitude in decimal representation using WGS84 datum</w:t>
            </w:r>
          </w:p>
        </w:tc>
      </w:tr>
      <w:tr w:rsidR="00A100CF" w14:paraId="30E70DCE" w14:textId="77777777" w:rsidTr="3E3B41FF">
        <w:trPr>
          <w:cnfStyle w:val="000000100000" w:firstRow="0" w:lastRow="0" w:firstColumn="0" w:lastColumn="0" w:oddVBand="0" w:evenVBand="0" w:oddHBand="1" w:evenHBand="0" w:firstRowFirstColumn="0" w:firstRowLastColumn="0" w:lastRowFirstColumn="0" w:lastRowLastColumn="0"/>
        </w:trPr>
        <w:tc>
          <w:tcPr>
            <w:tcW w:w="2043" w:type="dxa"/>
          </w:tcPr>
          <w:p w14:paraId="4A3FCF89" w14:textId="77777777" w:rsidR="00303FB9" w:rsidRPr="00DA6D6A" w:rsidRDefault="00303FB9" w:rsidP="00675CB4">
            <w:r w:rsidRPr="00DA6D6A">
              <w:t>Latitude</w:t>
            </w:r>
          </w:p>
        </w:tc>
        <w:tc>
          <w:tcPr>
            <w:tcW w:w="1777" w:type="dxa"/>
          </w:tcPr>
          <w:p w14:paraId="0D09AA7E" w14:textId="26A66435" w:rsidR="00303FB9" w:rsidRPr="00DA6D6A" w:rsidRDefault="76E9CD23" w:rsidP="00675CB4">
            <w:r>
              <w:t>Double</w:t>
            </w:r>
          </w:p>
        </w:tc>
        <w:tc>
          <w:tcPr>
            <w:tcW w:w="1714" w:type="dxa"/>
          </w:tcPr>
          <w:p w14:paraId="46DE5095" w14:textId="77777777" w:rsidR="00303FB9" w:rsidRPr="00DA6D6A" w:rsidRDefault="00303FB9" w:rsidP="00675CB4">
            <w:r w:rsidRPr="00DA6D6A">
              <w:t>Yes</w:t>
            </w:r>
          </w:p>
        </w:tc>
        <w:tc>
          <w:tcPr>
            <w:tcW w:w="2257" w:type="dxa"/>
          </w:tcPr>
          <w:p w14:paraId="59C62F6E" w14:textId="77777777" w:rsidR="00303FB9" w:rsidRPr="00DA6D6A" w:rsidRDefault="00303FB9" w:rsidP="00675CB4">
            <w:r w:rsidRPr="00DA6D6A">
              <w:t>None</w:t>
            </w:r>
          </w:p>
        </w:tc>
        <w:tc>
          <w:tcPr>
            <w:tcW w:w="1848" w:type="dxa"/>
          </w:tcPr>
          <w:p w14:paraId="23167DDB" w14:textId="694E233F" w:rsidR="00303FB9" w:rsidRDefault="00303FB9" w:rsidP="00675CB4">
            <w:r>
              <w:t xml:space="preserve">Vehicle </w:t>
            </w:r>
            <w:r w:rsidRPr="00DA6D6A">
              <w:t>Location latitude in decimal representation using WGS84 datum</w:t>
            </w:r>
          </w:p>
        </w:tc>
      </w:tr>
      <w:tr w:rsidR="00303FB9" w14:paraId="63B46276" w14:textId="77777777" w:rsidTr="3E3B41FF">
        <w:tc>
          <w:tcPr>
            <w:tcW w:w="2043" w:type="dxa"/>
          </w:tcPr>
          <w:p w14:paraId="6853C1AC" w14:textId="1F9EBD79" w:rsidR="00303FB9" w:rsidRPr="00FF3A82" w:rsidRDefault="00A100CF" w:rsidP="00675CB4">
            <w:proofErr w:type="spellStart"/>
            <w:r>
              <w:t>EstimatedArrivalAtPickup</w:t>
            </w:r>
            <w:proofErr w:type="spellEnd"/>
          </w:p>
        </w:tc>
        <w:tc>
          <w:tcPr>
            <w:tcW w:w="1777" w:type="dxa"/>
          </w:tcPr>
          <w:p w14:paraId="7039D273" w14:textId="667B27FA" w:rsidR="00303FB9" w:rsidRPr="00FF3A82" w:rsidRDefault="00A100CF" w:rsidP="00675CB4">
            <w:proofErr w:type="spellStart"/>
            <w:r>
              <w:t>DateTime</w:t>
            </w:r>
            <w:proofErr w:type="spellEnd"/>
          </w:p>
        </w:tc>
        <w:tc>
          <w:tcPr>
            <w:tcW w:w="1714" w:type="dxa"/>
          </w:tcPr>
          <w:p w14:paraId="754B865A" w14:textId="0E7F5802" w:rsidR="00303FB9" w:rsidRPr="00FF3A82" w:rsidRDefault="00A100CF" w:rsidP="00675CB4">
            <w:r>
              <w:t>Yes</w:t>
            </w:r>
          </w:p>
        </w:tc>
        <w:tc>
          <w:tcPr>
            <w:tcW w:w="2257" w:type="dxa"/>
          </w:tcPr>
          <w:p w14:paraId="6D6E1F35" w14:textId="5678EEF0" w:rsidR="00303FB9" w:rsidRPr="00FF3A82" w:rsidRDefault="00A100CF" w:rsidP="00675CB4">
            <w:r>
              <w:t>None</w:t>
            </w:r>
          </w:p>
        </w:tc>
        <w:tc>
          <w:tcPr>
            <w:tcW w:w="1848" w:type="dxa"/>
          </w:tcPr>
          <w:p w14:paraId="34B01F7A" w14:textId="77777777" w:rsidR="00303FB9" w:rsidRDefault="00303FB9" w:rsidP="00675CB4"/>
        </w:tc>
      </w:tr>
      <w:tr w:rsidR="00A100CF" w14:paraId="13929D3E" w14:textId="77777777" w:rsidTr="3E3B41FF">
        <w:trPr>
          <w:cnfStyle w:val="000000100000" w:firstRow="0" w:lastRow="0" w:firstColumn="0" w:lastColumn="0" w:oddVBand="0" w:evenVBand="0" w:oddHBand="1" w:evenHBand="0" w:firstRowFirstColumn="0" w:firstRowLastColumn="0" w:lastRowFirstColumn="0" w:lastRowLastColumn="0"/>
          <w:trHeight w:val="825"/>
        </w:trPr>
        <w:tc>
          <w:tcPr>
            <w:tcW w:w="2043" w:type="dxa"/>
          </w:tcPr>
          <w:p w14:paraId="746CF2FE" w14:textId="24776973" w:rsidR="00A100CF" w:rsidRPr="00FF3A82" w:rsidRDefault="00A100CF" w:rsidP="00675CB4">
            <w:proofErr w:type="spellStart"/>
            <w:r>
              <w:t>EstimatedArrivalAtDestination</w:t>
            </w:r>
            <w:proofErr w:type="spellEnd"/>
          </w:p>
        </w:tc>
        <w:tc>
          <w:tcPr>
            <w:tcW w:w="1777" w:type="dxa"/>
          </w:tcPr>
          <w:p w14:paraId="12B300C6" w14:textId="0B010D65" w:rsidR="00A100CF" w:rsidRPr="00FF3A82" w:rsidRDefault="00A100CF" w:rsidP="00675CB4">
            <w:proofErr w:type="spellStart"/>
            <w:r>
              <w:t>DateTime</w:t>
            </w:r>
            <w:proofErr w:type="spellEnd"/>
          </w:p>
        </w:tc>
        <w:tc>
          <w:tcPr>
            <w:tcW w:w="1714" w:type="dxa"/>
          </w:tcPr>
          <w:p w14:paraId="78316133" w14:textId="72DBBFD9" w:rsidR="00A100CF" w:rsidRPr="00FF3A82" w:rsidRDefault="00A100CF" w:rsidP="00675CB4">
            <w:r>
              <w:t>Yes</w:t>
            </w:r>
          </w:p>
        </w:tc>
        <w:tc>
          <w:tcPr>
            <w:tcW w:w="2257" w:type="dxa"/>
          </w:tcPr>
          <w:p w14:paraId="196AE75A" w14:textId="6528750E" w:rsidR="00A100CF" w:rsidRPr="00FF3A82" w:rsidRDefault="00A100CF" w:rsidP="00675CB4">
            <w:r>
              <w:t>None</w:t>
            </w:r>
          </w:p>
        </w:tc>
        <w:tc>
          <w:tcPr>
            <w:tcW w:w="1848" w:type="dxa"/>
          </w:tcPr>
          <w:p w14:paraId="353A2B0F" w14:textId="77777777" w:rsidR="00A100CF" w:rsidRDefault="00A100CF" w:rsidP="00675CB4"/>
        </w:tc>
      </w:tr>
      <w:tr w:rsidR="3E3B41FF" w14:paraId="43DC4EBF" w14:textId="77777777" w:rsidTr="3E3B41FF">
        <w:trPr>
          <w:trHeight w:val="825"/>
        </w:trPr>
        <w:tc>
          <w:tcPr>
            <w:tcW w:w="3063" w:type="dxa"/>
          </w:tcPr>
          <w:p w14:paraId="1181FEDA" w14:textId="46C18773" w:rsidR="3E3B41FF" w:rsidRDefault="3E3B41FF" w:rsidP="3E3B41FF">
            <w:proofErr w:type="spellStart"/>
            <w:r>
              <w:t>CancellationReason</w:t>
            </w:r>
            <w:proofErr w:type="spellEnd"/>
          </w:p>
        </w:tc>
        <w:tc>
          <w:tcPr>
            <w:tcW w:w="1216" w:type="dxa"/>
          </w:tcPr>
          <w:p w14:paraId="4A2BDA85" w14:textId="029EA55F" w:rsidR="3E3B41FF" w:rsidRDefault="3E3B41FF" w:rsidP="3E3B41FF">
            <w:r>
              <w:t>String</w:t>
            </w:r>
          </w:p>
        </w:tc>
        <w:tc>
          <w:tcPr>
            <w:tcW w:w="1449" w:type="dxa"/>
          </w:tcPr>
          <w:p w14:paraId="42B4E61E" w14:textId="5EFC7A63" w:rsidR="3E3B41FF" w:rsidRDefault="3E3B41FF" w:rsidP="3E3B41FF">
            <w:r>
              <w:t>No</w:t>
            </w:r>
          </w:p>
        </w:tc>
        <w:tc>
          <w:tcPr>
            <w:tcW w:w="2257" w:type="dxa"/>
          </w:tcPr>
          <w:p w14:paraId="1D83EA11" w14:textId="3BB2FF34" w:rsidR="3E3B41FF" w:rsidRDefault="3E3B41FF" w:rsidP="3E3B41FF">
            <w:r>
              <w:t>None</w:t>
            </w:r>
          </w:p>
        </w:tc>
        <w:tc>
          <w:tcPr>
            <w:tcW w:w="1654" w:type="dxa"/>
          </w:tcPr>
          <w:p w14:paraId="5259D545" w14:textId="2BD65C74" w:rsidR="3E3B41FF" w:rsidRDefault="3E3B41FF" w:rsidP="3E3B41FF">
            <w:r>
              <w:t xml:space="preserve">External Key for </w:t>
            </w:r>
            <w:proofErr w:type="spellStart"/>
            <w:r>
              <w:t>Cancelllation</w:t>
            </w:r>
            <w:proofErr w:type="spellEnd"/>
            <w:r>
              <w:t xml:space="preserve"> </w:t>
            </w:r>
            <w:proofErr w:type="spellStart"/>
            <w:r>
              <w:t>reson</w:t>
            </w:r>
            <w:proofErr w:type="spellEnd"/>
            <w:r>
              <w:t xml:space="preserve"> used when </w:t>
            </w:r>
            <w:r>
              <w:lastRenderedPageBreak/>
              <w:t>cancelling transfer in IDS</w:t>
            </w:r>
          </w:p>
        </w:tc>
      </w:tr>
      <w:tr w:rsidR="637917A2" w14:paraId="31924086" w14:textId="77777777" w:rsidTr="3E3B41FF">
        <w:trPr>
          <w:cnfStyle w:val="000000100000" w:firstRow="0" w:lastRow="0" w:firstColumn="0" w:lastColumn="0" w:oddVBand="0" w:evenVBand="0" w:oddHBand="1" w:evenHBand="0" w:firstRowFirstColumn="0" w:firstRowLastColumn="0" w:lastRowFirstColumn="0" w:lastRowLastColumn="0"/>
        </w:trPr>
        <w:tc>
          <w:tcPr>
            <w:tcW w:w="3063" w:type="dxa"/>
          </w:tcPr>
          <w:p w14:paraId="2325C25C" w14:textId="648C110E" w:rsidR="3E3B41FF" w:rsidRDefault="3E3B41FF" w:rsidP="3E3B41FF">
            <w:pPr>
              <w:rPr>
                <w:color w:val="2F403E"/>
                <w:szCs w:val="20"/>
              </w:rPr>
            </w:pPr>
            <w:proofErr w:type="spellStart"/>
            <w:r w:rsidRPr="3E3B41FF">
              <w:rPr>
                <w:color w:val="2F403E"/>
                <w:szCs w:val="20"/>
              </w:rPr>
              <w:lastRenderedPageBreak/>
              <w:t>CancellationComment</w:t>
            </w:r>
            <w:proofErr w:type="spellEnd"/>
          </w:p>
        </w:tc>
        <w:tc>
          <w:tcPr>
            <w:tcW w:w="1216" w:type="dxa"/>
          </w:tcPr>
          <w:p w14:paraId="4E516E3B" w14:textId="11328E24" w:rsidR="3E3B41FF" w:rsidRDefault="3E3B41FF" w:rsidP="3E3B41FF">
            <w:pPr>
              <w:rPr>
                <w:color w:val="2F403E"/>
                <w:szCs w:val="20"/>
              </w:rPr>
            </w:pPr>
            <w:r w:rsidRPr="3E3B41FF">
              <w:rPr>
                <w:color w:val="2F403E"/>
                <w:szCs w:val="20"/>
              </w:rPr>
              <w:t>String</w:t>
            </w:r>
          </w:p>
        </w:tc>
        <w:tc>
          <w:tcPr>
            <w:tcW w:w="1449" w:type="dxa"/>
          </w:tcPr>
          <w:p w14:paraId="2235284E" w14:textId="2EA4311E" w:rsidR="3E3B41FF" w:rsidRDefault="3E3B41FF" w:rsidP="3E3B41FF">
            <w:pPr>
              <w:rPr>
                <w:color w:val="2F403E"/>
                <w:szCs w:val="20"/>
              </w:rPr>
            </w:pPr>
            <w:r w:rsidRPr="3E3B41FF">
              <w:rPr>
                <w:color w:val="2F403E"/>
                <w:szCs w:val="20"/>
              </w:rPr>
              <w:t>No</w:t>
            </w:r>
          </w:p>
        </w:tc>
        <w:tc>
          <w:tcPr>
            <w:tcW w:w="2257" w:type="dxa"/>
          </w:tcPr>
          <w:p w14:paraId="55CB981C" w14:textId="07207544" w:rsidR="3E3B41FF" w:rsidRDefault="3E3B41FF" w:rsidP="3E3B41FF">
            <w:pPr>
              <w:rPr>
                <w:color w:val="2F403E"/>
                <w:szCs w:val="20"/>
              </w:rPr>
            </w:pPr>
            <w:r w:rsidRPr="3E3B41FF">
              <w:rPr>
                <w:color w:val="2F403E"/>
                <w:szCs w:val="20"/>
              </w:rPr>
              <w:t>None</w:t>
            </w:r>
          </w:p>
        </w:tc>
        <w:tc>
          <w:tcPr>
            <w:tcW w:w="1654" w:type="dxa"/>
          </w:tcPr>
          <w:p w14:paraId="5F8C20B5" w14:textId="79DBDE3F" w:rsidR="3E3B41FF" w:rsidRDefault="3E3B41FF" w:rsidP="3E3B41FF">
            <w:pPr>
              <w:rPr>
                <w:color w:val="2F403E"/>
                <w:szCs w:val="20"/>
              </w:rPr>
            </w:pPr>
          </w:p>
        </w:tc>
      </w:tr>
      <w:tr w:rsidR="00303FB9" w14:paraId="3A63B642" w14:textId="77777777" w:rsidTr="3E3B41FF">
        <w:tc>
          <w:tcPr>
            <w:tcW w:w="2043" w:type="dxa"/>
          </w:tcPr>
          <w:p w14:paraId="35D641BF" w14:textId="77777777" w:rsidR="00344D30" w:rsidRPr="00FF3A82" w:rsidRDefault="00344D30" w:rsidP="00675CB4">
            <w:proofErr w:type="spellStart"/>
            <w:r w:rsidRPr="00FF3A82">
              <w:t>ExternalUser</w:t>
            </w:r>
            <w:proofErr w:type="spellEnd"/>
          </w:p>
        </w:tc>
        <w:tc>
          <w:tcPr>
            <w:tcW w:w="1777" w:type="dxa"/>
          </w:tcPr>
          <w:p w14:paraId="77A5171F" w14:textId="77777777" w:rsidR="00344D30" w:rsidRPr="00FF3A82" w:rsidRDefault="00344D30" w:rsidP="00675CB4">
            <w:r w:rsidRPr="00FF3A82">
              <w:t>String</w:t>
            </w:r>
          </w:p>
        </w:tc>
        <w:tc>
          <w:tcPr>
            <w:tcW w:w="1714" w:type="dxa"/>
          </w:tcPr>
          <w:p w14:paraId="1374FF31" w14:textId="77777777" w:rsidR="00344D30" w:rsidRPr="00FF3A82" w:rsidRDefault="00344D30" w:rsidP="00675CB4">
            <w:r w:rsidRPr="00FF3A82">
              <w:t>No</w:t>
            </w:r>
          </w:p>
        </w:tc>
        <w:tc>
          <w:tcPr>
            <w:tcW w:w="2257" w:type="dxa"/>
          </w:tcPr>
          <w:p w14:paraId="0A6EC941" w14:textId="77777777" w:rsidR="00344D30" w:rsidRPr="00FF3A82" w:rsidRDefault="00344D30" w:rsidP="00675CB4">
            <w:r w:rsidRPr="00FF3A82">
              <w:t>None</w:t>
            </w:r>
          </w:p>
        </w:tc>
        <w:tc>
          <w:tcPr>
            <w:tcW w:w="1848" w:type="dxa"/>
          </w:tcPr>
          <w:p w14:paraId="572B7CE8" w14:textId="77777777" w:rsidR="00344D30" w:rsidRDefault="00344D30" w:rsidP="00675CB4"/>
        </w:tc>
      </w:tr>
      <w:tr w:rsidR="3E3B41FF" w14:paraId="69F02BEC" w14:textId="77777777" w:rsidTr="3E3B41FF">
        <w:trPr>
          <w:cnfStyle w:val="000000100000" w:firstRow="0" w:lastRow="0" w:firstColumn="0" w:lastColumn="0" w:oddVBand="0" w:evenVBand="0" w:oddHBand="1" w:evenHBand="0" w:firstRowFirstColumn="0" w:firstRowLastColumn="0" w:lastRowFirstColumn="0" w:lastRowLastColumn="0"/>
          <w:trHeight w:val="300"/>
        </w:trPr>
        <w:tc>
          <w:tcPr>
            <w:tcW w:w="3063" w:type="dxa"/>
          </w:tcPr>
          <w:p w14:paraId="0717B843" w14:textId="7A1F5455" w:rsidR="3E3B41FF" w:rsidRDefault="3E3B41FF" w:rsidP="3E3B41FF">
            <w:proofErr w:type="spellStart"/>
            <w:r>
              <w:t>ETAUpdate</w:t>
            </w:r>
            <w:proofErr w:type="spellEnd"/>
          </w:p>
        </w:tc>
        <w:tc>
          <w:tcPr>
            <w:tcW w:w="1216" w:type="dxa"/>
          </w:tcPr>
          <w:p w14:paraId="1BF14772" w14:textId="73EE84B2" w:rsidR="3E3B41FF" w:rsidRDefault="3E3B41FF" w:rsidP="3E3B41FF">
            <w:r>
              <w:t>Bool</w:t>
            </w:r>
          </w:p>
        </w:tc>
        <w:tc>
          <w:tcPr>
            <w:tcW w:w="1449" w:type="dxa"/>
          </w:tcPr>
          <w:p w14:paraId="60D572D5" w14:textId="2EEB7FB4" w:rsidR="3E3B41FF" w:rsidRDefault="3E3B41FF" w:rsidP="3E3B41FF">
            <w:r>
              <w:t>Yes</w:t>
            </w:r>
          </w:p>
        </w:tc>
        <w:tc>
          <w:tcPr>
            <w:tcW w:w="2257" w:type="dxa"/>
          </w:tcPr>
          <w:p w14:paraId="714FF011" w14:textId="2B98C3CF" w:rsidR="3E3B41FF" w:rsidRDefault="3E3B41FF" w:rsidP="3E3B41FF">
            <w:r>
              <w:t>True or False</w:t>
            </w:r>
          </w:p>
        </w:tc>
        <w:tc>
          <w:tcPr>
            <w:tcW w:w="1654" w:type="dxa"/>
          </w:tcPr>
          <w:p w14:paraId="19873855" w14:textId="677EFED0" w:rsidR="3E3B41FF" w:rsidRDefault="3E3B41FF" w:rsidP="3E3B41FF">
            <w:r>
              <w:t xml:space="preserve">True if an ETA update </w:t>
            </w:r>
            <w:proofErr w:type="gramStart"/>
            <w:r>
              <w:t>False</w:t>
            </w:r>
            <w:proofErr w:type="gramEnd"/>
            <w:r>
              <w:t xml:space="preserve"> if status update</w:t>
            </w:r>
          </w:p>
        </w:tc>
      </w:tr>
    </w:tbl>
    <w:p w14:paraId="3F2D682E" w14:textId="77777777" w:rsidR="00B44C44" w:rsidRDefault="00B44C44" w:rsidP="00B44C44">
      <w:pPr>
        <w:spacing w:line="259" w:lineRule="auto"/>
      </w:pPr>
    </w:p>
    <w:p w14:paraId="2B41B4D7" w14:textId="1A452E4A" w:rsidR="00B44C44" w:rsidRDefault="00B44C44" w:rsidP="00B44C44">
      <w:pPr>
        <w:spacing w:line="259" w:lineRule="auto"/>
      </w:pPr>
      <w:r>
        <w:t>3.2.1.2</w:t>
      </w:r>
      <w:r>
        <w:tab/>
      </w:r>
      <w:proofErr w:type="spellStart"/>
      <w:r>
        <w:t>TransportStatusResponse</w:t>
      </w:r>
      <w:proofErr w:type="spellEnd"/>
    </w:p>
    <w:tbl>
      <w:tblPr>
        <w:tblStyle w:val="PlainTable3"/>
        <w:tblW w:w="0" w:type="auto"/>
        <w:tblLook w:val="0420" w:firstRow="1" w:lastRow="0" w:firstColumn="0" w:lastColumn="0" w:noHBand="0" w:noVBand="1"/>
      </w:tblPr>
      <w:tblGrid>
        <w:gridCol w:w="1703"/>
        <w:gridCol w:w="1040"/>
        <w:gridCol w:w="1417"/>
        <w:gridCol w:w="1561"/>
        <w:gridCol w:w="2226"/>
        <w:gridCol w:w="1692"/>
      </w:tblGrid>
      <w:tr w:rsidR="00344D30" w14:paraId="676E9049" w14:textId="77777777" w:rsidTr="00E266F1">
        <w:trPr>
          <w:cnfStyle w:val="100000000000" w:firstRow="1" w:lastRow="0" w:firstColumn="0" w:lastColumn="0" w:oddVBand="0" w:evenVBand="0" w:oddHBand="0" w:evenHBand="0" w:firstRowFirstColumn="0" w:firstRowLastColumn="0" w:lastRowFirstColumn="0" w:lastRowLastColumn="0"/>
        </w:trPr>
        <w:tc>
          <w:tcPr>
            <w:tcW w:w="1172" w:type="dxa"/>
          </w:tcPr>
          <w:p w14:paraId="1B4E8189" w14:textId="77777777" w:rsidR="00344D30" w:rsidRPr="00D40EBC" w:rsidRDefault="00344D30" w:rsidP="00675CB4">
            <w:r w:rsidRPr="00D40EBC">
              <w:t>Field</w:t>
            </w:r>
          </w:p>
        </w:tc>
        <w:tc>
          <w:tcPr>
            <w:tcW w:w="1128" w:type="dxa"/>
          </w:tcPr>
          <w:p w14:paraId="2DCC25E2" w14:textId="77777777" w:rsidR="00344D30" w:rsidRPr="00D40EBC" w:rsidRDefault="00344D30" w:rsidP="00675CB4">
            <w:r w:rsidRPr="00D40EBC">
              <w:t>Data type</w:t>
            </w:r>
          </w:p>
        </w:tc>
        <w:tc>
          <w:tcPr>
            <w:tcW w:w="1418" w:type="dxa"/>
          </w:tcPr>
          <w:p w14:paraId="0BD62306" w14:textId="77777777" w:rsidR="00344D30" w:rsidRPr="00D40EBC" w:rsidRDefault="00344D30" w:rsidP="00675CB4">
            <w:r w:rsidRPr="00D40EBC">
              <w:t>Mandatory</w:t>
            </w:r>
          </w:p>
        </w:tc>
        <w:tc>
          <w:tcPr>
            <w:tcW w:w="1561" w:type="dxa"/>
          </w:tcPr>
          <w:p w14:paraId="310A6171" w14:textId="77777777" w:rsidR="00344D30" w:rsidRPr="00D40EBC" w:rsidRDefault="00344D30" w:rsidP="00675CB4">
            <w:r w:rsidRPr="00D40EBC">
              <w:t>Restrictions</w:t>
            </w:r>
          </w:p>
        </w:tc>
        <w:tc>
          <w:tcPr>
            <w:tcW w:w="4360" w:type="dxa"/>
            <w:gridSpan w:val="2"/>
          </w:tcPr>
          <w:p w14:paraId="7648F1BB" w14:textId="77777777" w:rsidR="00344D30" w:rsidRPr="00D40EBC" w:rsidRDefault="00344D30" w:rsidP="00675CB4">
            <w:r w:rsidRPr="00D40EBC">
              <w:t>Description</w:t>
            </w:r>
          </w:p>
        </w:tc>
      </w:tr>
      <w:tr w:rsidR="00344D30" w14:paraId="75AC93B3" w14:textId="77777777" w:rsidTr="00E266F1">
        <w:trPr>
          <w:cnfStyle w:val="000000100000" w:firstRow="0" w:lastRow="0" w:firstColumn="0" w:lastColumn="0" w:oddVBand="0" w:evenVBand="0" w:oddHBand="1" w:evenHBand="0" w:firstRowFirstColumn="0" w:firstRowLastColumn="0" w:lastRowFirstColumn="0" w:lastRowLastColumn="0"/>
        </w:trPr>
        <w:tc>
          <w:tcPr>
            <w:tcW w:w="1172" w:type="dxa"/>
          </w:tcPr>
          <w:p w14:paraId="17A23C61" w14:textId="77777777" w:rsidR="00344D30" w:rsidRPr="00FF3A82" w:rsidRDefault="00344D30" w:rsidP="00675CB4">
            <w:proofErr w:type="spellStart"/>
            <w:r w:rsidRPr="00FF3A82">
              <w:t>BookingId</w:t>
            </w:r>
            <w:proofErr w:type="spellEnd"/>
          </w:p>
        </w:tc>
        <w:tc>
          <w:tcPr>
            <w:tcW w:w="1128" w:type="dxa"/>
          </w:tcPr>
          <w:p w14:paraId="45F31261" w14:textId="77777777" w:rsidR="00344D30" w:rsidRPr="00FF3A82" w:rsidRDefault="00344D30" w:rsidP="00675CB4">
            <w:r>
              <w:t>String</w:t>
            </w:r>
          </w:p>
        </w:tc>
        <w:tc>
          <w:tcPr>
            <w:tcW w:w="1418" w:type="dxa"/>
          </w:tcPr>
          <w:p w14:paraId="1914F579" w14:textId="77777777" w:rsidR="00344D30" w:rsidRPr="00FF3A82" w:rsidRDefault="00344D30" w:rsidP="00675CB4">
            <w:r w:rsidRPr="00FF3A82">
              <w:t>Yes</w:t>
            </w:r>
          </w:p>
        </w:tc>
        <w:tc>
          <w:tcPr>
            <w:tcW w:w="4010" w:type="dxa"/>
            <w:gridSpan w:val="2"/>
          </w:tcPr>
          <w:p w14:paraId="5419DB74" w14:textId="77777777" w:rsidR="00344D30" w:rsidRPr="00FF3A82" w:rsidRDefault="00344D30" w:rsidP="00675CB4">
            <w:r w:rsidRPr="00FF3A82">
              <w:t>None</w:t>
            </w:r>
          </w:p>
        </w:tc>
        <w:tc>
          <w:tcPr>
            <w:tcW w:w="1911" w:type="dxa"/>
          </w:tcPr>
          <w:p w14:paraId="7F04C954" w14:textId="77777777" w:rsidR="00344D30" w:rsidRPr="00FF3A82" w:rsidRDefault="00344D30" w:rsidP="00675CB4"/>
        </w:tc>
      </w:tr>
      <w:tr w:rsidR="00344D30" w14:paraId="070C9443" w14:textId="77777777" w:rsidTr="00E266F1">
        <w:tc>
          <w:tcPr>
            <w:tcW w:w="1172" w:type="dxa"/>
          </w:tcPr>
          <w:p w14:paraId="78AB215A" w14:textId="27D4D92B" w:rsidR="00344D30" w:rsidRPr="00D40EBC" w:rsidRDefault="00E266F1" w:rsidP="00675CB4">
            <w:proofErr w:type="spellStart"/>
            <w:r>
              <w:t>ResponseCode</w:t>
            </w:r>
            <w:proofErr w:type="spellEnd"/>
          </w:p>
        </w:tc>
        <w:tc>
          <w:tcPr>
            <w:tcW w:w="1128" w:type="dxa"/>
          </w:tcPr>
          <w:p w14:paraId="582B661E" w14:textId="3D97A9A9" w:rsidR="00344D30" w:rsidRPr="00D40EBC" w:rsidRDefault="00E266F1" w:rsidP="00675CB4">
            <w:r>
              <w:t>String</w:t>
            </w:r>
          </w:p>
        </w:tc>
        <w:tc>
          <w:tcPr>
            <w:tcW w:w="1418" w:type="dxa"/>
          </w:tcPr>
          <w:p w14:paraId="13F96072" w14:textId="77777777" w:rsidR="00344D30" w:rsidRPr="00D40EBC" w:rsidRDefault="00344D30" w:rsidP="00675CB4">
            <w:r w:rsidRPr="00D40EBC">
              <w:t>Yes</w:t>
            </w:r>
          </w:p>
        </w:tc>
        <w:tc>
          <w:tcPr>
            <w:tcW w:w="1561" w:type="dxa"/>
          </w:tcPr>
          <w:p w14:paraId="60F5BD32" w14:textId="77777777" w:rsidR="00344D30" w:rsidRPr="00D40EBC" w:rsidRDefault="00344D30" w:rsidP="00675CB4">
            <w:r w:rsidRPr="00D40EBC">
              <w:t>Enumeration</w:t>
            </w:r>
          </w:p>
        </w:tc>
        <w:tc>
          <w:tcPr>
            <w:tcW w:w="4360" w:type="dxa"/>
            <w:gridSpan w:val="2"/>
          </w:tcPr>
          <w:p w14:paraId="4E680174" w14:textId="6B5DCCC2" w:rsidR="00344D30" w:rsidRDefault="76E9CD23" w:rsidP="76E9CD23">
            <w:pPr>
              <w:rPr>
                <w:szCs w:val="20"/>
              </w:rPr>
            </w:pPr>
            <w:r>
              <w:t xml:space="preserve">One of </w:t>
            </w:r>
            <w:proofErr w:type="spellStart"/>
            <w:proofErr w:type="gramStart"/>
            <w:r>
              <w:t>Error,Error</w:t>
            </w:r>
            <w:proofErr w:type="gramEnd"/>
            <w:r>
              <w:t>_IdNotFound</w:t>
            </w:r>
            <w:proofErr w:type="spellEnd"/>
            <w:r>
              <w:t xml:space="preserve">, </w:t>
            </w:r>
            <w:proofErr w:type="spellStart"/>
            <w:proofErr w:type="gramStart"/>
            <w:r>
              <w:t>Accepted,Unknown</w:t>
            </w:r>
            <w:proofErr w:type="spellEnd"/>
            <w:proofErr w:type="gramEnd"/>
          </w:p>
        </w:tc>
      </w:tr>
    </w:tbl>
    <w:p w14:paraId="790C17A3" w14:textId="5FF3BB9A" w:rsidR="00B44C44" w:rsidRDefault="00B44C44" w:rsidP="00CF0A33">
      <w:pPr>
        <w:spacing w:line="259" w:lineRule="auto"/>
      </w:pPr>
    </w:p>
    <w:p w14:paraId="1EF39FC6" w14:textId="2747409E" w:rsidR="002C7370" w:rsidRDefault="356AF001" w:rsidP="5572C92B">
      <w:pPr>
        <w:pStyle w:val="Heading3"/>
        <w:rPr>
          <w:rFonts w:ascii="Verdana" w:hAnsi="Verdana"/>
        </w:rPr>
      </w:pPr>
      <w:bookmarkStart w:id="48" w:name="_Toc76618661"/>
      <w:bookmarkStart w:id="49" w:name="_Toc716376572"/>
      <w:r w:rsidRPr="356AF001">
        <w:rPr>
          <w:rFonts w:ascii="Verdana" w:hAnsi="Verdana"/>
        </w:rPr>
        <w:t>C# data classes</w:t>
      </w:r>
      <w:bookmarkEnd w:id="48"/>
      <w:bookmarkEnd w:id="49"/>
    </w:p>
    <w:p w14:paraId="2ECA68C0"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TransportBookingRequest</w:t>
      </w:r>
      <w:proofErr w:type="spellEnd"/>
    </w:p>
    <w:p w14:paraId="26216AE3"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0E57D6"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000000"/>
          <w:sz w:val="19"/>
          <w:szCs w:val="19"/>
        </w:rPr>
        <w:t>TransportBooking</w:t>
      </w:r>
      <w:proofErr w:type="spellEnd"/>
      <w:r>
        <w:rPr>
          <w:rFonts w:ascii="Consolas" w:hAnsi="Consolas" w:cs="Consolas"/>
          <w:color w:val="000000"/>
          <w:sz w:val="19"/>
          <w:szCs w:val="19"/>
        </w:rPr>
        <w:t xml:space="preserve"> Booking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204C90A0"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ExternalUser</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3455028C"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4F8615"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51D7A992"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TransportBookingResponse</w:t>
      </w:r>
      <w:proofErr w:type="spellEnd"/>
    </w:p>
    <w:p w14:paraId="59912CFD"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77D5C8"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BookingId</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5D511466"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LogisId</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0A88767B"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ResponseCode</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303615F7"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DateTime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PlannedPickupTime</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25F570EF" w14:textId="77777777" w:rsidR="00D41CC3" w:rsidRDefault="784A8BF4" w:rsidP="00D41CC3">
      <w:pPr>
        <w:autoSpaceDE w:val="0"/>
        <w:autoSpaceDN w:val="0"/>
        <w:adjustRightInd w:val="0"/>
        <w:spacing w:after="0" w:line="240" w:lineRule="auto"/>
        <w:rPr>
          <w:rFonts w:ascii="Consolas" w:hAnsi="Consolas" w:cs="Consolas"/>
          <w:color w:val="000000"/>
          <w:sz w:val="19"/>
          <w:szCs w:val="19"/>
        </w:rPr>
      </w:pPr>
      <w:r w:rsidRPr="784A8BF4">
        <w:rPr>
          <w:rFonts w:ascii="Consolas" w:hAnsi="Consolas" w:cs="Consolas"/>
          <w:color w:val="000000"/>
          <w:sz w:val="19"/>
          <w:szCs w:val="19"/>
        </w:rPr>
        <w:t xml:space="preserve">        </w:t>
      </w:r>
      <w:proofErr w:type="gramStart"/>
      <w:r w:rsidRPr="784A8BF4">
        <w:rPr>
          <w:rFonts w:ascii="Consolas" w:hAnsi="Consolas" w:cs="Consolas"/>
          <w:color w:val="0000FF"/>
          <w:sz w:val="19"/>
          <w:szCs w:val="19"/>
        </w:rPr>
        <w:t>public</w:t>
      </w:r>
      <w:proofErr w:type="gramEnd"/>
      <w:r w:rsidRPr="784A8BF4">
        <w:rPr>
          <w:rFonts w:ascii="Consolas" w:hAnsi="Consolas" w:cs="Consolas"/>
          <w:color w:val="000000"/>
          <w:sz w:val="19"/>
          <w:szCs w:val="19"/>
        </w:rPr>
        <w:t xml:space="preserve"> </w:t>
      </w:r>
      <w:proofErr w:type="spellStart"/>
      <w:r w:rsidRPr="784A8BF4">
        <w:rPr>
          <w:rFonts w:ascii="Consolas" w:hAnsi="Consolas" w:cs="Consolas"/>
          <w:color w:val="000000"/>
          <w:sz w:val="19"/>
          <w:szCs w:val="19"/>
        </w:rPr>
        <w:t>DateTime</w:t>
      </w:r>
      <w:proofErr w:type="spellEnd"/>
      <w:r w:rsidRPr="784A8BF4">
        <w:rPr>
          <w:rFonts w:ascii="Consolas" w:hAnsi="Consolas" w:cs="Consolas"/>
          <w:color w:val="000000"/>
          <w:sz w:val="19"/>
          <w:szCs w:val="19"/>
        </w:rPr>
        <w:t xml:space="preserve">? </w:t>
      </w:r>
      <w:proofErr w:type="spellStart"/>
      <w:r w:rsidRPr="784A8BF4">
        <w:rPr>
          <w:rFonts w:ascii="Consolas" w:hAnsi="Consolas" w:cs="Consolas"/>
          <w:color w:val="000000"/>
          <w:sz w:val="19"/>
          <w:szCs w:val="19"/>
        </w:rPr>
        <w:t>PlannedDropoffTime</w:t>
      </w:r>
      <w:proofErr w:type="spellEnd"/>
      <w:r w:rsidRPr="784A8BF4">
        <w:rPr>
          <w:rFonts w:ascii="Consolas" w:hAnsi="Consolas" w:cs="Consolas"/>
          <w:color w:val="000000"/>
          <w:sz w:val="19"/>
          <w:szCs w:val="19"/>
        </w:rPr>
        <w:t xml:space="preserve"> </w:t>
      </w:r>
      <w:proofErr w:type="gramStart"/>
      <w:r w:rsidRPr="784A8BF4">
        <w:rPr>
          <w:rFonts w:ascii="Consolas" w:hAnsi="Consolas" w:cs="Consolas"/>
          <w:color w:val="000000"/>
          <w:sz w:val="19"/>
          <w:szCs w:val="19"/>
        </w:rPr>
        <w:t xml:space="preserve">{ </w:t>
      </w:r>
      <w:r w:rsidRPr="784A8BF4">
        <w:rPr>
          <w:rFonts w:ascii="Consolas" w:hAnsi="Consolas" w:cs="Consolas"/>
          <w:color w:val="0000FF"/>
          <w:sz w:val="19"/>
          <w:szCs w:val="19"/>
        </w:rPr>
        <w:t>get</w:t>
      </w:r>
      <w:proofErr w:type="gramEnd"/>
      <w:r w:rsidRPr="784A8BF4">
        <w:rPr>
          <w:rFonts w:ascii="Consolas" w:hAnsi="Consolas" w:cs="Consolas"/>
          <w:color w:val="000000"/>
          <w:sz w:val="19"/>
          <w:szCs w:val="19"/>
        </w:rPr>
        <w:t xml:space="preserve">; </w:t>
      </w:r>
      <w:r w:rsidRPr="784A8BF4">
        <w:rPr>
          <w:rFonts w:ascii="Consolas" w:hAnsi="Consolas" w:cs="Consolas"/>
          <w:color w:val="0000FF"/>
          <w:sz w:val="19"/>
          <w:szCs w:val="19"/>
        </w:rPr>
        <w:t>set</w:t>
      </w:r>
      <w:proofErr w:type="gramStart"/>
      <w:r w:rsidRPr="784A8BF4">
        <w:rPr>
          <w:rFonts w:ascii="Consolas" w:hAnsi="Consolas" w:cs="Consolas"/>
          <w:color w:val="000000"/>
          <w:sz w:val="19"/>
          <w:szCs w:val="19"/>
        </w:rPr>
        <w:t>; }</w:t>
      </w:r>
      <w:proofErr w:type="gramEnd"/>
    </w:p>
    <w:p w14:paraId="2BB914F6" w14:textId="7D8AA4A3" w:rsidR="784A8BF4" w:rsidRDefault="784A8BF4" w:rsidP="784A8BF4">
      <w:pPr>
        <w:spacing w:after="0" w:line="240" w:lineRule="auto"/>
        <w:rPr>
          <w:rFonts w:ascii="Consolas" w:hAnsi="Consolas" w:cs="Consolas"/>
          <w:color w:val="000000"/>
          <w:sz w:val="19"/>
          <w:szCs w:val="19"/>
        </w:rPr>
      </w:pPr>
      <w:r w:rsidRPr="784A8BF4">
        <w:rPr>
          <w:rFonts w:ascii="Consolas" w:hAnsi="Consolas" w:cs="Consolas"/>
          <w:color w:val="000000"/>
          <w:sz w:val="19"/>
          <w:szCs w:val="19"/>
        </w:rPr>
        <w:t xml:space="preserve">        </w:t>
      </w:r>
      <w:r w:rsidRPr="784A8BF4">
        <w:rPr>
          <w:rFonts w:ascii="Consolas" w:hAnsi="Consolas" w:cs="Consolas"/>
          <w:color w:val="0000FF"/>
          <w:sz w:val="19"/>
          <w:szCs w:val="19"/>
        </w:rPr>
        <w:t>public</w:t>
      </w:r>
      <w:r w:rsidRPr="784A8BF4">
        <w:rPr>
          <w:rFonts w:ascii="Consolas" w:hAnsi="Consolas" w:cs="Consolas"/>
          <w:color w:val="000000"/>
          <w:sz w:val="19"/>
          <w:szCs w:val="19"/>
        </w:rPr>
        <w:t xml:space="preserve"> </w:t>
      </w:r>
      <w:proofErr w:type="spellStart"/>
      <w:r w:rsidRPr="784A8BF4">
        <w:rPr>
          <w:rFonts w:ascii="Consolas" w:hAnsi="Consolas" w:cs="Consolas"/>
          <w:color w:val="000000"/>
          <w:sz w:val="19"/>
          <w:szCs w:val="19"/>
        </w:rPr>
        <w:t>DateTime</w:t>
      </w:r>
      <w:proofErr w:type="spellEnd"/>
      <w:r w:rsidRPr="784A8BF4">
        <w:rPr>
          <w:rFonts w:ascii="Consolas" w:hAnsi="Consolas" w:cs="Consolas"/>
          <w:color w:val="000000"/>
          <w:sz w:val="19"/>
          <w:szCs w:val="19"/>
        </w:rPr>
        <w:t xml:space="preserve"> </w:t>
      </w:r>
      <w:proofErr w:type="spellStart"/>
      <w:r w:rsidRPr="784A8BF4">
        <w:rPr>
          <w:rFonts w:ascii="Consolas" w:hAnsi="Consolas" w:cs="Consolas"/>
          <w:color w:val="000000"/>
          <w:sz w:val="19"/>
          <w:szCs w:val="19"/>
        </w:rPr>
        <w:t>RequestedTime</w:t>
      </w:r>
      <w:proofErr w:type="spellEnd"/>
      <w:r w:rsidRPr="784A8BF4">
        <w:rPr>
          <w:rFonts w:ascii="Consolas" w:hAnsi="Consolas" w:cs="Consolas"/>
          <w:color w:val="000000"/>
          <w:sz w:val="19"/>
          <w:szCs w:val="19"/>
        </w:rPr>
        <w:t xml:space="preserve"> </w:t>
      </w:r>
      <w:proofErr w:type="gramStart"/>
      <w:r w:rsidRPr="784A8BF4">
        <w:rPr>
          <w:rFonts w:ascii="Consolas" w:hAnsi="Consolas" w:cs="Consolas"/>
          <w:color w:val="000000"/>
          <w:sz w:val="19"/>
          <w:szCs w:val="19"/>
        </w:rPr>
        <w:t xml:space="preserve">{ </w:t>
      </w:r>
      <w:r w:rsidRPr="784A8BF4">
        <w:rPr>
          <w:rFonts w:ascii="Consolas" w:hAnsi="Consolas" w:cs="Consolas"/>
          <w:color w:val="0000FF"/>
          <w:sz w:val="19"/>
          <w:szCs w:val="19"/>
        </w:rPr>
        <w:t>get</w:t>
      </w:r>
      <w:proofErr w:type="gramEnd"/>
      <w:r w:rsidRPr="784A8BF4">
        <w:rPr>
          <w:rFonts w:ascii="Consolas" w:hAnsi="Consolas" w:cs="Consolas"/>
          <w:color w:val="000000"/>
          <w:sz w:val="19"/>
          <w:szCs w:val="19"/>
        </w:rPr>
        <w:t xml:space="preserve">; </w:t>
      </w:r>
      <w:r w:rsidRPr="784A8BF4">
        <w:rPr>
          <w:rFonts w:ascii="Consolas" w:hAnsi="Consolas" w:cs="Consolas"/>
          <w:color w:val="0000FF"/>
          <w:sz w:val="19"/>
          <w:szCs w:val="19"/>
        </w:rPr>
        <w:t>set</w:t>
      </w:r>
      <w:proofErr w:type="gramStart"/>
      <w:r w:rsidRPr="784A8BF4">
        <w:rPr>
          <w:rFonts w:ascii="Consolas" w:hAnsi="Consolas" w:cs="Consolas"/>
          <w:color w:val="000000"/>
          <w:sz w:val="19"/>
          <w:szCs w:val="19"/>
        </w:rPr>
        <w:t>; }</w:t>
      </w:r>
      <w:proofErr w:type="gramEnd"/>
      <w:r>
        <w:tab/>
      </w:r>
    </w:p>
    <w:p w14:paraId="53FA503F"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44E56F68"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EFBF8D"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789444BC"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TransportConfirmationRequest</w:t>
      </w:r>
      <w:proofErr w:type="spellEnd"/>
    </w:p>
    <w:p w14:paraId="6B1DC932"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BC6864"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BookingId</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06FDAD75" w14:textId="77777777" w:rsidR="00D41CC3" w:rsidRDefault="637917A2" w:rsidP="00D41CC3">
      <w:pPr>
        <w:autoSpaceDE w:val="0"/>
        <w:autoSpaceDN w:val="0"/>
        <w:adjustRightInd w:val="0"/>
        <w:spacing w:after="0" w:line="240" w:lineRule="auto"/>
        <w:rPr>
          <w:rFonts w:ascii="Consolas" w:hAnsi="Consolas" w:cs="Consolas"/>
          <w:color w:val="000000"/>
          <w:sz w:val="19"/>
          <w:szCs w:val="19"/>
        </w:rPr>
      </w:pPr>
      <w:r w:rsidRPr="637917A2">
        <w:rPr>
          <w:rFonts w:ascii="Consolas" w:hAnsi="Consolas" w:cs="Consolas"/>
          <w:color w:val="000000"/>
          <w:sz w:val="19"/>
          <w:szCs w:val="19"/>
        </w:rPr>
        <w:t xml:space="preserve">        </w:t>
      </w:r>
      <w:r w:rsidRPr="637917A2">
        <w:rPr>
          <w:rFonts w:ascii="Consolas" w:hAnsi="Consolas" w:cs="Consolas"/>
          <w:color w:val="0000FF"/>
          <w:sz w:val="19"/>
          <w:szCs w:val="19"/>
        </w:rPr>
        <w:t>public</w:t>
      </w:r>
      <w:r w:rsidRPr="637917A2">
        <w:rPr>
          <w:rFonts w:ascii="Consolas" w:hAnsi="Consolas" w:cs="Consolas"/>
          <w:color w:val="000000"/>
          <w:sz w:val="19"/>
          <w:szCs w:val="19"/>
        </w:rPr>
        <w:t xml:space="preserve"> </w:t>
      </w:r>
      <w:r w:rsidRPr="637917A2">
        <w:rPr>
          <w:rFonts w:ascii="Consolas" w:hAnsi="Consolas" w:cs="Consolas"/>
          <w:color w:val="0000FF"/>
          <w:sz w:val="19"/>
          <w:szCs w:val="19"/>
        </w:rPr>
        <w:t>bool</w:t>
      </w:r>
      <w:r w:rsidRPr="637917A2">
        <w:rPr>
          <w:rFonts w:ascii="Consolas" w:hAnsi="Consolas" w:cs="Consolas"/>
          <w:color w:val="000000"/>
          <w:sz w:val="19"/>
          <w:szCs w:val="19"/>
        </w:rPr>
        <w:t xml:space="preserve"> </w:t>
      </w:r>
      <w:proofErr w:type="spellStart"/>
      <w:r w:rsidRPr="637917A2">
        <w:rPr>
          <w:rFonts w:ascii="Consolas" w:hAnsi="Consolas" w:cs="Consolas"/>
          <w:color w:val="000000"/>
          <w:sz w:val="19"/>
          <w:szCs w:val="19"/>
        </w:rPr>
        <w:t>Comfirmed</w:t>
      </w:r>
      <w:proofErr w:type="spellEnd"/>
      <w:r w:rsidRPr="637917A2">
        <w:rPr>
          <w:rFonts w:ascii="Consolas" w:hAnsi="Consolas" w:cs="Consolas"/>
          <w:color w:val="000000"/>
          <w:sz w:val="19"/>
          <w:szCs w:val="19"/>
        </w:rPr>
        <w:t xml:space="preserve"> </w:t>
      </w:r>
      <w:proofErr w:type="gramStart"/>
      <w:r w:rsidRPr="637917A2">
        <w:rPr>
          <w:rFonts w:ascii="Consolas" w:hAnsi="Consolas" w:cs="Consolas"/>
          <w:color w:val="000000"/>
          <w:sz w:val="19"/>
          <w:szCs w:val="19"/>
        </w:rPr>
        <w:t xml:space="preserve">{ </w:t>
      </w:r>
      <w:r w:rsidRPr="637917A2">
        <w:rPr>
          <w:rFonts w:ascii="Consolas" w:hAnsi="Consolas" w:cs="Consolas"/>
          <w:color w:val="0000FF"/>
          <w:sz w:val="19"/>
          <w:szCs w:val="19"/>
        </w:rPr>
        <w:t>get</w:t>
      </w:r>
      <w:proofErr w:type="gramEnd"/>
      <w:r w:rsidRPr="637917A2">
        <w:rPr>
          <w:rFonts w:ascii="Consolas" w:hAnsi="Consolas" w:cs="Consolas"/>
          <w:color w:val="000000"/>
          <w:sz w:val="19"/>
          <w:szCs w:val="19"/>
        </w:rPr>
        <w:t xml:space="preserve">; </w:t>
      </w:r>
      <w:r w:rsidRPr="637917A2">
        <w:rPr>
          <w:rFonts w:ascii="Consolas" w:hAnsi="Consolas" w:cs="Consolas"/>
          <w:color w:val="0000FF"/>
          <w:sz w:val="19"/>
          <w:szCs w:val="19"/>
        </w:rPr>
        <w:t>set</w:t>
      </w:r>
      <w:proofErr w:type="gramStart"/>
      <w:r w:rsidRPr="637917A2">
        <w:rPr>
          <w:rFonts w:ascii="Consolas" w:hAnsi="Consolas" w:cs="Consolas"/>
          <w:color w:val="000000"/>
          <w:sz w:val="19"/>
          <w:szCs w:val="19"/>
        </w:rPr>
        <w:t>; }</w:t>
      </w:r>
      <w:proofErr w:type="gramEnd"/>
    </w:p>
    <w:p w14:paraId="40EDF8A9" w14:textId="77777777" w:rsidR="00D41CC3" w:rsidRDefault="637917A2" w:rsidP="637917A2">
      <w:pPr>
        <w:autoSpaceDE w:val="0"/>
        <w:autoSpaceDN w:val="0"/>
        <w:adjustRightInd w:val="0"/>
        <w:spacing w:after="0" w:line="240" w:lineRule="auto"/>
        <w:rPr>
          <w:rFonts w:ascii="Consolas" w:hAnsi="Consolas" w:cs="Consolas"/>
          <w:color w:val="000000"/>
          <w:sz w:val="19"/>
          <w:szCs w:val="19"/>
        </w:rPr>
      </w:pPr>
      <w:r w:rsidRPr="637917A2">
        <w:rPr>
          <w:rFonts w:ascii="Consolas" w:hAnsi="Consolas" w:cs="Consolas"/>
          <w:color w:val="000000"/>
          <w:sz w:val="19"/>
          <w:szCs w:val="19"/>
        </w:rPr>
        <w:t xml:space="preserve">        </w:t>
      </w:r>
      <w:r w:rsidRPr="637917A2">
        <w:rPr>
          <w:rFonts w:ascii="Consolas" w:hAnsi="Consolas" w:cs="Consolas"/>
          <w:color w:val="0000FF"/>
          <w:sz w:val="19"/>
          <w:szCs w:val="19"/>
        </w:rPr>
        <w:t>public</w:t>
      </w:r>
      <w:r w:rsidRPr="637917A2">
        <w:rPr>
          <w:rFonts w:ascii="Consolas" w:hAnsi="Consolas" w:cs="Consolas"/>
          <w:color w:val="000000"/>
          <w:sz w:val="19"/>
          <w:szCs w:val="19"/>
        </w:rPr>
        <w:t xml:space="preserve"> </w:t>
      </w:r>
      <w:r w:rsidRPr="637917A2">
        <w:rPr>
          <w:rFonts w:ascii="Consolas" w:hAnsi="Consolas" w:cs="Consolas"/>
          <w:color w:val="0000FF"/>
          <w:sz w:val="19"/>
          <w:szCs w:val="19"/>
        </w:rPr>
        <w:t>string</w:t>
      </w:r>
      <w:r w:rsidRPr="637917A2">
        <w:rPr>
          <w:rFonts w:ascii="Consolas" w:hAnsi="Consolas" w:cs="Consolas"/>
          <w:color w:val="000000"/>
          <w:sz w:val="19"/>
          <w:szCs w:val="19"/>
        </w:rPr>
        <w:t xml:space="preserve"> </w:t>
      </w:r>
      <w:proofErr w:type="spellStart"/>
      <w:r w:rsidRPr="637917A2">
        <w:rPr>
          <w:rFonts w:ascii="Consolas" w:hAnsi="Consolas" w:cs="Consolas"/>
          <w:color w:val="000000"/>
          <w:sz w:val="19"/>
          <w:szCs w:val="19"/>
        </w:rPr>
        <w:t>RemoveComment</w:t>
      </w:r>
      <w:proofErr w:type="spellEnd"/>
      <w:r w:rsidRPr="637917A2">
        <w:rPr>
          <w:rFonts w:ascii="Consolas" w:hAnsi="Consolas" w:cs="Consolas"/>
          <w:color w:val="000000"/>
          <w:sz w:val="19"/>
          <w:szCs w:val="19"/>
        </w:rPr>
        <w:t xml:space="preserve"> </w:t>
      </w:r>
      <w:proofErr w:type="gramStart"/>
      <w:r w:rsidRPr="637917A2">
        <w:rPr>
          <w:rFonts w:ascii="Consolas" w:hAnsi="Consolas" w:cs="Consolas"/>
          <w:color w:val="000000"/>
          <w:sz w:val="19"/>
          <w:szCs w:val="19"/>
        </w:rPr>
        <w:t xml:space="preserve">{ </w:t>
      </w:r>
      <w:r w:rsidRPr="637917A2">
        <w:rPr>
          <w:rFonts w:ascii="Consolas" w:hAnsi="Consolas" w:cs="Consolas"/>
          <w:color w:val="0000FF"/>
          <w:sz w:val="19"/>
          <w:szCs w:val="19"/>
        </w:rPr>
        <w:t>get</w:t>
      </w:r>
      <w:proofErr w:type="gramEnd"/>
      <w:r w:rsidRPr="637917A2">
        <w:rPr>
          <w:rFonts w:ascii="Consolas" w:hAnsi="Consolas" w:cs="Consolas"/>
          <w:color w:val="000000"/>
          <w:sz w:val="19"/>
          <w:szCs w:val="19"/>
        </w:rPr>
        <w:t xml:space="preserve">; </w:t>
      </w:r>
      <w:r w:rsidRPr="637917A2">
        <w:rPr>
          <w:rFonts w:ascii="Consolas" w:hAnsi="Consolas" w:cs="Consolas"/>
          <w:color w:val="0000FF"/>
          <w:sz w:val="19"/>
          <w:szCs w:val="19"/>
        </w:rPr>
        <w:t>set</w:t>
      </w:r>
      <w:proofErr w:type="gramStart"/>
      <w:r w:rsidRPr="637917A2">
        <w:rPr>
          <w:rFonts w:ascii="Consolas" w:hAnsi="Consolas" w:cs="Consolas"/>
          <w:color w:val="000000"/>
          <w:sz w:val="19"/>
          <w:szCs w:val="19"/>
        </w:rPr>
        <w:t>; }</w:t>
      </w:r>
      <w:proofErr w:type="gramEnd"/>
    </w:p>
    <w:p w14:paraId="4CF40EFC" w14:textId="04DB6151" w:rsidR="00D41CC3" w:rsidRDefault="637917A2" w:rsidP="00D41CC3">
      <w:pPr>
        <w:autoSpaceDE w:val="0"/>
        <w:autoSpaceDN w:val="0"/>
        <w:adjustRightInd w:val="0"/>
        <w:spacing w:after="0" w:line="240" w:lineRule="auto"/>
        <w:rPr>
          <w:rFonts w:ascii="Consolas" w:hAnsi="Consolas" w:cs="Consolas"/>
          <w:color w:val="000000"/>
          <w:sz w:val="19"/>
          <w:szCs w:val="19"/>
        </w:rPr>
      </w:pPr>
      <w:r w:rsidRPr="637917A2">
        <w:rPr>
          <w:rFonts w:ascii="Consolas" w:hAnsi="Consolas" w:cs="Consolas"/>
          <w:color w:val="000000"/>
          <w:sz w:val="19"/>
          <w:szCs w:val="19"/>
        </w:rPr>
        <w:t xml:space="preserve">        </w:t>
      </w:r>
      <w:r w:rsidRPr="637917A2">
        <w:rPr>
          <w:rFonts w:ascii="Consolas" w:hAnsi="Consolas" w:cs="Consolas"/>
          <w:color w:val="0000FF"/>
          <w:sz w:val="19"/>
          <w:szCs w:val="19"/>
        </w:rPr>
        <w:t>public</w:t>
      </w:r>
      <w:r w:rsidRPr="637917A2">
        <w:rPr>
          <w:rFonts w:ascii="Consolas" w:hAnsi="Consolas" w:cs="Consolas"/>
          <w:color w:val="000000"/>
          <w:sz w:val="19"/>
          <w:szCs w:val="19"/>
        </w:rPr>
        <w:t xml:space="preserve"> </w:t>
      </w:r>
      <w:r w:rsidRPr="637917A2">
        <w:rPr>
          <w:rFonts w:ascii="Consolas" w:hAnsi="Consolas" w:cs="Consolas"/>
          <w:color w:val="0000FF"/>
          <w:sz w:val="19"/>
          <w:szCs w:val="19"/>
        </w:rPr>
        <w:t>string</w:t>
      </w:r>
      <w:r w:rsidRPr="637917A2">
        <w:rPr>
          <w:rFonts w:ascii="Consolas" w:hAnsi="Consolas" w:cs="Consolas"/>
          <w:color w:val="000000"/>
          <w:sz w:val="19"/>
          <w:szCs w:val="19"/>
        </w:rPr>
        <w:t xml:space="preserve"> </w:t>
      </w:r>
      <w:proofErr w:type="spellStart"/>
      <w:r w:rsidRPr="637917A2">
        <w:rPr>
          <w:rFonts w:ascii="Consolas" w:hAnsi="Consolas" w:cs="Consolas"/>
          <w:color w:val="000000"/>
          <w:sz w:val="19"/>
          <w:szCs w:val="19"/>
        </w:rPr>
        <w:t>ExternalUser</w:t>
      </w:r>
      <w:proofErr w:type="spellEnd"/>
      <w:r w:rsidRPr="637917A2">
        <w:rPr>
          <w:rFonts w:ascii="Consolas" w:hAnsi="Consolas" w:cs="Consolas"/>
          <w:color w:val="000000"/>
          <w:sz w:val="19"/>
          <w:szCs w:val="19"/>
        </w:rPr>
        <w:t xml:space="preserve"> </w:t>
      </w:r>
      <w:proofErr w:type="gramStart"/>
      <w:r w:rsidRPr="637917A2">
        <w:rPr>
          <w:rFonts w:ascii="Consolas" w:hAnsi="Consolas" w:cs="Consolas"/>
          <w:color w:val="000000"/>
          <w:sz w:val="19"/>
          <w:szCs w:val="19"/>
        </w:rPr>
        <w:t xml:space="preserve">{ </w:t>
      </w:r>
      <w:r w:rsidRPr="637917A2">
        <w:rPr>
          <w:rFonts w:ascii="Consolas" w:hAnsi="Consolas" w:cs="Consolas"/>
          <w:color w:val="0000FF"/>
          <w:sz w:val="19"/>
          <w:szCs w:val="19"/>
        </w:rPr>
        <w:t>get</w:t>
      </w:r>
      <w:proofErr w:type="gramEnd"/>
      <w:r w:rsidRPr="637917A2">
        <w:rPr>
          <w:rFonts w:ascii="Consolas" w:hAnsi="Consolas" w:cs="Consolas"/>
          <w:color w:val="000000"/>
          <w:sz w:val="19"/>
          <w:szCs w:val="19"/>
        </w:rPr>
        <w:t xml:space="preserve">; </w:t>
      </w:r>
      <w:r w:rsidRPr="637917A2">
        <w:rPr>
          <w:rFonts w:ascii="Consolas" w:hAnsi="Consolas" w:cs="Consolas"/>
          <w:color w:val="0000FF"/>
          <w:sz w:val="19"/>
          <w:szCs w:val="19"/>
        </w:rPr>
        <w:t>set</w:t>
      </w:r>
      <w:proofErr w:type="gramStart"/>
      <w:r w:rsidRPr="637917A2">
        <w:rPr>
          <w:rFonts w:ascii="Consolas" w:hAnsi="Consolas" w:cs="Consolas"/>
          <w:color w:val="000000"/>
          <w:sz w:val="19"/>
          <w:szCs w:val="19"/>
        </w:rPr>
        <w:t>; }</w:t>
      </w:r>
      <w:proofErr w:type="gramEnd"/>
    </w:p>
    <w:p w14:paraId="49EFBD34"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0D3A3DB3"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5DAC49"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0000FF"/>
          <w:sz w:val="19"/>
          <w:szCs w:val="19"/>
        </w:rPr>
        <w:t>enum</w:t>
      </w:r>
      <w:proofErr w:type="spellEnd"/>
      <w:r>
        <w:rPr>
          <w:rFonts w:ascii="Consolas" w:hAnsi="Consolas" w:cs="Consolas"/>
          <w:color w:val="000000"/>
          <w:sz w:val="19"/>
          <w:szCs w:val="19"/>
        </w:rPr>
        <w:t xml:space="preserve"> </w:t>
      </w:r>
      <w:proofErr w:type="spellStart"/>
      <w:r>
        <w:rPr>
          <w:rFonts w:ascii="Consolas" w:hAnsi="Consolas" w:cs="Consolas"/>
          <w:color w:val="2B91AF"/>
          <w:sz w:val="19"/>
          <w:szCs w:val="19"/>
        </w:rPr>
        <w:t>ResponseCode</w:t>
      </w:r>
      <w:proofErr w:type="spellEnd"/>
    </w:p>
    <w:p w14:paraId="3AA71F19"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60CCDC"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Accepted = 0,</w:t>
      </w:r>
    </w:p>
    <w:p w14:paraId="749FF866"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Error = 1,</w:t>
      </w:r>
    </w:p>
    <w:p w14:paraId="38095126"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Error_IdNotFound</w:t>
      </w:r>
      <w:proofErr w:type="spellEnd"/>
      <w:r>
        <w:rPr>
          <w:rFonts w:ascii="Consolas" w:hAnsi="Consolas" w:cs="Consolas"/>
          <w:color w:val="000000"/>
          <w:sz w:val="19"/>
          <w:szCs w:val="19"/>
        </w:rPr>
        <w:t xml:space="preserve"> = 2,</w:t>
      </w:r>
    </w:p>
    <w:p w14:paraId="587AEE74"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Unknown = 3,</w:t>
      </w:r>
    </w:p>
    <w:p w14:paraId="7F1AB533"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A6564B"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TransportConfirmationResponse</w:t>
      </w:r>
      <w:proofErr w:type="spellEnd"/>
    </w:p>
    <w:p w14:paraId="0E496353"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742618"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BookingId</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72E6305F"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ResponseCode</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03DA9B8F"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748E77EA"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189B4A57"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187FA8AD"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AddFileToTransportRequest</w:t>
      </w:r>
      <w:proofErr w:type="spellEnd"/>
    </w:p>
    <w:p w14:paraId="7476A9BF"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5AE75F"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BookingId</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456AD90A"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000000"/>
          <w:sz w:val="19"/>
          <w:szCs w:val="19"/>
        </w:rPr>
        <w:t>FileAttachment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FileAttachment</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2F1530F2"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ExternalUser</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5B03855C"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200545"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347702A8"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AddFileToTransportResponse</w:t>
      </w:r>
      <w:proofErr w:type="spellEnd"/>
    </w:p>
    <w:p w14:paraId="54ADB1A9"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8576F0"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BookingId</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6930A728"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ResponseCode</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0A899ECC"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9DB5D9"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29563973"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TransportCancelRequest</w:t>
      </w:r>
      <w:proofErr w:type="spellEnd"/>
    </w:p>
    <w:p w14:paraId="6BE6AEAA"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C7B150"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BookingId</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06E9FFCA"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000000"/>
          <w:sz w:val="19"/>
          <w:szCs w:val="19"/>
        </w:rPr>
        <w:t>CodedReference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RemoveReason</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5A06A4EC"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RemoveComment</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4BF1E8F2"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ExternalUser</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1A826562"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780F6F"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0000FF"/>
          <w:sz w:val="19"/>
          <w:szCs w:val="19"/>
        </w:rPr>
        <w:t>enum</w:t>
      </w:r>
      <w:proofErr w:type="spellEnd"/>
      <w:r>
        <w:rPr>
          <w:rFonts w:ascii="Consolas" w:hAnsi="Consolas" w:cs="Consolas"/>
          <w:color w:val="000000"/>
          <w:sz w:val="19"/>
          <w:szCs w:val="19"/>
        </w:rPr>
        <w:t xml:space="preserve"> </w:t>
      </w:r>
      <w:proofErr w:type="spellStart"/>
      <w:r>
        <w:rPr>
          <w:rFonts w:ascii="Consolas" w:hAnsi="Consolas" w:cs="Consolas"/>
          <w:color w:val="2B91AF"/>
          <w:sz w:val="19"/>
          <w:szCs w:val="19"/>
        </w:rPr>
        <w:t>CancelResponseCode</w:t>
      </w:r>
      <w:proofErr w:type="spellEnd"/>
    </w:p>
    <w:p w14:paraId="73F4DCF4"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CD6F5C"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Accepted = 0,</w:t>
      </w:r>
    </w:p>
    <w:p w14:paraId="4B35D37E"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Rejected = 1,</w:t>
      </w:r>
    </w:p>
    <w:p w14:paraId="6AFF7604"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Rejected_OrderInProgress</w:t>
      </w:r>
      <w:proofErr w:type="spellEnd"/>
      <w:r>
        <w:rPr>
          <w:rFonts w:ascii="Consolas" w:hAnsi="Consolas" w:cs="Consolas"/>
          <w:color w:val="000000"/>
          <w:sz w:val="19"/>
          <w:szCs w:val="19"/>
        </w:rPr>
        <w:t xml:space="preserve"> = 2,</w:t>
      </w:r>
    </w:p>
    <w:p w14:paraId="655F7136"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Error = 3,</w:t>
      </w:r>
    </w:p>
    <w:p w14:paraId="198704E7"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Unknown = 4,</w:t>
      </w:r>
    </w:p>
    <w:p w14:paraId="6BD3D50D"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A14A56"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1EAD8D67"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TransportCancelResponse</w:t>
      </w:r>
      <w:proofErr w:type="spellEnd"/>
    </w:p>
    <w:p w14:paraId="031658D3"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5A572B"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BookingId</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23CECF29"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ResponseCode</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4FEE2DC1"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5E15D8"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577907FD"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0000FF"/>
          <w:sz w:val="19"/>
          <w:szCs w:val="19"/>
        </w:rPr>
        <w:t>enum</w:t>
      </w:r>
      <w:proofErr w:type="spellEnd"/>
      <w:r>
        <w:rPr>
          <w:rFonts w:ascii="Consolas" w:hAnsi="Consolas" w:cs="Consolas"/>
          <w:color w:val="000000"/>
          <w:sz w:val="19"/>
          <w:szCs w:val="19"/>
        </w:rPr>
        <w:t xml:space="preserve"> </w:t>
      </w:r>
      <w:proofErr w:type="spellStart"/>
      <w:r>
        <w:rPr>
          <w:rFonts w:ascii="Consolas" w:hAnsi="Consolas" w:cs="Consolas"/>
          <w:color w:val="2B91AF"/>
          <w:sz w:val="19"/>
          <w:szCs w:val="19"/>
        </w:rPr>
        <w:t>StatusCode</w:t>
      </w:r>
      <w:proofErr w:type="spellEnd"/>
    </w:p>
    <w:p w14:paraId="59344CF3"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78F087"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DrivingToPickup = 0,</w:t>
      </w:r>
    </w:p>
    <w:p w14:paraId="28B03440"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ArrivedAtPickup</w:t>
      </w:r>
      <w:proofErr w:type="spellEnd"/>
      <w:r>
        <w:rPr>
          <w:rFonts w:ascii="Consolas" w:hAnsi="Consolas" w:cs="Consolas"/>
          <w:color w:val="000000"/>
          <w:sz w:val="19"/>
          <w:szCs w:val="19"/>
        </w:rPr>
        <w:t xml:space="preserve"> = 1,</w:t>
      </w:r>
    </w:p>
    <w:p w14:paraId="0AD1407D"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DrivingToDestination</w:t>
      </w:r>
      <w:proofErr w:type="spellEnd"/>
      <w:r>
        <w:rPr>
          <w:rFonts w:ascii="Consolas" w:hAnsi="Consolas" w:cs="Consolas"/>
          <w:color w:val="000000"/>
          <w:sz w:val="19"/>
          <w:szCs w:val="19"/>
        </w:rPr>
        <w:t xml:space="preserve"> = 2,</w:t>
      </w:r>
    </w:p>
    <w:p w14:paraId="18A3A898"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ArrivedAtDestination = 3,</w:t>
      </w:r>
    </w:p>
    <w:p w14:paraId="59879700"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Finished = 4,</w:t>
      </w:r>
    </w:p>
    <w:p w14:paraId="41B8B54A"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0FAD00"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026CC008"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TransportStatusRequest</w:t>
      </w:r>
      <w:proofErr w:type="spellEnd"/>
    </w:p>
    <w:p w14:paraId="210F9D05"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077F70"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BookingId</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0DB0EC7E"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Status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576D5A8A"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000000"/>
          <w:sz w:val="19"/>
          <w:szCs w:val="19"/>
        </w:rPr>
        <w:t>DateTime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StatusTime</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193745E3"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Longitude </w:t>
      </w:r>
      <w:proofErr w:type="gramStart"/>
      <w:r>
        <w:rPr>
          <w:rFonts w:ascii="Consolas" w:hAnsi="Consolas" w:cs="Consolas"/>
          <w:color w:val="000000"/>
          <w:sz w:val="19"/>
          <w:szCs w:val="19"/>
        </w:rPr>
        <w:t xml:space="preserve">{ </w:t>
      </w:r>
      <w:r>
        <w:rPr>
          <w:rFonts w:ascii="Consolas" w:hAnsi="Consolas" w:cs="Consolas"/>
          <w:color w:val="0000FF"/>
          <w:sz w:val="19"/>
          <w:szCs w:val="19"/>
        </w:rPr>
        <w:t>set</w:t>
      </w:r>
      <w:proofErr w:type="gramEnd"/>
      <w:r>
        <w:rPr>
          <w:rFonts w:ascii="Consolas" w:hAnsi="Consolas" w:cs="Consolas"/>
          <w:color w:val="000000"/>
          <w:sz w:val="19"/>
          <w:szCs w:val="19"/>
        </w:rPr>
        <w:t xml:space="preserve">; </w:t>
      </w:r>
      <w:r>
        <w:rPr>
          <w:rFonts w:ascii="Consolas" w:hAnsi="Consolas" w:cs="Consolas"/>
          <w:color w:val="0000FF"/>
          <w:sz w:val="19"/>
          <w:szCs w:val="19"/>
        </w:rPr>
        <w:t>get</w:t>
      </w:r>
      <w:proofErr w:type="gramStart"/>
      <w:r>
        <w:rPr>
          <w:rFonts w:ascii="Consolas" w:hAnsi="Consolas" w:cs="Consolas"/>
          <w:color w:val="000000"/>
          <w:sz w:val="19"/>
          <w:szCs w:val="19"/>
        </w:rPr>
        <w:t>; }</w:t>
      </w:r>
      <w:proofErr w:type="gramEnd"/>
    </w:p>
    <w:p w14:paraId="7880E290"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Latitude </w:t>
      </w:r>
      <w:proofErr w:type="gramStart"/>
      <w:r>
        <w:rPr>
          <w:rFonts w:ascii="Consolas" w:hAnsi="Consolas" w:cs="Consolas"/>
          <w:color w:val="000000"/>
          <w:sz w:val="19"/>
          <w:szCs w:val="19"/>
        </w:rPr>
        <w:t xml:space="preserve">{ </w:t>
      </w:r>
      <w:r>
        <w:rPr>
          <w:rFonts w:ascii="Consolas" w:hAnsi="Consolas" w:cs="Consolas"/>
          <w:color w:val="0000FF"/>
          <w:sz w:val="19"/>
          <w:szCs w:val="19"/>
        </w:rPr>
        <w:t>set</w:t>
      </w:r>
      <w:proofErr w:type="gramEnd"/>
      <w:r>
        <w:rPr>
          <w:rFonts w:ascii="Consolas" w:hAnsi="Consolas" w:cs="Consolas"/>
          <w:color w:val="000000"/>
          <w:sz w:val="19"/>
          <w:szCs w:val="19"/>
        </w:rPr>
        <w:t xml:space="preserve">; </w:t>
      </w:r>
      <w:r>
        <w:rPr>
          <w:rFonts w:ascii="Consolas" w:hAnsi="Consolas" w:cs="Consolas"/>
          <w:color w:val="0000FF"/>
          <w:sz w:val="19"/>
          <w:szCs w:val="19"/>
        </w:rPr>
        <w:t>get</w:t>
      </w:r>
      <w:proofErr w:type="gramStart"/>
      <w:r>
        <w:rPr>
          <w:rFonts w:ascii="Consolas" w:hAnsi="Consolas" w:cs="Consolas"/>
          <w:color w:val="000000"/>
          <w:sz w:val="19"/>
          <w:szCs w:val="19"/>
        </w:rPr>
        <w:t>; }</w:t>
      </w:r>
      <w:proofErr w:type="gramEnd"/>
    </w:p>
    <w:p w14:paraId="0380AAFF"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000000"/>
          <w:sz w:val="19"/>
          <w:szCs w:val="19"/>
        </w:rPr>
        <w:t>DateTime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EstimatedArrivalAtPickup</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01FCF600" w14:textId="2A8D7EB7" w:rsidR="00D41CC3" w:rsidRDefault="3E3B41FF" w:rsidP="3E3B41FF">
      <w:pPr>
        <w:autoSpaceDE w:val="0"/>
        <w:autoSpaceDN w:val="0"/>
        <w:adjustRightInd w:val="0"/>
        <w:spacing w:after="0" w:line="240" w:lineRule="auto"/>
        <w:rPr>
          <w:rFonts w:ascii="Consolas" w:hAnsi="Consolas" w:cs="Consolas"/>
          <w:color w:val="000000"/>
          <w:sz w:val="19"/>
          <w:szCs w:val="19"/>
        </w:rPr>
      </w:pPr>
      <w:r w:rsidRPr="3E3B41FF">
        <w:rPr>
          <w:rFonts w:ascii="Consolas" w:hAnsi="Consolas" w:cs="Consolas"/>
          <w:color w:val="000000"/>
          <w:sz w:val="19"/>
          <w:szCs w:val="19"/>
        </w:rPr>
        <w:t xml:space="preserve">        </w:t>
      </w:r>
      <w:r w:rsidRPr="3E3B41FF">
        <w:rPr>
          <w:rFonts w:ascii="Consolas" w:hAnsi="Consolas" w:cs="Consolas"/>
          <w:color w:val="0000FF"/>
          <w:sz w:val="19"/>
          <w:szCs w:val="19"/>
        </w:rPr>
        <w:t>public</w:t>
      </w:r>
      <w:r w:rsidRPr="3E3B41FF">
        <w:rPr>
          <w:rFonts w:ascii="Consolas" w:hAnsi="Consolas" w:cs="Consolas"/>
          <w:color w:val="000000"/>
          <w:sz w:val="19"/>
          <w:szCs w:val="19"/>
        </w:rPr>
        <w:t xml:space="preserve"> </w:t>
      </w:r>
      <w:proofErr w:type="spellStart"/>
      <w:r w:rsidRPr="3E3B41FF">
        <w:rPr>
          <w:rFonts w:ascii="Consolas" w:hAnsi="Consolas" w:cs="Consolas"/>
          <w:color w:val="000000"/>
          <w:sz w:val="19"/>
          <w:szCs w:val="19"/>
        </w:rPr>
        <w:t>DateTime</w:t>
      </w:r>
      <w:proofErr w:type="spellEnd"/>
      <w:r w:rsidRPr="3E3B41FF">
        <w:rPr>
          <w:rFonts w:ascii="Consolas" w:hAnsi="Consolas" w:cs="Consolas"/>
          <w:color w:val="000000"/>
          <w:sz w:val="19"/>
          <w:szCs w:val="19"/>
        </w:rPr>
        <w:t xml:space="preserve"> </w:t>
      </w:r>
      <w:proofErr w:type="spellStart"/>
      <w:r w:rsidRPr="3E3B41FF">
        <w:rPr>
          <w:rFonts w:ascii="Consolas" w:hAnsi="Consolas" w:cs="Consolas"/>
          <w:color w:val="000000"/>
          <w:sz w:val="19"/>
          <w:szCs w:val="19"/>
        </w:rPr>
        <w:t>EstimatedArrivalAtDestination</w:t>
      </w:r>
      <w:proofErr w:type="spellEnd"/>
      <w:r w:rsidRPr="3E3B41FF">
        <w:rPr>
          <w:rFonts w:ascii="Consolas" w:hAnsi="Consolas" w:cs="Consolas"/>
          <w:color w:val="000000"/>
          <w:sz w:val="19"/>
          <w:szCs w:val="19"/>
        </w:rPr>
        <w:t xml:space="preserve"> </w:t>
      </w:r>
      <w:proofErr w:type="gramStart"/>
      <w:r w:rsidRPr="3E3B41FF">
        <w:rPr>
          <w:rFonts w:ascii="Consolas" w:hAnsi="Consolas" w:cs="Consolas"/>
          <w:color w:val="000000"/>
          <w:sz w:val="19"/>
          <w:szCs w:val="19"/>
        </w:rPr>
        <w:t xml:space="preserve">{ </w:t>
      </w:r>
      <w:r w:rsidRPr="3E3B41FF">
        <w:rPr>
          <w:rFonts w:ascii="Consolas" w:hAnsi="Consolas" w:cs="Consolas"/>
          <w:color w:val="0000FF"/>
          <w:sz w:val="19"/>
          <w:szCs w:val="19"/>
        </w:rPr>
        <w:t>get</w:t>
      </w:r>
      <w:proofErr w:type="gramEnd"/>
      <w:r w:rsidRPr="3E3B41FF">
        <w:rPr>
          <w:rFonts w:ascii="Consolas" w:hAnsi="Consolas" w:cs="Consolas"/>
          <w:color w:val="000000"/>
          <w:sz w:val="19"/>
          <w:szCs w:val="19"/>
        </w:rPr>
        <w:t xml:space="preserve">; </w:t>
      </w:r>
      <w:r w:rsidRPr="3E3B41FF">
        <w:rPr>
          <w:rFonts w:ascii="Consolas" w:hAnsi="Consolas" w:cs="Consolas"/>
          <w:color w:val="0000FF"/>
          <w:sz w:val="19"/>
          <w:szCs w:val="19"/>
        </w:rPr>
        <w:t>set</w:t>
      </w:r>
      <w:proofErr w:type="gramStart"/>
      <w:r w:rsidRPr="3E3B41FF">
        <w:rPr>
          <w:rFonts w:ascii="Consolas" w:hAnsi="Consolas" w:cs="Consolas"/>
          <w:color w:val="000000"/>
          <w:sz w:val="19"/>
          <w:szCs w:val="19"/>
        </w:rPr>
        <w:t>; }</w:t>
      </w:r>
      <w:proofErr w:type="gramEnd"/>
      <w:r w:rsidR="00D41CC3">
        <w:br/>
      </w:r>
      <w:r w:rsidRPr="3E3B41FF">
        <w:rPr>
          <w:rFonts w:ascii="Consolas" w:hAnsi="Consolas" w:cs="Consolas"/>
          <w:color w:val="000000"/>
          <w:sz w:val="19"/>
          <w:szCs w:val="19"/>
        </w:rPr>
        <w:t xml:space="preserve">        public string </w:t>
      </w:r>
      <w:proofErr w:type="spellStart"/>
      <w:r w:rsidRPr="3E3B41FF">
        <w:rPr>
          <w:rFonts w:ascii="Consolas" w:hAnsi="Consolas" w:cs="Consolas"/>
          <w:color w:val="000000"/>
          <w:sz w:val="19"/>
          <w:szCs w:val="19"/>
        </w:rPr>
        <w:t>CancellationReason</w:t>
      </w:r>
      <w:proofErr w:type="spellEnd"/>
      <w:r w:rsidRPr="3E3B41FF">
        <w:rPr>
          <w:rFonts w:ascii="Consolas" w:hAnsi="Consolas" w:cs="Consolas"/>
          <w:color w:val="000000"/>
          <w:sz w:val="19"/>
          <w:szCs w:val="19"/>
        </w:rPr>
        <w:t xml:space="preserve"> </w:t>
      </w:r>
      <w:proofErr w:type="gramStart"/>
      <w:r w:rsidRPr="3E3B41FF">
        <w:rPr>
          <w:rFonts w:ascii="Consolas" w:hAnsi="Consolas" w:cs="Consolas"/>
          <w:color w:val="000000"/>
          <w:sz w:val="19"/>
          <w:szCs w:val="19"/>
        </w:rPr>
        <w:t>{ get</w:t>
      </w:r>
      <w:proofErr w:type="gramEnd"/>
      <w:r w:rsidRPr="3E3B41FF">
        <w:rPr>
          <w:rFonts w:ascii="Consolas" w:hAnsi="Consolas" w:cs="Consolas"/>
          <w:color w:val="000000"/>
          <w:sz w:val="19"/>
          <w:szCs w:val="19"/>
        </w:rPr>
        <w:t>; set</w:t>
      </w:r>
      <w:proofErr w:type="gramStart"/>
      <w:r w:rsidRPr="3E3B41FF">
        <w:rPr>
          <w:rFonts w:ascii="Consolas" w:hAnsi="Consolas" w:cs="Consolas"/>
          <w:color w:val="000000"/>
          <w:sz w:val="19"/>
          <w:szCs w:val="19"/>
        </w:rPr>
        <w:t>; }</w:t>
      </w:r>
      <w:proofErr w:type="gramEnd"/>
    </w:p>
    <w:p w14:paraId="7A2CB5B3" w14:textId="1A4DF73A" w:rsidR="00D41CC3" w:rsidRDefault="3E3B41FF" w:rsidP="00D41CC3">
      <w:pPr>
        <w:autoSpaceDE w:val="0"/>
        <w:autoSpaceDN w:val="0"/>
        <w:adjustRightInd w:val="0"/>
        <w:spacing w:after="0" w:line="240" w:lineRule="auto"/>
        <w:rPr>
          <w:rFonts w:ascii="Consolas" w:hAnsi="Consolas" w:cs="Consolas"/>
          <w:color w:val="000000"/>
          <w:sz w:val="19"/>
          <w:szCs w:val="19"/>
        </w:rPr>
      </w:pPr>
      <w:r w:rsidRPr="3E3B41FF">
        <w:rPr>
          <w:rFonts w:ascii="Consolas" w:hAnsi="Consolas" w:cs="Consolas"/>
          <w:color w:val="000000"/>
          <w:sz w:val="19"/>
          <w:szCs w:val="19"/>
        </w:rPr>
        <w:t xml:space="preserve">        public string </w:t>
      </w:r>
      <w:proofErr w:type="spellStart"/>
      <w:r w:rsidRPr="3E3B41FF">
        <w:rPr>
          <w:rFonts w:ascii="Consolas" w:hAnsi="Consolas" w:cs="Consolas"/>
          <w:color w:val="000000"/>
          <w:sz w:val="19"/>
          <w:szCs w:val="19"/>
        </w:rPr>
        <w:t>CancellationComment</w:t>
      </w:r>
      <w:proofErr w:type="spellEnd"/>
      <w:r w:rsidRPr="3E3B41FF">
        <w:rPr>
          <w:rFonts w:ascii="Consolas" w:hAnsi="Consolas" w:cs="Consolas"/>
          <w:color w:val="000000"/>
          <w:sz w:val="19"/>
          <w:szCs w:val="19"/>
        </w:rPr>
        <w:t xml:space="preserve"> </w:t>
      </w:r>
      <w:proofErr w:type="gramStart"/>
      <w:r w:rsidRPr="3E3B41FF">
        <w:rPr>
          <w:rFonts w:ascii="Consolas" w:hAnsi="Consolas" w:cs="Consolas"/>
          <w:color w:val="000000"/>
          <w:sz w:val="19"/>
          <w:szCs w:val="19"/>
        </w:rPr>
        <w:t>{ get</w:t>
      </w:r>
      <w:proofErr w:type="gramEnd"/>
      <w:r w:rsidRPr="3E3B41FF">
        <w:rPr>
          <w:rFonts w:ascii="Consolas" w:hAnsi="Consolas" w:cs="Consolas"/>
          <w:color w:val="000000"/>
          <w:sz w:val="19"/>
          <w:szCs w:val="19"/>
        </w:rPr>
        <w:t>; set</w:t>
      </w:r>
      <w:proofErr w:type="gramStart"/>
      <w:r w:rsidRPr="3E3B41FF">
        <w:rPr>
          <w:rFonts w:ascii="Consolas" w:hAnsi="Consolas" w:cs="Consolas"/>
          <w:color w:val="000000"/>
          <w:sz w:val="19"/>
          <w:szCs w:val="19"/>
        </w:rPr>
        <w:t>; }</w:t>
      </w:r>
      <w:proofErr w:type="gramEnd"/>
    </w:p>
    <w:p w14:paraId="2373BC73" w14:textId="77777777" w:rsidR="00D41CC3" w:rsidRDefault="3E3B41FF" w:rsidP="3E3B41FF">
      <w:pPr>
        <w:autoSpaceDE w:val="0"/>
        <w:autoSpaceDN w:val="0"/>
        <w:adjustRightInd w:val="0"/>
        <w:spacing w:after="0" w:line="240" w:lineRule="auto"/>
        <w:rPr>
          <w:rFonts w:ascii="Consolas" w:hAnsi="Consolas" w:cs="Consolas"/>
          <w:color w:val="000000"/>
          <w:sz w:val="19"/>
          <w:szCs w:val="19"/>
        </w:rPr>
      </w:pPr>
      <w:r w:rsidRPr="3E3B41FF">
        <w:rPr>
          <w:rFonts w:ascii="Consolas" w:hAnsi="Consolas" w:cs="Consolas"/>
          <w:color w:val="000000"/>
          <w:sz w:val="19"/>
          <w:szCs w:val="19"/>
        </w:rPr>
        <w:t xml:space="preserve">        </w:t>
      </w:r>
      <w:r w:rsidRPr="3E3B41FF">
        <w:rPr>
          <w:rFonts w:ascii="Consolas" w:hAnsi="Consolas" w:cs="Consolas"/>
          <w:color w:val="0000FF"/>
          <w:sz w:val="19"/>
          <w:szCs w:val="19"/>
        </w:rPr>
        <w:t>public</w:t>
      </w:r>
      <w:r w:rsidRPr="3E3B41FF">
        <w:rPr>
          <w:rFonts w:ascii="Consolas" w:hAnsi="Consolas" w:cs="Consolas"/>
          <w:color w:val="000000"/>
          <w:sz w:val="19"/>
          <w:szCs w:val="19"/>
        </w:rPr>
        <w:t xml:space="preserve"> </w:t>
      </w:r>
      <w:r w:rsidRPr="3E3B41FF">
        <w:rPr>
          <w:rFonts w:ascii="Consolas" w:hAnsi="Consolas" w:cs="Consolas"/>
          <w:color w:val="0000FF"/>
          <w:sz w:val="19"/>
          <w:szCs w:val="19"/>
        </w:rPr>
        <w:t>string</w:t>
      </w:r>
      <w:r w:rsidRPr="3E3B41FF">
        <w:rPr>
          <w:rFonts w:ascii="Consolas" w:hAnsi="Consolas" w:cs="Consolas"/>
          <w:color w:val="000000"/>
          <w:sz w:val="19"/>
          <w:szCs w:val="19"/>
        </w:rPr>
        <w:t xml:space="preserve"> </w:t>
      </w:r>
      <w:proofErr w:type="spellStart"/>
      <w:r w:rsidRPr="3E3B41FF">
        <w:rPr>
          <w:rFonts w:ascii="Consolas" w:hAnsi="Consolas" w:cs="Consolas"/>
          <w:color w:val="000000"/>
          <w:sz w:val="19"/>
          <w:szCs w:val="19"/>
        </w:rPr>
        <w:t>ExternalUser</w:t>
      </w:r>
      <w:proofErr w:type="spellEnd"/>
      <w:r w:rsidRPr="3E3B41FF">
        <w:rPr>
          <w:rFonts w:ascii="Consolas" w:hAnsi="Consolas" w:cs="Consolas"/>
          <w:color w:val="000000"/>
          <w:sz w:val="19"/>
          <w:szCs w:val="19"/>
        </w:rPr>
        <w:t xml:space="preserve"> </w:t>
      </w:r>
      <w:proofErr w:type="gramStart"/>
      <w:r w:rsidRPr="3E3B41FF">
        <w:rPr>
          <w:rFonts w:ascii="Consolas" w:hAnsi="Consolas" w:cs="Consolas"/>
          <w:color w:val="000000"/>
          <w:sz w:val="19"/>
          <w:szCs w:val="19"/>
        </w:rPr>
        <w:t xml:space="preserve">{ </w:t>
      </w:r>
      <w:r w:rsidRPr="3E3B41FF">
        <w:rPr>
          <w:rFonts w:ascii="Consolas" w:hAnsi="Consolas" w:cs="Consolas"/>
          <w:color w:val="0000FF"/>
          <w:sz w:val="19"/>
          <w:szCs w:val="19"/>
        </w:rPr>
        <w:t>get</w:t>
      </w:r>
      <w:proofErr w:type="gramEnd"/>
      <w:r w:rsidRPr="3E3B41FF">
        <w:rPr>
          <w:rFonts w:ascii="Consolas" w:hAnsi="Consolas" w:cs="Consolas"/>
          <w:color w:val="000000"/>
          <w:sz w:val="19"/>
          <w:szCs w:val="19"/>
        </w:rPr>
        <w:t xml:space="preserve">; </w:t>
      </w:r>
      <w:r w:rsidRPr="3E3B41FF">
        <w:rPr>
          <w:rFonts w:ascii="Consolas" w:hAnsi="Consolas" w:cs="Consolas"/>
          <w:color w:val="0000FF"/>
          <w:sz w:val="19"/>
          <w:szCs w:val="19"/>
        </w:rPr>
        <w:t>set</w:t>
      </w:r>
      <w:proofErr w:type="gramStart"/>
      <w:r w:rsidRPr="3E3B41FF">
        <w:rPr>
          <w:rFonts w:ascii="Consolas" w:hAnsi="Consolas" w:cs="Consolas"/>
          <w:color w:val="000000"/>
          <w:sz w:val="19"/>
          <w:szCs w:val="19"/>
        </w:rPr>
        <w:t>; }</w:t>
      </w:r>
      <w:proofErr w:type="gramEnd"/>
    </w:p>
    <w:p w14:paraId="204395A8" w14:textId="6C34670E" w:rsidR="00D41CC3" w:rsidRDefault="3E3B41FF" w:rsidP="00D41CC3">
      <w:pPr>
        <w:autoSpaceDE w:val="0"/>
        <w:autoSpaceDN w:val="0"/>
        <w:adjustRightInd w:val="0"/>
        <w:spacing w:after="0" w:line="240" w:lineRule="auto"/>
        <w:rPr>
          <w:rFonts w:ascii="Consolas" w:hAnsi="Consolas" w:cs="Consolas"/>
          <w:color w:val="000000"/>
          <w:sz w:val="19"/>
          <w:szCs w:val="19"/>
        </w:rPr>
      </w:pPr>
      <w:r w:rsidRPr="3E3B41FF">
        <w:rPr>
          <w:rFonts w:ascii="Consolas" w:hAnsi="Consolas" w:cs="Consolas"/>
          <w:color w:val="000000"/>
          <w:sz w:val="19"/>
          <w:szCs w:val="19"/>
        </w:rPr>
        <w:t xml:space="preserve">        </w:t>
      </w:r>
      <w:r w:rsidRPr="3E3B41FF">
        <w:rPr>
          <w:rFonts w:ascii="Consolas" w:hAnsi="Consolas" w:cs="Consolas"/>
          <w:color w:val="0000FF"/>
          <w:sz w:val="19"/>
          <w:szCs w:val="19"/>
        </w:rPr>
        <w:t>public</w:t>
      </w:r>
      <w:r w:rsidRPr="3E3B41FF">
        <w:rPr>
          <w:rFonts w:ascii="Consolas" w:hAnsi="Consolas" w:cs="Consolas"/>
          <w:color w:val="000000"/>
          <w:sz w:val="19"/>
          <w:szCs w:val="19"/>
        </w:rPr>
        <w:t xml:space="preserve"> </w:t>
      </w:r>
      <w:r w:rsidRPr="3E3B41FF">
        <w:rPr>
          <w:rFonts w:ascii="Consolas" w:hAnsi="Consolas" w:cs="Consolas"/>
          <w:color w:val="0000FF"/>
          <w:sz w:val="19"/>
          <w:szCs w:val="19"/>
        </w:rPr>
        <w:t>bool</w:t>
      </w:r>
      <w:r w:rsidRPr="3E3B41FF">
        <w:rPr>
          <w:rFonts w:ascii="Consolas" w:hAnsi="Consolas" w:cs="Consolas"/>
          <w:color w:val="000000"/>
          <w:sz w:val="19"/>
          <w:szCs w:val="19"/>
        </w:rPr>
        <w:t xml:space="preserve"> </w:t>
      </w:r>
      <w:proofErr w:type="spellStart"/>
      <w:r w:rsidRPr="3E3B41FF">
        <w:rPr>
          <w:rFonts w:ascii="Consolas" w:hAnsi="Consolas" w:cs="Consolas"/>
          <w:color w:val="000000"/>
          <w:sz w:val="19"/>
          <w:szCs w:val="19"/>
        </w:rPr>
        <w:t>ETAUpdate</w:t>
      </w:r>
      <w:proofErr w:type="spellEnd"/>
      <w:r w:rsidRPr="3E3B41FF">
        <w:rPr>
          <w:rFonts w:ascii="Consolas" w:hAnsi="Consolas" w:cs="Consolas"/>
          <w:color w:val="000000"/>
          <w:sz w:val="19"/>
          <w:szCs w:val="19"/>
        </w:rPr>
        <w:t xml:space="preserve"> </w:t>
      </w:r>
      <w:proofErr w:type="gramStart"/>
      <w:r w:rsidRPr="3E3B41FF">
        <w:rPr>
          <w:rFonts w:ascii="Consolas" w:hAnsi="Consolas" w:cs="Consolas"/>
          <w:color w:val="000000"/>
          <w:sz w:val="19"/>
          <w:szCs w:val="19"/>
        </w:rPr>
        <w:t xml:space="preserve">{ </w:t>
      </w:r>
      <w:r w:rsidRPr="3E3B41FF">
        <w:rPr>
          <w:rFonts w:ascii="Consolas" w:hAnsi="Consolas" w:cs="Consolas"/>
          <w:color w:val="0000FF"/>
          <w:sz w:val="19"/>
          <w:szCs w:val="19"/>
        </w:rPr>
        <w:t>get</w:t>
      </w:r>
      <w:proofErr w:type="gramEnd"/>
      <w:r w:rsidRPr="3E3B41FF">
        <w:rPr>
          <w:rFonts w:ascii="Consolas" w:hAnsi="Consolas" w:cs="Consolas"/>
          <w:color w:val="000000"/>
          <w:sz w:val="19"/>
          <w:szCs w:val="19"/>
        </w:rPr>
        <w:t xml:space="preserve">; </w:t>
      </w:r>
      <w:r w:rsidRPr="3E3B41FF">
        <w:rPr>
          <w:rFonts w:ascii="Consolas" w:hAnsi="Consolas" w:cs="Consolas"/>
          <w:color w:val="0000FF"/>
          <w:sz w:val="19"/>
          <w:szCs w:val="19"/>
        </w:rPr>
        <w:t>set</w:t>
      </w:r>
      <w:proofErr w:type="gramStart"/>
      <w:r w:rsidRPr="3E3B41FF">
        <w:rPr>
          <w:rFonts w:ascii="Consolas" w:hAnsi="Consolas" w:cs="Consolas"/>
          <w:color w:val="000000"/>
          <w:sz w:val="19"/>
          <w:szCs w:val="19"/>
        </w:rPr>
        <w:t>; }</w:t>
      </w:r>
      <w:proofErr w:type="gramEnd"/>
    </w:p>
    <w:p w14:paraId="5BD10ACC"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9819DC"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TransportStatusResponse</w:t>
      </w:r>
      <w:proofErr w:type="spellEnd"/>
    </w:p>
    <w:p w14:paraId="4F250063"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8CAC5B"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BookingId</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04BD0976"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ResponseCode</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6320A4A5"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ABE245" w14:textId="5F59F918" w:rsidR="76E9CD23" w:rsidRDefault="76E9CD23" w:rsidP="76E9CD23">
      <w:pPr>
        <w:rPr>
          <w:szCs w:val="20"/>
        </w:rPr>
      </w:pPr>
    </w:p>
    <w:p w14:paraId="52C7E712"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Address</w:t>
      </w:r>
    </w:p>
    <w:p w14:paraId="59F8895D"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BA8DE0"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Name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45E1A317"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StreetName</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7C3A8597"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HouseNumber</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6C23E2B2"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Floor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37BCB5C9"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Door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5D96A1E1"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Apartment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76CD27FA"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Municipality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37838999"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PostalCode</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4C427C16"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City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2D9F391A"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Region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505E5D81"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Suburb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4F360D81"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State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67B1006D"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Longitude </w:t>
      </w:r>
      <w:proofErr w:type="gramStart"/>
      <w:r>
        <w:rPr>
          <w:rFonts w:ascii="Consolas" w:hAnsi="Consolas" w:cs="Consolas"/>
          <w:color w:val="000000"/>
          <w:sz w:val="19"/>
          <w:szCs w:val="19"/>
        </w:rPr>
        <w:t xml:space="preserve">{ </w:t>
      </w:r>
      <w:r>
        <w:rPr>
          <w:rFonts w:ascii="Consolas" w:hAnsi="Consolas" w:cs="Consolas"/>
          <w:color w:val="0000FF"/>
          <w:sz w:val="19"/>
          <w:szCs w:val="19"/>
        </w:rPr>
        <w:t>set</w:t>
      </w:r>
      <w:proofErr w:type="gramEnd"/>
      <w:r>
        <w:rPr>
          <w:rFonts w:ascii="Consolas" w:hAnsi="Consolas" w:cs="Consolas"/>
          <w:color w:val="000000"/>
          <w:sz w:val="19"/>
          <w:szCs w:val="19"/>
        </w:rPr>
        <w:t xml:space="preserve">; </w:t>
      </w:r>
      <w:r>
        <w:rPr>
          <w:rFonts w:ascii="Consolas" w:hAnsi="Consolas" w:cs="Consolas"/>
          <w:color w:val="0000FF"/>
          <w:sz w:val="19"/>
          <w:szCs w:val="19"/>
        </w:rPr>
        <w:t>get</w:t>
      </w:r>
      <w:proofErr w:type="gramStart"/>
      <w:r>
        <w:rPr>
          <w:rFonts w:ascii="Consolas" w:hAnsi="Consolas" w:cs="Consolas"/>
          <w:color w:val="000000"/>
          <w:sz w:val="19"/>
          <w:szCs w:val="19"/>
        </w:rPr>
        <w:t>; }</w:t>
      </w:r>
      <w:proofErr w:type="gramEnd"/>
    </w:p>
    <w:p w14:paraId="0C6A4B63"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Latitude </w:t>
      </w:r>
      <w:proofErr w:type="gramStart"/>
      <w:r>
        <w:rPr>
          <w:rFonts w:ascii="Consolas" w:hAnsi="Consolas" w:cs="Consolas"/>
          <w:color w:val="000000"/>
          <w:sz w:val="19"/>
          <w:szCs w:val="19"/>
        </w:rPr>
        <w:t xml:space="preserve">{ </w:t>
      </w:r>
      <w:r>
        <w:rPr>
          <w:rFonts w:ascii="Consolas" w:hAnsi="Consolas" w:cs="Consolas"/>
          <w:color w:val="0000FF"/>
          <w:sz w:val="19"/>
          <w:szCs w:val="19"/>
        </w:rPr>
        <w:t>set</w:t>
      </w:r>
      <w:proofErr w:type="gramEnd"/>
      <w:r>
        <w:rPr>
          <w:rFonts w:ascii="Consolas" w:hAnsi="Consolas" w:cs="Consolas"/>
          <w:color w:val="000000"/>
          <w:sz w:val="19"/>
          <w:szCs w:val="19"/>
        </w:rPr>
        <w:t xml:space="preserve">; </w:t>
      </w:r>
      <w:r>
        <w:rPr>
          <w:rFonts w:ascii="Consolas" w:hAnsi="Consolas" w:cs="Consolas"/>
          <w:color w:val="0000FF"/>
          <w:sz w:val="19"/>
          <w:szCs w:val="19"/>
        </w:rPr>
        <w:t>get</w:t>
      </w:r>
      <w:proofErr w:type="gramStart"/>
      <w:r>
        <w:rPr>
          <w:rFonts w:ascii="Consolas" w:hAnsi="Consolas" w:cs="Consolas"/>
          <w:color w:val="000000"/>
          <w:sz w:val="19"/>
          <w:szCs w:val="19"/>
        </w:rPr>
        <w:t>; }</w:t>
      </w:r>
      <w:proofErr w:type="gramEnd"/>
    </w:p>
    <w:p w14:paraId="64DADD1E"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3B61C507"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D0846C"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4A74E5C5"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0000FF"/>
          <w:sz w:val="19"/>
          <w:szCs w:val="19"/>
        </w:rPr>
        <w:t>enum</w:t>
      </w:r>
      <w:proofErr w:type="spellEnd"/>
      <w:r>
        <w:rPr>
          <w:rFonts w:ascii="Consolas" w:hAnsi="Consolas" w:cs="Consolas"/>
          <w:color w:val="000000"/>
          <w:sz w:val="19"/>
          <w:szCs w:val="19"/>
        </w:rPr>
        <w:t xml:space="preserve"> </w:t>
      </w:r>
      <w:proofErr w:type="spellStart"/>
      <w:r>
        <w:rPr>
          <w:rFonts w:ascii="Consolas" w:hAnsi="Consolas" w:cs="Consolas"/>
          <w:color w:val="2B91AF"/>
          <w:sz w:val="19"/>
          <w:szCs w:val="19"/>
        </w:rPr>
        <w:t>AddressProtection</w:t>
      </w:r>
      <w:proofErr w:type="spellEnd"/>
    </w:p>
    <w:p w14:paraId="019F9BCC"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28A3CB"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NotProtected</w:t>
      </w:r>
      <w:proofErr w:type="spellEnd"/>
      <w:proofErr w:type="gramEnd"/>
      <w:r>
        <w:rPr>
          <w:rFonts w:ascii="Consolas" w:hAnsi="Consolas" w:cs="Consolas"/>
          <w:color w:val="000000"/>
          <w:sz w:val="19"/>
          <w:szCs w:val="19"/>
        </w:rPr>
        <w:t xml:space="preserve"> = 0,</w:t>
      </w:r>
    </w:p>
    <w:p w14:paraId="292095EA"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Protected = 1,</w:t>
      </w:r>
    </w:p>
    <w:p w14:paraId="6223F7EA"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Other = 2,</w:t>
      </w:r>
    </w:p>
    <w:p w14:paraId="18EAB7E8"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9E0855"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0000FF"/>
          <w:sz w:val="19"/>
          <w:szCs w:val="19"/>
        </w:rPr>
        <w:t>enum</w:t>
      </w:r>
      <w:proofErr w:type="spellEnd"/>
      <w:r>
        <w:rPr>
          <w:rFonts w:ascii="Consolas" w:hAnsi="Consolas" w:cs="Consolas"/>
          <w:color w:val="000000"/>
          <w:sz w:val="19"/>
          <w:szCs w:val="19"/>
        </w:rPr>
        <w:t xml:space="preserve"> </w:t>
      </w:r>
      <w:proofErr w:type="spellStart"/>
      <w:r>
        <w:rPr>
          <w:rFonts w:ascii="Consolas" w:hAnsi="Consolas" w:cs="Consolas"/>
          <w:color w:val="2B91AF"/>
          <w:sz w:val="19"/>
          <w:szCs w:val="19"/>
        </w:rPr>
        <w:t>PatientGenders</w:t>
      </w:r>
      <w:proofErr w:type="spellEnd"/>
    </w:p>
    <w:p w14:paraId="6CB2A8E6"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0681DC"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Unknown = 0,</w:t>
      </w:r>
    </w:p>
    <w:p w14:paraId="1DB0839B"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Male = 1,</w:t>
      </w:r>
    </w:p>
    <w:p w14:paraId="17B58B02"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Female = 2,</w:t>
      </w:r>
    </w:p>
    <w:p w14:paraId="2AA279F5"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Intersex = 3,</w:t>
      </w:r>
    </w:p>
    <w:p w14:paraId="362D889E"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DEDC5C"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7FB8696B"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60B13052"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Patient</w:t>
      </w:r>
    </w:p>
    <w:p w14:paraId="08979CC6"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660962"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FirstName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5482C9F2"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LastName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388A1E7C"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Address </w:t>
      </w:r>
      <w:proofErr w:type="spellStart"/>
      <w:r>
        <w:rPr>
          <w:rFonts w:ascii="Consolas" w:hAnsi="Consolas" w:cs="Consolas"/>
          <w:color w:val="000000"/>
          <w:sz w:val="19"/>
          <w:szCs w:val="19"/>
        </w:rPr>
        <w:t>Address</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25C03F29"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AddressProtection</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5B43BFA4"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AuthorizatingPhysician</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511BD5D0"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ReceivingPhysician</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33E6613C"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Phone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282CF804"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PhoneHome</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6033744A"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PhoneMobile</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3101159F"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DateTime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DateOfBirth</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11A74D55"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Weight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5A4E5DD0"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Height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0B71EDA6"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Gender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2CB6C12A"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000000"/>
          <w:sz w:val="19"/>
          <w:szCs w:val="19"/>
        </w:rPr>
        <w:t>CodedReference</w:t>
      </w:r>
      <w:proofErr w:type="spellEnd"/>
      <w:r>
        <w:rPr>
          <w:rFonts w:ascii="Consolas" w:hAnsi="Consolas" w:cs="Consolas"/>
          <w:color w:val="000000"/>
          <w:sz w:val="19"/>
          <w:szCs w:val="19"/>
        </w:rPr>
        <w:t xml:space="preserve"> Ethnicity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7A1D2326"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4ADA602A"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A812BC"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68E38A37"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TransportLocation</w:t>
      </w:r>
      <w:proofErr w:type="spellEnd"/>
    </w:p>
    <w:p w14:paraId="7C3A4A9A"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4CE1FD"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Comment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1786A46B"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Address </w:t>
      </w:r>
      <w:proofErr w:type="spellStart"/>
      <w:r>
        <w:rPr>
          <w:rFonts w:ascii="Consolas" w:hAnsi="Consolas" w:cs="Consolas"/>
          <w:color w:val="000000"/>
          <w:sz w:val="19"/>
          <w:szCs w:val="19"/>
        </w:rPr>
        <w:t>Address</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235E59DD"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AA4794"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2088DFDF"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0000FF"/>
          <w:sz w:val="19"/>
          <w:szCs w:val="19"/>
        </w:rPr>
        <w:t>enum</w:t>
      </w:r>
      <w:proofErr w:type="spellEnd"/>
      <w:r>
        <w:rPr>
          <w:rFonts w:ascii="Consolas" w:hAnsi="Consolas" w:cs="Consolas"/>
          <w:color w:val="000000"/>
          <w:sz w:val="19"/>
          <w:szCs w:val="19"/>
        </w:rPr>
        <w:t xml:space="preserve"> </w:t>
      </w:r>
      <w:proofErr w:type="spellStart"/>
      <w:r>
        <w:rPr>
          <w:rFonts w:ascii="Consolas" w:hAnsi="Consolas" w:cs="Consolas"/>
          <w:color w:val="2B91AF"/>
          <w:sz w:val="19"/>
          <w:szCs w:val="19"/>
        </w:rPr>
        <w:t>WayPointType</w:t>
      </w:r>
      <w:proofErr w:type="spellEnd"/>
    </w:p>
    <w:p w14:paraId="3E011F17"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128E38"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BeforePickup</w:t>
      </w:r>
      <w:proofErr w:type="spellEnd"/>
      <w:r>
        <w:rPr>
          <w:rFonts w:ascii="Consolas" w:hAnsi="Consolas" w:cs="Consolas"/>
          <w:color w:val="000000"/>
          <w:sz w:val="19"/>
          <w:szCs w:val="19"/>
        </w:rPr>
        <w:t xml:space="preserve"> = 0,</w:t>
      </w:r>
    </w:p>
    <w:p w14:paraId="7EE6E483"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AfterPickUp</w:t>
      </w:r>
      <w:proofErr w:type="spellEnd"/>
      <w:r>
        <w:rPr>
          <w:rFonts w:ascii="Consolas" w:hAnsi="Consolas" w:cs="Consolas"/>
          <w:color w:val="000000"/>
          <w:sz w:val="19"/>
          <w:szCs w:val="19"/>
        </w:rPr>
        <w:t xml:space="preserve"> = 1,</w:t>
      </w:r>
    </w:p>
    <w:p w14:paraId="7AD9848D"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AfterDestination</w:t>
      </w:r>
      <w:proofErr w:type="spellEnd"/>
      <w:r>
        <w:rPr>
          <w:rFonts w:ascii="Consolas" w:hAnsi="Consolas" w:cs="Consolas"/>
          <w:color w:val="000000"/>
          <w:sz w:val="19"/>
          <w:szCs w:val="19"/>
        </w:rPr>
        <w:t xml:space="preserve"> = 2,</w:t>
      </w:r>
    </w:p>
    <w:p w14:paraId="05BF04F2"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2D64CD"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4480B861"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Waypoint</w:t>
      </w:r>
    </w:p>
    <w:p w14:paraId="192E4C04"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26E2B6"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SequenzeNumber</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0ED42EDF"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WayPointType</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7D16D0D0"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Address </w:t>
      </w:r>
      <w:proofErr w:type="spellStart"/>
      <w:r>
        <w:rPr>
          <w:rFonts w:ascii="Consolas" w:hAnsi="Consolas" w:cs="Consolas"/>
          <w:color w:val="000000"/>
          <w:sz w:val="19"/>
          <w:szCs w:val="19"/>
        </w:rPr>
        <w:t>Address</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6F55B76B"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6A6773"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7B0F900C"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TransportBooking</w:t>
      </w:r>
      <w:proofErr w:type="spellEnd"/>
    </w:p>
    <w:p w14:paraId="1F16246E"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806468"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BookingId</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6B98B874"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000000"/>
          <w:sz w:val="19"/>
          <w:szCs w:val="19"/>
        </w:rPr>
        <w:t>TransportLocation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ALocation</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5CE92FB4"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000000"/>
          <w:sz w:val="19"/>
          <w:szCs w:val="19"/>
        </w:rPr>
        <w:t>TransportLocation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BLocation</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78D7E614"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List&lt;Waypoint&gt; Waypoints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0DA2775E"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000000"/>
          <w:sz w:val="19"/>
          <w:szCs w:val="19"/>
        </w:rPr>
        <w:t>DateTime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RequestedTime</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2CCA0C6B"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spellStart"/>
      <w:r>
        <w:rPr>
          <w:rFonts w:ascii="Consolas" w:hAnsi="Consolas" w:cs="Consolas"/>
          <w:color w:val="000000"/>
          <w:sz w:val="19"/>
          <w:szCs w:val="19"/>
        </w:rPr>
        <w:t>IsAppointment</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5E4B3258"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TransportComment</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05D75322"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List&lt;</w:t>
      </w:r>
      <w:proofErr w:type="spellStart"/>
      <w:r>
        <w:rPr>
          <w:rFonts w:ascii="Consolas" w:hAnsi="Consolas" w:cs="Consolas"/>
          <w:color w:val="000000"/>
          <w:sz w:val="19"/>
          <w:szCs w:val="19"/>
        </w:rPr>
        <w:t>CodedReference</w:t>
      </w:r>
      <w:proofErr w:type="spellEnd"/>
      <w:r>
        <w:rPr>
          <w:rFonts w:ascii="Consolas" w:hAnsi="Consolas" w:cs="Consolas"/>
          <w:color w:val="000000"/>
          <w:sz w:val="19"/>
          <w:szCs w:val="19"/>
        </w:rPr>
        <w:t xml:space="preserve">&gt; </w:t>
      </w:r>
      <w:proofErr w:type="spellStart"/>
      <w:r>
        <w:rPr>
          <w:rFonts w:ascii="Consolas" w:hAnsi="Consolas" w:cs="Consolas"/>
          <w:color w:val="000000"/>
          <w:sz w:val="19"/>
          <w:szCs w:val="19"/>
        </w:rPr>
        <w:t>TransportRequirements</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309CE7D0"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000000"/>
          <w:sz w:val="19"/>
          <w:szCs w:val="19"/>
        </w:rPr>
        <w:t>CodedReference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TransportTypePrimary</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0E75F3B4"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000000"/>
          <w:sz w:val="19"/>
          <w:szCs w:val="19"/>
        </w:rPr>
        <w:t>CodedReference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TransportTypeSecondary</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5E12EB66"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Patient </w:t>
      </w:r>
      <w:proofErr w:type="spellStart"/>
      <w:r>
        <w:rPr>
          <w:rFonts w:ascii="Consolas" w:hAnsi="Consolas" w:cs="Consolas"/>
          <w:color w:val="000000"/>
          <w:sz w:val="19"/>
          <w:szCs w:val="19"/>
        </w:rPr>
        <w:t>Patient</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w:t>
      </w:r>
    </w:p>
    <w:p w14:paraId="16DD8BF0"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PatientComment</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4C4E2E88"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spellStart"/>
      <w:r>
        <w:rPr>
          <w:rFonts w:ascii="Consolas" w:hAnsi="Consolas" w:cs="Consolas"/>
          <w:color w:val="000000"/>
          <w:sz w:val="19"/>
          <w:szCs w:val="19"/>
        </w:rPr>
        <w:t>PatientReady</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6E5C0805"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spellStart"/>
      <w:r>
        <w:rPr>
          <w:rFonts w:ascii="Consolas" w:hAnsi="Consolas" w:cs="Consolas"/>
          <w:color w:val="000000"/>
          <w:sz w:val="19"/>
          <w:szCs w:val="19"/>
        </w:rPr>
        <w:t>WaitForPatient</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5BACA83E"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000000"/>
          <w:sz w:val="19"/>
          <w:szCs w:val="19"/>
        </w:rPr>
        <w:t>TimeSpan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WaitForPatientDuration</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09BF3941"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NumberOfEscorts</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08042737"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List&lt;</w:t>
      </w:r>
      <w:proofErr w:type="spellStart"/>
      <w:r>
        <w:rPr>
          <w:rFonts w:ascii="Consolas" w:hAnsi="Consolas" w:cs="Consolas"/>
          <w:color w:val="000000"/>
          <w:sz w:val="19"/>
          <w:szCs w:val="19"/>
        </w:rPr>
        <w:t>CodedReference</w:t>
      </w:r>
      <w:proofErr w:type="spellEnd"/>
      <w:r>
        <w:rPr>
          <w:rFonts w:ascii="Consolas" w:hAnsi="Consolas" w:cs="Consolas"/>
          <w:color w:val="000000"/>
          <w:sz w:val="19"/>
          <w:szCs w:val="19"/>
        </w:rPr>
        <w:t xml:space="preserve">&gt; </w:t>
      </w:r>
      <w:proofErr w:type="spellStart"/>
      <w:r>
        <w:rPr>
          <w:rFonts w:ascii="Consolas" w:hAnsi="Consolas" w:cs="Consolas"/>
          <w:color w:val="000000"/>
          <w:sz w:val="19"/>
          <w:szCs w:val="19"/>
        </w:rPr>
        <w:t>OnHolds</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22613017"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OrderingFacility</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057EA44C"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PayorName</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6671A517"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PayorCategory</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30D74703"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PaymentAuthorizationNumber</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4DCC07E5"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PaymentComment</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2757B2CF"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GroupNumber</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6A738823"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InsuranceNumber</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6D3A97DB"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ApplicantName</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7BE09109"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ApplicantPhone</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7128F66F"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000000"/>
          <w:sz w:val="19"/>
          <w:szCs w:val="19"/>
        </w:rPr>
        <w:t>CodedReference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CallClass</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4B82FD61"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000000"/>
          <w:sz w:val="19"/>
          <w:szCs w:val="19"/>
        </w:rPr>
        <w:t>CodedReference</w:t>
      </w:r>
      <w:proofErr w:type="spellEnd"/>
      <w:r>
        <w:rPr>
          <w:rFonts w:ascii="Consolas" w:hAnsi="Consolas" w:cs="Consolas"/>
          <w:color w:val="000000"/>
          <w:sz w:val="19"/>
          <w:szCs w:val="19"/>
        </w:rPr>
        <w:t xml:space="preserve"> Contract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7B3F5238"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47422255"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2BF79C"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64C7089E"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FileAttachment</w:t>
      </w:r>
      <w:proofErr w:type="spellEnd"/>
    </w:p>
    <w:p w14:paraId="42A27349"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2D81D9"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Filename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05DB42DE"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Format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47A0FAD1"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Bytes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05C2F84D"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Thumbnail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23BC4351"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086F4DC0"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0671A1"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0094564F"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CodedReference</w:t>
      </w:r>
      <w:proofErr w:type="spellEnd"/>
    </w:p>
    <w:p w14:paraId="55BFC028"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3BA5DC"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CodedReference</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 }</w:t>
      </w:r>
      <w:proofErr w:type="gramEnd"/>
    </w:p>
    <w:p w14:paraId="6356BA5E"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11389300"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CodedReference</w:t>
      </w:r>
      <w:proofErr w:type="spellEnd"/>
      <w:r>
        <w:rPr>
          <w:rFonts w:ascii="Consolas" w:hAnsi="Consolas" w:cs="Consolas"/>
          <w:color w:val="000000"/>
          <w:sz w:val="19"/>
          <w:szCs w:val="19"/>
        </w:rPr>
        <w:t>(</w:t>
      </w:r>
      <w:proofErr w:type="gramEnd"/>
      <w:r>
        <w:rPr>
          <w:rFonts w:ascii="Consolas" w:hAnsi="Consolas" w:cs="Consolas"/>
          <w:color w:val="0000FF"/>
          <w:sz w:val="19"/>
          <w:szCs w:val="19"/>
        </w:rPr>
        <w:t>long</w:t>
      </w:r>
      <w:r>
        <w:rPr>
          <w:rFonts w:ascii="Consolas" w:hAnsi="Consolas" w:cs="Consolas"/>
          <w:color w:val="000000"/>
          <w:sz w:val="19"/>
          <w:szCs w:val="19"/>
        </w:rPr>
        <w:t xml:space="preserve">? id, </w:t>
      </w:r>
      <w:r>
        <w:rPr>
          <w:rFonts w:ascii="Consolas" w:hAnsi="Consolas" w:cs="Consolas"/>
          <w:color w:val="0000FF"/>
          <w:sz w:val="19"/>
          <w:szCs w:val="19"/>
        </w:rPr>
        <w:t>string</w:t>
      </w:r>
      <w:r>
        <w:rPr>
          <w:rFonts w:ascii="Consolas" w:hAnsi="Consolas" w:cs="Consolas"/>
          <w:color w:val="000000"/>
          <w:sz w:val="19"/>
          <w:szCs w:val="19"/>
        </w:rPr>
        <w:t xml:space="preserve"> code, </w:t>
      </w:r>
      <w:r>
        <w:rPr>
          <w:rFonts w:ascii="Consolas" w:hAnsi="Consolas" w:cs="Consolas"/>
          <w:color w:val="0000FF"/>
          <w:sz w:val="19"/>
          <w:szCs w:val="19"/>
        </w:rPr>
        <w:t>string</w:t>
      </w:r>
      <w:r>
        <w:rPr>
          <w:rFonts w:ascii="Consolas" w:hAnsi="Consolas" w:cs="Consolas"/>
          <w:color w:val="000000"/>
          <w:sz w:val="19"/>
          <w:szCs w:val="19"/>
        </w:rPr>
        <w:t xml:space="preserve"> name)</w:t>
      </w:r>
    </w:p>
    <w:p w14:paraId="426C1B3A"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5D4AB3"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Id = </w:t>
      </w:r>
      <w:proofErr w:type="gramStart"/>
      <w:r>
        <w:rPr>
          <w:rFonts w:ascii="Consolas" w:hAnsi="Consolas" w:cs="Consolas"/>
          <w:color w:val="000000"/>
          <w:sz w:val="19"/>
          <w:szCs w:val="19"/>
        </w:rPr>
        <w:t>id;</w:t>
      </w:r>
      <w:proofErr w:type="gramEnd"/>
    </w:p>
    <w:p w14:paraId="3E078B92"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proofErr w:type="gramStart"/>
      <w:r>
        <w:rPr>
          <w:rFonts w:ascii="Consolas" w:hAnsi="Consolas" w:cs="Consolas"/>
          <w:color w:val="000000"/>
          <w:sz w:val="19"/>
          <w:szCs w:val="19"/>
        </w:rPr>
        <w:t>ExternalCode</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code;</w:t>
      </w:r>
      <w:proofErr w:type="gramEnd"/>
    </w:p>
    <w:p w14:paraId="42823203"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Name = </w:t>
      </w:r>
      <w:proofErr w:type="gramStart"/>
      <w:r>
        <w:rPr>
          <w:rFonts w:ascii="Consolas" w:hAnsi="Consolas" w:cs="Consolas"/>
          <w:color w:val="000000"/>
          <w:sz w:val="19"/>
          <w:szCs w:val="19"/>
        </w:rPr>
        <w:t>name;</w:t>
      </w:r>
      <w:proofErr w:type="gramEnd"/>
    </w:p>
    <w:p w14:paraId="17C56BFE"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CCAD05"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46163FB4"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DataMember</w:t>
      </w:r>
      <w:proofErr w:type="spellEnd"/>
      <w:r>
        <w:rPr>
          <w:rFonts w:ascii="Consolas" w:hAnsi="Consolas" w:cs="Consolas"/>
          <w:color w:val="000000"/>
          <w:sz w:val="19"/>
          <w:szCs w:val="19"/>
        </w:rPr>
        <w:t>]</w:t>
      </w:r>
    </w:p>
    <w:p w14:paraId="5E96C0A5"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Name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58695521"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5BF3AF00"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DataMember</w:t>
      </w:r>
      <w:proofErr w:type="spellEnd"/>
      <w:r>
        <w:rPr>
          <w:rFonts w:ascii="Consolas" w:hAnsi="Consolas" w:cs="Consolas"/>
          <w:color w:val="000000"/>
          <w:sz w:val="19"/>
          <w:szCs w:val="19"/>
        </w:rPr>
        <w:t>]</w:t>
      </w:r>
    </w:p>
    <w:p w14:paraId="2E8D6EF0"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ExternalCode</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02E5C229"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4356519F"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DataMember</w:t>
      </w:r>
      <w:proofErr w:type="spellEnd"/>
      <w:r>
        <w:rPr>
          <w:rFonts w:ascii="Consolas" w:hAnsi="Consolas" w:cs="Consolas"/>
          <w:color w:val="000000"/>
          <w:sz w:val="19"/>
          <w:szCs w:val="19"/>
        </w:rPr>
        <w:t>]</w:t>
      </w:r>
    </w:p>
    <w:p w14:paraId="6186197A"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Id </w:t>
      </w:r>
      <w:proofErr w:type="gramStart"/>
      <w:r>
        <w:rPr>
          <w:rFonts w:ascii="Consolas" w:hAnsi="Consolas" w:cs="Consolas"/>
          <w:color w:val="000000"/>
          <w:sz w:val="19"/>
          <w:szCs w:val="19"/>
        </w:rPr>
        <w:t xml:space="preserve">{ </w:t>
      </w:r>
      <w:r>
        <w:rPr>
          <w:rFonts w:ascii="Consolas" w:hAnsi="Consolas" w:cs="Consolas"/>
          <w:color w:val="0000FF"/>
          <w:sz w:val="19"/>
          <w:szCs w:val="19"/>
        </w:rPr>
        <w:t>get</w:t>
      </w:r>
      <w:proofErr w:type="gramEnd"/>
      <w:r>
        <w:rPr>
          <w:rFonts w:ascii="Consolas" w:hAnsi="Consolas" w:cs="Consolas"/>
          <w:color w:val="000000"/>
          <w:sz w:val="19"/>
          <w:szCs w:val="19"/>
        </w:rPr>
        <w:t xml:space="preserve">; </w:t>
      </w:r>
      <w:r>
        <w:rPr>
          <w:rFonts w:ascii="Consolas" w:hAnsi="Consolas" w:cs="Consolas"/>
          <w:color w:val="0000FF"/>
          <w:sz w:val="19"/>
          <w:szCs w:val="19"/>
        </w:rPr>
        <w:t>set</w:t>
      </w:r>
      <w:proofErr w:type="gramStart"/>
      <w:r>
        <w:rPr>
          <w:rFonts w:ascii="Consolas" w:hAnsi="Consolas" w:cs="Consolas"/>
          <w:color w:val="000000"/>
          <w:sz w:val="19"/>
          <w:szCs w:val="19"/>
        </w:rPr>
        <w:t>; }</w:t>
      </w:r>
      <w:proofErr w:type="gramEnd"/>
    </w:p>
    <w:p w14:paraId="708C508F"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51FB65B9"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implicit</w:t>
      </w:r>
      <w:r>
        <w:rPr>
          <w:rFonts w:ascii="Consolas" w:hAnsi="Consolas" w:cs="Consolas"/>
          <w:color w:val="000000"/>
          <w:sz w:val="19"/>
          <w:szCs w:val="19"/>
        </w:rPr>
        <w:t xml:space="preserve"> </w:t>
      </w:r>
      <w:r>
        <w:rPr>
          <w:rFonts w:ascii="Consolas" w:hAnsi="Consolas" w:cs="Consolas"/>
          <w:color w:val="0000FF"/>
          <w:sz w:val="19"/>
          <w:szCs w:val="19"/>
        </w:rPr>
        <w:t>operator</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CodedReference</w:t>
      </w:r>
      <w:proofErr w:type="spellEnd"/>
      <w:r>
        <w:rPr>
          <w:rFonts w:ascii="Consolas" w:hAnsi="Consolas" w:cs="Consolas"/>
          <w:color w:val="000000"/>
          <w:sz w:val="19"/>
          <w:szCs w:val="19"/>
        </w:rPr>
        <w:t>(</w:t>
      </w:r>
      <w:proofErr w:type="gramEnd"/>
      <w:r>
        <w:rPr>
          <w:rFonts w:ascii="Consolas" w:hAnsi="Consolas" w:cs="Consolas"/>
          <w:color w:val="0000FF"/>
          <w:sz w:val="19"/>
          <w:szCs w:val="19"/>
        </w:rPr>
        <w:t>long</w:t>
      </w:r>
      <w:r>
        <w:rPr>
          <w:rFonts w:ascii="Consolas" w:hAnsi="Consolas" w:cs="Consolas"/>
          <w:color w:val="000000"/>
          <w:sz w:val="19"/>
          <w:szCs w:val="19"/>
        </w:rPr>
        <w:t xml:space="preserve"> id)</w:t>
      </w:r>
    </w:p>
    <w:p w14:paraId="347A5A13"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DE6C02"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r>
        <w:rPr>
          <w:rFonts w:ascii="Consolas" w:hAnsi="Consolas" w:cs="Consolas"/>
          <w:color w:val="000000"/>
          <w:sz w:val="19"/>
          <w:szCs w:val="19"/>
        </w:rPr>
        <w:t>CodedReference</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Id</w:t>
      </w:r>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id }</w:t>
      </w:r>
      <w:proofErr w:type="gramEnd"/>
      <w:r>
        <w:rPr>
          <w:rFonts w:ascii="Consolas" w:hAnsi="Consolas" w:cs="Consolas"/>
          <w:color w:val="000000"/>
          <w:sz w:val="19"/>
          <w:szCs w:val="19"/>
        </w:rPr>
        <w:t>;</w:t>
      </w:r>
    </w:p>
    <w:p w14:paraId="73E27226"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420B72"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6DBE0720"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implicit</w:t>
      </w:r>
      <w:r>
        <w:rPr>
          <w:rFonts w:ascii="Consolas" w:hAnsi="Consolas" w:cs="Consolas"/>
          <w:color w:val="000000"/>
          <w:sz w:val="19"/>
          <w:szCs w:val="19"/>
        </w:rPr>
        <w:t xml:space="preserve"> </w:t>
      </w:r>
      <w:r>
        <w:rPr>
          <w:rFonts w:ascii="Consolas" w:hAnsi="Consolas" w:cs="Consolas"/>
          <w:color w:val="0000FF"/>
          <w:sz w:val="19"/>
          <w:szCs w:val="19"/>
        </w:rPr>
        <w:t>operator</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CodedReference</w:t>
      </w:r>
      <w:proofErr w:type="spellEnd"/>
      <w:r>
        <w:rPr>
          <w:rFonts w:ascii="Consolas" w:hAnsi="Consolas" w:cs="Consolas"/>
          <w:color w:val="000000"/>
          <w:sz w:val="19"/>
          <w:szCs w:val="19"/>
        </w:rPr>
        <w:t>(</w:t>
      </w:r>
      <w:proofErr w:type="gramEnd"/>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externalCode</w:t>
      </w:r>
      <w:proofErr w:type="spellEnd"/>
      <w:r>
        <w:rPr>
          <w:rFonts w:ascii="Consolas" w:hAnsi="Consolas" w:cs="Consolas"/>
          <w:color w:val="000000"/>
          <w:sz w:val="19"/>
          <w:szCs w:val="19"/>
        </w:rPr>
        <w:t>)</w:t>
      </w:r>
    </w:p>
    <w:p w14:paraId="2E245A5A"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AAEEC2"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r>
        <w:rPr>
          <w:rFonts w:ascii="Consolas" w:hAnsi="Consolas" w:cs="Consolas"/>
          <w:color w:val="000000"/>
          <w:sz w:val="19"/>
          <w:szCs w:val="19"/>
        </w:rPr>
        <w:t>CodedReference</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proofErr w:type="spellStart"/>
      <w:r>
        <w:rPr>
          <w:rFonts w:ascii="Consolas" w:hAnsi="Consolas" w:cs="Consolas"/>
          <w:color w:val="000000"/>
          <w:sz w:val="19"/>
          <w:szCs w:val="19"/>
        </w:rPr>
        <w:t>ExternalCode</w:t>
      </w:r>
      <w:proofErr w:type="spellEnd"/>
      <w:proofErr w:type="gram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externalCode</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w:t>
      </w:r>
    </w:p>
    <w:p w14:paraId="0F966DEF"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041B0E"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p>
    <w:p w14:paraId="4D8EA886"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ToString</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4E3FE9C"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AB9005"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string</w:t>
      </w:r>
      <w:r>
        <w:rPr>
          <w:rFonts w:ascii="Consolas" w:hAnsi="Consolas" w:cs="Consolas"/>
          <w:color w:val="000000"/>
          <w:sz w:val="19"/>
          <w:szCs w:val="19"/>
        </w:rPr>
        <w:t>.Format</w:t>
      </w:r>
      <w:proofErr w:type="spellEnd"/>
      <w:proofErr w:type="gramEnd"/>
      <w:r>
        <w:rPr>
          <w:rFonts w:ascii="Consolas" w:hAnsi="Consolas" w:cs="Consolas"/>
          <w:color w:val="000000"/>
          <w:sz w:val="19"/>
          <w:szCs w:val="19"/>
        </w:rPr>
        <w:t>(</w:t>
      </w:r>
      <w:r>
        <w:rPr>
          <w:rFonts w:ascii="Consolas" w:hAnsi="Consolas" w:cs="Consolas"/>
          <w:color w:val="A31515"/>
          <w:sz w:val="19"/>
          <w:szCs w:val="19"/>
        </w:rPr>
        <w:t>"Id</w:t>
      </w:r>
      <w:proofErr w:type="gramStart"/>
      <w:r>
        <w:rPr>
          <w:rFonts w:ascii="Consolas" w:hAnsi="Consolas" w:cs="Consolas"/>
          <w:color w:val="A31515"/>
          <w:sz w:val="19"/>
          <w:szCs w:val="19"/>
        </w:rPr>
        <w:t>='</w:t>
      </w:r>
      <w:r>
        <w:rPr>
          <w:rFonts w:ascii="Consolas" w:hAnsi="Consolas" w:cs="Consolas"/>
          <w:color w:val="3CB371"/>
          <w:sz w:val="19"/>
          <w:szCs w:val="19"/>
        </w:rPr>
        <w:t>{0}</w:t>
      </w:r>
      <w:r>
        <w:rPr>
          <w:rFonts w:ascii="Consolas" w:hAnsi="Consolas" w:cs="Consolas"/>
          <w:color w:val="A31515"/>
          <w:sz w:val="19"/>
          <w:szCs w:val="19"/>
        </w:rPr>
        <w:t>'</w:t>
      </w:r>
      <w:proofErr w:type="gramEnd"/>
      <w:r>
        <w:rPr>
          <w:rFonts w:ascii="Consolas" w:hAnsi="Consolas" w:cs="Consolas"/>
          <w:color w:val="A31515"/>
          <w:sz w:val="19"/>
          <w:szCs w:val="19"/>
        </w:rPr>
        <w:t xml:space="preserve">, </w:t>
      </w:r>
      <w:proofErr w:type="spellStart"/>
      <w:r>
        <w:rPr>
          <w:rFonts w:ascii="Consolas" w:hAnsi="Consolas" w:cs="Consolas"/>
          <w:color w:val="A31515"/>
          <w:sz w:val="19"/>
          <w:szCs w:val="19"/>
        </w:rPr>
        <w:t>ExternalCode</w:t>
      </w:r>
      <w:proofErr w:type="spellEnd"/>
      <w:proofErr w:type="gramStart"/>
      <w:r>
        <w:rPr>
          <w:rFonts w:ascii="Consolas" w:hAnsi="Consolas" w:cs="Consolas"/>
          <w:color w:val="A31515"/>
          <w:sz w:val="19"/>
          <w:szCs w:val="19"/>
        </w:rPr>
        <w:t>='</w:t>
      </w:r>
      <w:r>
        <w:rPr>
          <w:rFonts w:ascii="Consolas" w:hAnsi="Consolas" w:cs="Consolas"/>
          <w:color w:val="3CB371"/>
          <w:sz w:val="19"/>
          <w:szCs w:val="19"/>
        </w:rPr>
        <w:t>{1}</w:t>
      </w:r>
      <w:r>
        <w:rPr>
          <w:rFonts w:ascii="Consolas" w:hAnsi="Consolas" w:cs="Consolas"/>
          <w:color w:val="A31515"/>
          <w:sz w:val="19"/>
          <w:szCs w:val="19"/>
        </w:rPr>
        <w:t>'</w:t>
      </w:r>
      <w:proofErr w:type="gramEnd"/>
      <w:r>
        <w:rPr>
          <w:rFonts w:ascii="Consolas" w:hAnsi="Consolas" w:cs="Consolas"/>
          <w:color w:val="A31515"/>
          <w:sz w:val="19"/>
          <w:szCs w:val="19"/>
        </w:rPr>
        <w:t>, Name</w:t>
      </w:r>
      <w:proofErr w:type="gramStart"/>
      <w:r>
        <w:rPr>
          <w:rFonts w:ascii="Consolas" w:hAnsi="Consolas" w:cs="Consolas"/>
          <w:color w:val="A31515"/>
          <w:sz w:val="19"/>
          <w:szCs w:val="19"/>
        </w:rPr>
        <w:t>='</w:t>
      </w:r>
      <w:r>
        <w:rPr>
          <w:rFonts w:ascii="Consolas" w:hAnsi="Consolas" w:cs="Consolas"/>
          <w:color w:val="3CB371"/>
          <w:sz w:val="19"/>
          <w:szCs w:val="19"/>
        </w:rPr>
        <w:t>{2}</w:t>
      </w:r>
      <w:r>
        <w:rPr>
          <w:rFonts w:ascii="Consolas" w:hAnsi="Consolas" w:cs="Consolas"/>
          <w:color w:val="A31515"/>
          <w:sz w:val="19"/>
          <w:szCs w:val="19"/>
        </w:rPr>
        <w:t>'</w:t>
      </w:r>
      <w:proofErr w:type="gramEnd"/>
      <w:r>
        <w:rPr>
          <w:rFonts w:ascii="Consolas" w:hAnsi="Consolas" w:cs="Consolas"/>
          <w:color w:val="A31515"/>
          <w:sz w:val="19"/>
          <w:szCs w:val="19"/>
        </w:rPr>
        <w:t>"</w:t>
      </w:r>
      <w:r>
        <w:rPr>
          <w:rFonts w:ascii="Consolas" w:hAnsi="Consolas" w:cs="Consolas"/>
          <w:color w:val="000000"/>
          <w:sz w:val="19"/>
          <w:szCs w:val="19"/>
        </w:rPr>
        <w:t xml:space="preserve">, Id, </w:t>
      </w:r>
      <w:proofErr w:type="spellStart"/>
      <w:r>
        <w:rPr>
          <w:rFonts w:ascii="Consolas" w:hAnsi="Consolas" w:cs="Consolas"/>
          <w:color w:val="000000"/>
          <w:sz w:val="19"/>
          <w:szCs w:val="19"/>
        </w:rPr>
        <w:t>ExternalCode</w:t>
      </w:r>
      <w:proofErr w:type="spellEnd"/>
      <w:r>
        <w:rPr>
          <w:rFonts w:ascii="Consolas" w:hAnsi="Consolas" w:cs="Consolas"/>
          <w:color w:val="000000"/>
          <w:sz w:val="19"/>
          <w:szCs w:val="19"/>
        </w:rPr>
        <w:t>, Name</w:t>
      </w:r>
      <w:proofErr w:type="gramStart"/>
      <w:r>
        <w:rPr>
          <w:rFonts w:ascii="Consolas" w:hAnsi="Consolas" w:cs="Consolas"/>
          <w:color w:val="000000"/>
          <w:sz w:val="19"/>
          <w:szCs w:val="19"/>
        </w:rPr>
        <w:t>);</w:t>
      </w:r>
      <w:proofErr w:type="gramEnd"/>
    </w:p>
    <w:p w14:paraId="75C0F8A3"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0F89D7" w14:textId="77777777" w:rsidR="00D41CC3" w:rsidRDefault="00D41CC3" w:rsidP="00D41C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B5EC22" w14:textId="77777777" w:rsidR="00D41CC3" w:rsidRDefault="00D41CC3" w:rsidP="76E9CD23">
      <w:pPr>
        <w:rPr>
          <w:szCs w:val="20"/>
        </w:rPr>
      </w:pPr>
    </w:p>
    <w:p w14:paraId="4D11B4CD" w14:textId="4455608F" w:rsidR="76E9CD23" w:rsidRDefault="356AF001" w:rsidP="5572C92B">
      <w:pPr>
        <w:pStyle w:val="Heading3"/>
        <w:rPr>
          <w:rFonts w:ascii="Verdana" w:hAnsi="Verdana"/>
        </w:rPr>
      </w:pPr>
      <w:bookmarkStart w:id="50" w:name="_Toc76618662"/>
      <w:bookmarkStart w:id="51" w:name="_Toc1575001766"/>
      <w:r w:rsidRPr="356AF001">
        <w:rPr>
          <w:rFonts w:ascii="Verdana" w:hAnsi="Verdana"/>
        </w:rPr>
        <w:t>JSON examples</w:t>
      </w:r>
      <w:bookmarkEnd w:id="50"/>
      <w:bookmarkEnd w:id="51"/>
    </w:p>
    <w:p w14:paraId="3AFB4A27" w14:textId="184D296C" w:rsidR="76E9CD23" w:rsidRDefault="76E9CD23" w:rsidP="76E9CD23">
      <w:pPr>
        <w:spacing w:line="259" w:lineRule="auto"/>
      </w:pPr>
      <w:proofErr w:type="spellStart"/>
      <w:r>
        <w:t>TransportBookingRequest</w:t>
      </w:r>
      <w:proofErr w:type="spellEnd"/>
    </w:p>
    <w:p w14:paraId="2EEAE502" w14:textId="327B349B" w:rsidR="76E9CD23" w:rsidRDefault="76E9CD23" w:rsidP="76E9CD23">
      <w:pPr>
        <w:pStyle w:val="XML"/>
      </w:pPr>
      <w:r>
        <w:t>{</w:t>
      </w:r>
    </w:p>
    <w:p w14:paraId="3DD335D0" w14:textId="008B6623" w:rsidR="76E9CD23" w:rsidRDefault="76E9CD23" w:rsidP="00881885">
      <w:pPr>
        <w:pStyle w:val="XML"/>
        <w:ind w:firstLine="708"/>
      </w:pPr>
      <w:r>
        <w:t>"Booking": {</w:t>
      </w:r>
    </w:p>
    <w:p w14:paraId="7DD9B059" w14:textId="5DF5C48E" w:rsidR="76E9CD23" w:rsidRDefault="76E9CD23" w:rsidP="0055779B">
      <w:pPr>
        <w:pStyle w:val="XML"/>
        <w:ind w:left="708" w:firstLine="708"/>
      </w:pPr>
      <w:r>
        <w:t>"BookingId": "transport1234",</w:t>
      </w:r>
    </w:p>
    <w:p w14:paraId="323B0643" w14:textId="2CEAB1AF" w:rsidR="76E9CD23" w:rsidRDefault="76E9CD23" w:rsidP="0055779B">
      <w:pPr>
        <w:pStyle w:val="XML"/>
        <w:ind w:left="708" w:firstLine="708"/>
      </w:pPr>
      <w:r>
        <w:t>"ALocation": {</w:t>
      </w:r>
    </w:p>
    <w:p w14:paraId="2A1C9870" w14:textId="4D794CA1" w:rsidR="76E9CD23" w:rsidRPr="00881885" w:rsidRDefault="76E9CD23" w:rsidP="0055779B">
      <w:pPr>
        <w:pStyle w:val="XML"/>
        <w:ind w:left="1416" w:firstLine="708"/>
        <w:rPr>
          <w:lang w:val="en-US"/>
        </w:rPr>
      </w:pPr>
      <w:r w:rsidRPr="00881885">
        <w:rPr>
          <w:lang w:val="en-US"/>
        </w:rPr>
        <w:t>"Comment": "This is A Location comment",</w:t>
      </w:r>
    </w:p>
    <w:p w14:paraId="092BDA82" w14:textId="778D33A5" w:rsidR="76E9CD23" w:rsidRPr="00881885" w:rsidRDefault="76E9CD23" w:rsidP="0055779B">
      <w:pPr>
        <w:pStyle w:val="XML"/>
        <w:ind w:left="1416" w:firstLine="708"/>
        <w:rPr>
          <w:lang w:val="en-US"/>
        </w:rPr>
      </w:pPr>
      <w:r w:rsidRPr="00881885">
        <w:rPr>
          <w:lang w:val="en-US"/>
        </w:rPr>
        <w:t>"Address": {</w:t>
      </w:r>
    </w:p>
    <w:p w14:paraId="4E64D018" w14:textId="24E6CC87" w:rsidR="76E9CD23" w:rsidRPr="00881885" w:rsidRDefault="76E9CD23" w:rsidP="0055779B">
      <w:pPr>
        <w:pStyle w:val="XML"/>
        <w:ind w:left="2124" w:firstLine="708"/>
        <w:rPr>
          <w:lang w:val="en-US"/>
        </w:rPr>
      </w:pPr>
      <w:r w:rsidRPr="00881885">
        <w:rPr>
          <w:lang w:val="en-US"/>
        </w:rPr>
        <w:t>"Name": "Test address name",</w:t>
      </w:r>
    </w:p>
    <w:p w14:paraId="355D2E05" w14:textId="3018E0FA" w:rsidR="76E9CD23" w:rsidRPr="00881885" w:rsidRDefault="76E9CD23" w:rsidP="0055779B">
      <w:pPr>
        <w:pStyle w:val="XML"/>
        <w:ind w:left="2832"/>
        <w:rPr>
          <w:lang w:val="en-US"/>
        </w:rPr>
      </w:pPr>
      <w:r w:rsidRPr="00881885">
        <w:rPr>
          <w:lang w:val="en-US"/>
        </w:rPr>
        <w:t>"StreetName": "Test streetname",</w:t>
      </w:r>
    </w:p>
    <w:p w14:paraId="030FF5E3" w14:textId="01EE225B" w:rsidR="76E9CD23" w:rsidRPr="00881885" w:rsidRDefault="76E9CD23" w:rsidP="0055779B">
      <w:pPr>
        <w:pStyle w:val="XML"/>
        <w:ind w:left="2124" w:firstLine="708"/>
        <w:rPr>
          <w:lang w:val="en-US"/>
        </w:rPr>
      </w:pPr>
      <w:r w:rsidRPr="00881885">
        <w:rPr>
          <w:lang w:val="en-US"/>
        </w:rPr>
        <w:t>"HouseNumber": "236",</w:t>
      </w:r>
    </w:p>
    <w:p w14:paraId="70DF0549" w14:textId="5A62D502" w:rsidR="76E9CD23" w:rsidRPr="00881885" w:rsidRDefault="76E9CD23" w:rsidP="0055779B">
      <w:pPr>
        <w:pStyle w:val="XML"/>
        <w:ind w:left="2124" w:firstLine="708"/>
        <w:rPr>
          <w:lang w:val="en-US"/>
        </w:rPr>
      </w:pPr>
      <w:r w:rsidRPr="00881885">
        <w:rPr>
          <w:lang w:val="en-US"/>
        </w:rPr>
        <w:t>"Floor": "1",</w:t>
      </w:r>
    </w:p>
    <w:p w14:paraId="26E4D65F" w14:textId="506FDCD2" w:rsidR="76E9CD23" w:rsidRDefault="76E9CD23" w:rsidP="0055779B">
      <w:pPr>
        <w:pStyle w:val="XML"/>
        <w:ind w:left="2832"/>
      </w:pPr>
      <w:r>
        <w:t>"Door": "4",</w:t>
      </w:r>
    </w:p>
    <w:p w14:paraId="0C4D84CD" w14:textId="365800A6" w:rsidR="76E9CD23" w:rsidRDefault="76E9CD23" w:rsidP="0055779B">
      <w:pPr>
        <w:pStyle w:val="XML"/>
        <w:ind w:left="2832"/>
      </w:pPr>
      <w:r>
        <w:t>"Apartment": "34",</w:t>
      </w:r>
    </w:p>
    <w:p w14:paraId="7B3C77D8" w14:textId="70216BAE" w:rsidR="76E9CD23" w:rsidRPr="00881885" w:rsidRDefault="76E9CD23" w:rsidP="0055779B">
      <w:pPr>
        <w:pStyle w:val="XML"/>
        <w:ind w:left="2832"/>
        <w:rPr>
          <w:lang w:val="en-US"/>
        </w:rPr>
      </w:pPr>
      <w:r w:rsidRPr="00881885">
        <w:rPr>
          <w:lang w:val="en-US"/>
        </w:rPr>
        <w:t>"Municipality": "Test Municipality",</w:t>
      </w:r>
    </w:p>
    <w:p w14:paraId="37E8FB13" w14:textId="7784EE06" w:rsidR="76E9CD23" w:rsidRPr="00881885" w:rsidRDefault="76E9CD23" w:rsidP="0055779B">
      <w:pPr>
        <w:pStyle w:val="XML"/>
        <w:ind w:left="2832"/>
        <w:rPr>
          <w:lang w:val="en-US"/>
        </w:rPr>
      </w:pPr>
      <w:r w:rsidRPr="00881885">
        <w:rPr>
          <w:lang w:val="en-US"/>
        </w:rPr>
        <w:t>"PostalCode": "KS66901",</w:t>
      </w:r>
    </w:p>
    <w:p w14:paraId="069949C2" w14:textId="59A17CAD" w:rsidR="76E9CD23" w:rsidRPr="00881885" w:rsidRDefault="76E9CD23" w:rsidP="0055779B">
      <w:pPr>
        <w:pStyle w:val="XML"/>
        <w:ind w:left="2832"/>
        <w:rPr>
          <w:lang w:val="en-US"/>
        </w:rPr>
      </w:pPr>
      <w:r w:rsidRPr="00881885">
        <w:rPr>
          <w:lang w:val="en-US"/>
        </w:rPr>
        <w:t>"City": "Test city name",</w:t>
      </w:r>
    </w:p>
    <w:p w14:paraId="70A06F77" w14:textId="10018D51" w:rsidR="76E9CD23" w:rsidRPr="00881885" w:rsidRDefault="76E9CD23" w:rsidP="0055779B">
      <w:pPr>
        <w:pStyle w:val="XML"/>
        <w:ind w:left="2832"/>
        <w:rPr>
          <w:lang w:val="en-US"/>
        </w:rPr>
      </w:pPr>
      <w:r w:rsidRPr="00881885">
        <w:rPr>
          <w:lang w:val="en-US"/>
        </w:rPr>
        <w:t>"Region": null,</w:t>
      </w:r>
    </w:p>
    <w:p w14:paraId="4B04A3B5" w14:textId="7D683583" w:rsidR="76E9CD23" w:rsidRDefault="76E9CD23" w:rsidP="0055779B">
      <w:pPr>
        <w:pStyle w:val="XML"/>
        <w:ind w:left="2832"/>
      </w:pPr>
      <w:r>
        <w:t>"Suburb": null,</w:t>
      </w:r>
    </w:p>
    <w:p w14:paraId="03EB85D4" w14:textId="4CA26BE3" w:rsidR="76E9CD23" w:rsidRDefault="76E9CD23" w:rsidP="0055779B">
      <w:pPr>
        <w:pStyle w:val="XML"/>
        <w:ind w:left="2832"/>
      </w:pPr>
      <w:r>
        <w:t>"State": "KS",</w:t>
      </w:r>
    </w:p>
    <w:p w14:paraId="751789A1" w14:textId="48BAFF31" w:rsidR="76E9CD23" w:rsidRDefault="76E9CD23" w:rsidP="0055779B">
      <w:pPr>
        <w:pStyle w:val="XML"/>
        <w:ind w:left="2832"/>
      </w:pPr>
      <w:r>
        <w:t>"Longitude": -97.56213600835092,</w:t>
      </w:r>
    </w:p>
    <w:p w14:paraId="43CAC714" w14:textId="71D774DA" w:rsidR="76E9CD23" w:rsidRDefault="76E9CD23" w:rsidP="0055779B">
      <w:pPr>
        <w:pStyle w:val="XML"/>
        <w:ind w:left="2832"/>
      </w:pPr>
      <w:r>
        <w:t>"Latitude": 39.36311732852723</w:t>
      </w:r>
    </w:p>
    <w:p w14:paraId="183F68B9" w14:textId="5BA53FB2" w:rsidR="76E9CD23" w:rsidRDefault="76E9CD23" w:rsidP="0055779B">
      <w:pPr>
        <w:pStyle w:val="XML"/>
        <w:ind w:left="1416" w:firstLine="708"/>
      </w:pPr>
      <w:r>
        <w:t>}</w:t>
      </w:r>
    </w:p>
    <w:p w14:paraId="64B2F646" w14:textId="339A6149" w:rsidR="76E9CD23" w:rsidRPr="00881885" w:rsidRDefault="76E9CD23" w:rsidP="0055779B">
      <w:pPr>
        <w:pStyle w:val="XML"/>
        <w:ind w:left="708" w:firstLine="708"/>
        <w:rPr>
          <w:lang w:val="en-US"/>
        </w:rPr>
      </w:pPr>
      <w:r w:rsidRPr="00881885">
        <w:rPr>
          <w:lang w:val="en-US"/>
        </w:rPr>
        <w:t>},</w:t>
      </w:r>
    </w:p>
    <w:p w14:paraId="4A6D1F6E" w14:textId="3D83F5D9" w:rsidR="76E9CD23" w:rsidRPr="00881885" w:rsidRDefault="76E9CD23" w:rsidP="0055779B">
      <w:pPr>
        <w:pStyle w:val="XML"/>
        <w:ind w:left="708" w:firstLine="708"/>
        <w:rPr>
          <w:lang w:val="en-US"/>
        </w:rPr>
      </w:pPr>
      <w:r w:rsidRPr="00881885">
        <w:rPr>
          <w:lang w:val="en-US"/>
        </w:rPr>
        <w:t>"BLocation": {</w:t>
      </w:r>
    </w:p>
    <w:p w14:paraId="1960C7EE" w14:textId="1150EF81" w:rsidR="76E9CD23" w:rsidRPr="00881885" w:rsidRDefault="76E9CD23" w:rsidP="0055779B">
      <w:pPr>
        <w:pStyle w:val="XML"/>
        <w:ind w:left="1416" w:firstLine="708"/>
        <w:rPr>
          <w:lang w:val="en-US"/>
        </w:rPr>
      </w:pPr>
      <w:r w:rsidRPr="00881885">
        <w:rPr>
          <w:lang w:val="en-US"/>
        </w:rPr>
        <w:t>"Comment": "B location comment",</w:t>
      </w:r>
    </w:p>
    <w:p w14:paraId="56CFFF93" w14:textId="7C352A5D" w:rsidR="76E9CD23" w:rsidRPr="00881885" w:rsidRDefault="76E9CD23" w:rsidP="0055779B">
      <w:pPr>
        <w:pStyle w:val="XML"/>
        <w:ind w:left="1416" w:firstLine="708"/>
        <w:rPr>
          <w:lang w:val="en-US"/>
        </w:rPr>
      </w:pPr>
      <w:r w:rsidRPr="00881885">
        <w:rPr>
          <w:lang w:val="en-US"/>
        </w:rPr>
        <w:t>"Address": {</w:t>
      </w:r>
    </w:p>
    <w:p w14:paraId="2EE282F4" w14:textId="5AAAE774" w:rsidR="76E9CD23" w:rsidRPr="00881885" w:rsidRDefault="76E9CD23" w:rsidP="0055779B">
      <w:pPr>
        <w:pStyle w:val="XML"/>
        <w:ind w:left="2832"/>
        <w:rPr>
          <w:lang w:val="en-US"/>
        </w:rPr>
      </w:pPr>
      <w:r w:rsidRPr="00881885">
        <w:rPr>
          <w:lang w:val="en-US"/>
        </w:rPr>
        <w:t>"Name": "B Test address name",</w:t>
      </w:r>
    </w:p>
    <w:p w14:paraId="0876295F" w14:textId="666753A8" w:rsidR="76E9CD23" w:rsidRDefault="76E9CD23" w:rsidP="0055779B">
      <w:pPr>
        <w:pStyle w:val="XML"/>
        <w:ind w:left="2832"/>
      </w:pPr>
      <w:r>
        <w:t>"StreetName": "B Test streetname",</w:t>
      </w:r>
    </w:p>
    <w:p w14:paraId="2B866225" w14:textId="4581A667" w:rsidR="76E9CD23" w:rsidRPr="00881885" w:rsidRDefault="76E9CD23" w:rsidP="0055779B">
      <w:pPr>
        <w:pStyle w:val="XML"/>
        <w:ind w:left="2832"/>
        <w:rPr>
          <w:lang w:val="en-US"/>
        </w:rPr>
      </w:pPr>
      <w:r w:rsidRPr="00881885">
        <w:rPr>
          <w:lang w:val="en-US"/>
        </w:rPr>
        <w:t>"HouseNumber": "236",</w:t>
      </w:r>
    </w:p>
    <w:p w14:paraId="459E5972" w14:textId="5C5B29AE" w:rsidR="76E9CD23" w:rsidRPr="00881885" w:rsidRDefault="76E9CD23" w:rsidP="0055779B">
      <w:pPr>
        <w:pStyle w:val="XML"/>
        <w:ind w:left="2832"/>
        <w:rPr>
          <w:lang w:val="en-US"/>
        </w:rPr>
      </w:pPr>
      <w:r w:rsidRPr="00881885">
        <w:rPr>
          <w:lang w:val="en-US"/>
        </w:rPr>
        <w:lastRenderedPageBreak/>
        <w:t>"Floor": "1",</w:t>
      </w:r>
    </w:p>
    <w:p w14:paraId="4CE18F2E" w14:textId="266F6968" w:rsidR="76E9CD23" w:rsidRPr="00881885" w:rsidRDefault="76E9CD23" w:rsidP="0055779B">
      <w:pPr>
        <w:pStyle w:val="XML"/>
        <w:ind w:left="2832"/>
        <w:rPr>
          <w:lang w:val="en-US"/>
        </w:rPr>
      </w:pPr>
      <w:r w:rsidRPr="00881885">
        <w:rPr>
          <w:lang w:val="en-US"/>
        </w:rPr>
        <w:t>"Door": "4",</w:t>
      </w:r>
    </w:p>
    <w:p w14:paraId="4DC26972" w14:textId="57718F7E" w:rsidR="76E9CD23" w:rsidRPr="00881885" w:rsidRDefault="76E9CD23" w:rsidP="0055779B">
      <w:pPr>
        <w:pStyle w:val="XML"/>
        <w:ind w:left="2832"/>
        <w:rPr>
          <w:lang w:val="en-US"/>
        </w:rPr>
      </w:pPr>
      <w:r w:rsidRPr="00881885">
        <w:rPr>
          <w:lang w:val="en-US"/>
        </w:rPr>
        <w:t>"Apartment": "34",</w:t>
      </w:r>
    </w:p>
    <w:p w14:paraId="66FB53DC" w14:textId="6123A7B3" w:rsidR="76E9CD23" w:rsidRPr="00881885" w:rsidRDefault="76E9CD23" w:rsidP="0055779B">
      <w:pPr>
        <w:pStyle w:val="XML"/>
        <w:ind w:left="2832"/>
        <w:rPr>
          <w:lang w:val="en-US"/>
        </w:rPr>
      </w:pPr>
      <w:r w:rsidRPr="00881885">
        <w:rPr>
          <w:lang w:val="en-US"/>
        </w:rPr>
        <w:t>"Municipality": "B Test Municipality",</w:t>
      </w:r>
    </w:p>
    <w:p w14:paraId="135153CD" w14:textId="7127FC94" w:rsidR="76E9CD23" w:rsidRPr="00881885" w:rsidRDefault="76E9CD23" w:rsidP="0055779B">
      <w:pPr>
        <w:pStyle w:val="XML"/>
        <w:ind w:left="2832"/>
        <w:rPr>
          <w:lang w:val="en-US"/>
        </w:rPr>
      </w:pPr>
      <w:r w:rsidRPr="00881885">
        <w:rPr>
          <w:lang w:val="en-US"/>
        </w:rPr>
        <w:t>"PostalCode": "KS66901",</w:t>
      </w:r>
    </w:p>
    <w:p w14:paraId="24143C8B" w14:textId="77882708" w:rsidR="76E9CD23" w:rsidRPr="00881885" w:rsidRDefault="76E9CD23" w:rsidP="0055779B">
      <w:pPr>
        <w:pStyle w:val="XML"/>
        <w:ind w:left="2832"/>
        <w:rPr>
          <w:lang w:val="en-US"/>
        </w:rPr>
      </w:pPr>
      <w:r w:rsidRPr="00881885">
        <w:rPr>
          <w:lang w:val="en-US"/>
        </w:rPr>
        <w:t>"City": "B Test city name",</w:t>
      </w:r>
    </w:p>
    <w:p w14:paraId="03364789" w14:textId="6716DF07" w:rsidR="76E9CD23" w:rsidRPr="00881885" w:rsidRDefault="76E9CD23" w:rsidP="0055779B">
      <w:pPr>
        <w:pStyle w:val="XML"/>
        <w:ind w:left="2832"/>
        <w:rPr>
          <w:lang w:val="en-US"/>
        </w:rPr>
      </w:pPr>
      <w:r w:rsidRPr="00881885">
        <w:rPr>
          <w:lang w:val="en-US"/>
        </w:rPr>
        <w:t>"Region": null,</w:t>
      </w:r>
    </w:p>
    <w:p w14:paraId="4E951C59" w14:textId="2A020FAA" w:rsidR="76E9CD23" w:rsidRPr="00881885" w:rsidRDefault="76E9CD23" w:rsidP="0055779B">
      <w:pPr>
        <w:pStyle w:val="XML"/>
        <w:ind w:left="2832"/>
        <w:rPr>
          <w:lang w:val="en-US"/>
        </w:rPr>
      </w:pPr>
      <w:r w:rsidRPr="00881885">
        <w:rPr>
          <w:lang w:val="en-US"/>
        </w:rPr>
        <w:t>"Suburb": null,</w:t>
      </w:r>
    </w:p>
    <w:p w14:paraId="08EA7A8F" w14:textId="27F541F1" w:rsidR="76E9CD23" w:rsidRPr="00881885" w:rsidRDefault="76E9CD23" w:rsidP="0055779B">
      <w:pPr>
        <w:pStyle w:val="XML"/>
        <w:ind w:left="2832"/>
        <w:rPr>
          <w:lang w:val="en-US"/>
        </w:rPr>
      </w:pPr>
      <w:r w:rsidRPr="00881885">
        <w:rPr>
          <w:lang w:val="en-US"/>
        </w:rPr>
        <w:t>"State": "KS",</w:t>
      </w:r>
    </w:p>
    <w:p w14:paraId="58A4F0B2" w14:textId="5EDDA6AD" w:rsidR="76E9CD23" w:rsidRPr="00881885" w:rsidRDefault="76E9CD23" w:rsidP="0055779B">
      <w:pPr>
        <w:pStyle w:val="XML"/>
        <w:ind w:left="2832"/>
        <w:rPr>
          <w:lang w:val="en-US"/>
        </w:rPr>
      </w:pPr>
      <w:r w:rsidRPr="00881885">
        <w:rPr>
          <w:lang w:val="en-US"/>
        </w:rPr>
        <w:t>"Longitude": -97.53213600835092,</w:t>
      </w:r>
    </w:p>
    <w:p w14:paraId="282BF58C" w14:textId="4EE22D3C" w:rsidR="76E9CD23" w:rsidRPr="00881885" w:rsidRDefault="76E9CD23" w:rsidP="0055779B">
      <w:pPr>
        <w:pStyle w:val="XML"/>
        <w:ind w:left="2832"/>
        <w:rPr>
          <w:lang w:val="en-US"/>
        </w:rPr>
      </w:pPr>
      <w:r w:rsidRPr="00881885">
        <w:rPr>
          <w:lang w:val="en-US"/>
        </w:rPr>
        <w:t>"Latitude": 39.39311732852723</w:t>
      </w:r>
    </w:p>
    <w:p w14:paraId="3A839D67" w14:textId="50F3884C" w:rsidR="76E9CD23" w:rsidRPr="00881885" w:rsidRDefault="76E9CD23" w:rsidP="0055779B">
      <w:pPr>
        <w:pStyle w:val="XML"/>
        <w:ind w:left="1416" w:firstLine="708"/>
        <w:rPr>
          <w:lang w:val="en-US"/>
        </w:rPr>
      </w:pPr>
      <w:r w:rsidRPr="00881885">
        <w:rPr>
          <w:lang w:val="en-US"/>
        </w:rPr>
        <w:t>}</w:t>
      </w:r>
    </w:p>
    <w:p w14:paraId="25F938A7" w14:textId="389E2BC1" w:rsidR="76E9CD23" w:rsidRPr="00881885" w:rsidRDefault="76E9CD23" w:rsidP="0055779B">
      <w:pPr>
        <w:pStyle w:val="XML"/>
        <w:ind w:left="708" w:firstLine="708"/>
        <w:rPr>
          <w:lang w:val="en-US"/>
        </w:rPr>
      </w:pPr>
      <w:r w:rsidRPr="00881885">
        <w:rPr>
          <w:lang w:val="en-US"/>
        </w:rPr>
        <w:t>},</w:t>
      </w:r>
    </w:p>
    <w:p w14:paraId="7774F345" w14:textId="0EC112B8" w:rsidR="76E9CD23" w:rsidRPr="00881885" w:rsidRDefault="76E9CD23" w:rsidP="0055779B">
      <w:pPr>
        <w:pStyle w:val="XML"/>
        <w:ind w:left="1416"/>
        <w:rPr>
          <w:lang w:val="en-US"/>
        </w:rPr>
      </w:pPr>
      <w:r w:rsidRPr="00881885">
        <w:rPr>
          <w:lang w:val="en-US"/>
        </w:rPr>
        <w:t>"Waypoints": null,</w:t>
      </w:r>
    </w:p>
    <w:p w14:paraId="6C42953C" w14:textId="0151E4D4" w:rsidR="76E9CD23" w:rsidRPr="00881885" w:rsidRDefault="76E9CD23" w:rsidP="0055779B">
      <w:pPr>
        <w:pStyle w:val="XML"/>
        <w:ind w:left="1416"/>
        <w:rPr>
          <w:lang w:val="en-US"/>
        </w:rPr>
      </w:pPr>
      <w:r w:rsidRPr="00881885">
        <w:rPr>
          <w:lang w:val="en-US"/>
        </w:rPr>
        <w:t>"RequestedTime": "2021-07-08T13:35:05.3149087+02:00",</w:t>
      </w:r>
    </w:p>
    <w:p w14:paraId="56828049" w14:textId="05070721" w:rsidR="76E9CD23" w:rsidRPr="00881885" w:rsidRDefault="76E9CD23" w:rsidP="0055779B">
      <w:pPr>
        <w:pStyle w:val="XML"/>
        <w:ind w:left="1416"/>
        <w:rPr>
          <w:lang w:val="en-US"/>
        </w:rPr>
      </w:pPr>
      <w:r w:rsidRPr="00881885">
        <w:rPr>
          <w:lang w:val="en-US"/>
        </w:rPr>
        <w:t>"IsAppointment": true,</w:t>
      </w:r>
    </w:p>
    <w:p w14:paraId="72F3A246" w14:textId="748857D5" w:rsidR="76E9CD23" w:rsidRPr="00881885" w:rsidRDefault="76E9CD23" w:rsidP="0055779B">
      <w:pPr>
        <w:pStyle w:val="XML"/>
        <w:ind w:left="1416"/>
        <w:rPr>
          <w:lang w:val="en-US"/>
        </w:rPr>
      </w:pPr>
      <w:r w:rsidRPr="00881885">
        <w:rPr>
          <w:lang w:val="en-US"/>
        </w:rPr>
        <w:t>"TransportComment": null,</w:t>
      </w:r>
    </w:p>
    <w:p w14:paraId="05322AB5" w14:textId="22F4A718" w:rsidR="76E9CD23" w:rsidRPr="00881885" w:rsidRDefault="76E9CD23" w:rsidP="0055779B">
      <w:pPr>
        <w:pStyle w:val="XML"/>
        <w:ind w:left="1416"/>
        <w:rPr>
          <w:lang w:val="en-US"/>
        </w:rPr>
      </w:pPr>
      <w:r w:rsidRPr="00881885">
        <w:rPr>
          <w:lang w:val="en-US"/>
        </w:rPr>
        <w:t>"TransportRequirements": null,</w:t>
      </w:r>
    </w:p>
    <w:p w14:paraId="5E3F4C39" w14:textId="367FEEF6" w:rsidR="76E9CD23" w:rsidRPr="00881885" w:rsidRDefault="76E9CD23" w:rsidP="0055779B">
      <w:pPr>
        <w:pStyle w:val="XML"/>
        <w:ind w:left="1416"/>
        <w:rPr>
          <w:lang w:val="en-US"/>
        </w:rPr>
      </w:pPr>
      <w:r w:rsidRPr="00881885">
        <w:rPr>
          <w:lang w:val="en-US"/>
        </w:rPr>
        <w:t>"TransportTypePrimary": null,</w:t>
      </w:r>
    </w:p>
    <w:p w14:paraId="324891B9" w14:textId="49E8908A" w:rsidR="76E9CD23" w:rsidRPr="00881885" w:rsidRDefault="76E9CD23" w:rsidP="0055779B">
      <w:pPr>
        <w:pStyle w:val="XML"/>
        <w:ind w:left="1416"/>
        <w:rPr>
          <w:lang w:val="en-US"/>
        </w:rPr>
      </w:pPr>
      <w:r w:rsidRPr="00881885">
        <w:rPr>
          <w:lang w:val="en-US"/>
        </w:rPr>
        <w:t>"TransportTypeSecondary": null,</w:t>
      </w:r>
    </w:p>
    <w:p w14:paraId="3EAEE91F" w14:textId="6682BF96" w:rsidR="76E9CD23" w:rsidRPr="00881885" w:rsidRDefault="76E9CD23" w:rsidP="0055779B">
      <w:pPr>
        <w:pStyle w:val="XML"/>
        <w:ind w:left="1416"/>
        <w:rPr>
          <w:lang w:val="en-US"/>
        </w:rPr>
      </w:pPr>
      <w:r w:rsidRPr="00881885">
        <w:rPr>
          <w:lang w:val="en-US"/>
        </w:rPr>
        <w:t>"Patient": {</w:t>
      </w:r>
    </w:p>
    <w:p w14:paraId="4C9FEF70" w14:textId="13F3AF24" w:rsidR="76E9CD23" w:rsidRPr="00881885" w:rsidRDefault="76E9CD23" w:rsidP="0055779B">
      <w:pPr>
        <w:pStyle w:val="XML"/>
        <w:ind w:left="2124"/>
        <w:rPr>
          <w:lang w:val="en-US"/>
        </w:rPr>
      </w:pPr>
      <w:r w:rsidRPr="00881885">
        <w:rPr>
          <w:lang w:val="en-US"/>
        </w:rPr>
        <w:t>"FirstName": "John",</w:t>
      </w:r>
    </w:p>
    <w:p w14:paraId="6FC3DFED" w14:textId="7D2F97AE" w:rsidR="76E9CD23" w:rsidRPr="00881885" w:rsidRDefault="76E9CD23" w:rsidP="0055779B">
      <w:pPr>
        <w:pStyle w:val="XML"/>
        <w:ind w:left="2124"/>
        <w:rPr>
          <w:lang w:val="en-US"/>
        </w:rPr>
      </w:pPr>
      <w:r w:rsidRPr="00881885">
        <w:rPr>
          <w:lang w:val="en-US"/>
        </w:rPr>
        <w:t>"LastName": "Doe",</w:t>
      </w:r>
    </w:p>
    <w:p w14:paraId="2109AFE7" w14:textId="162D464E" w:rsidR="76E9CD23" w:rsidRPr="00881885" w:rsidRDefault="76E9CD23" w:rsidP="0055779B">
      <w:pPr>
        <w:pStyle w:val="XML"/>
        <w:ind w:left="2124"/>
        <w:rPr>
          <w:lang w:val="en-US"/>
        </w:rPr>
      </w:pPr>
      <w:r w:rsidRPr="00881885">
        <w:rPr>
          <w:lang w:val="en-US"/>
        </w:rPr>
        <w:t>"Address": null,</w:t>
      </w:r>
    </w:p>
    <w:p w14:paraId="2172C57A" w14:textId="66CEBACB" w:rsidR="76E9CD23" w:rsidRPr="00E87DF2" w:rsidRDefault="76E9CD23" w:rsidP="00E87DF2">
      <w:pPr>
        <w:pStyle w:val="XML"/>
        <w:ind w:left="1416" w:firstLine="708"/>
      </w:pPr>
      <w:r w:rsidRPr="00E87DF2">
        <w:t xml:space="preserve">"AddressProtection": </w:t>
      </w:r>
      <w:r w:rsidR="00E87DF2" w:rsidRPr="00E87DF2">
        <w:t>"NotProtected"</w:t>
      </w:r>
      <w:r w:rsidRPr="00E87DF2">
        <w:t>,</w:t>
      </w:r>
    </w:p>
    <w:p w14:paraId="3F814C47" w14:textId="4CCDD10C" w:rsidR="76E9CD23" w:rsidRPr="00881885" w:rsidRDefault="76E9CD23" w:rsidP="0055779B">
      <w:pPr>
        <w:pStyle w:val="XML"/>
        <w:ind w:left="2124"/>
        <w:rPr>
          <w:lang w:val="en-US"/>
        </w:rPr>
      </w:pPr>
      <w:r w:rsidRPr="00881885">
        <w:rPr>
          <w:lang w:val="en-US"/>
        </w:rPr>
        <w:t>"AuthorizatingPhysician": null,</w:t>
      </w:r>
    </w:p>
    <w:p w14:paraId="6490AF41" w14:textId="0FF8BFC9" w:rsidR="76E9CD23" w:rsidRPr="00881885" w:rsidRDefault="76E9CD23" w:rsidP="0055779B">
      <w:pPr>
        <w:pStyle w:val="XML"/>
        <w:ind w:left="2124"/>
        <w:rPr>
          <w:lang w:val="en-US"/>
        </w:rPr>
      </w:pPr>
      <w:r w:rsidRPr="00881885">
        <w:rPr>
          <w:lang w:val="en-US"/>
        </w:rPr>
        <w:t>"ReceivingPhysician": null,</w:t>
      </w:r>
    </w:p>
    <w:p w14:paraId="3911CDDD" w14:textId="2501BB45" w:rsidR="76E9CD23" w:rsidRPr="00881885" w:rsidRDefault="76E9CD23" w:rsidP="0055779B">
      <w:pPr>
        <w:pStyle w:val="XML"/>
        <w:ind w:left="2124"/>
        <w:rPr>
          <w:lang w:val="en-US"/>
        </w:rPr>
      </w:pPr>
      <w:r w:rsidRPr="00881885">
        <w:rPr>
          <w:lang w:val="en-US"/>
        </w:rPr>
        <w:t>"Phone": null,</w:t>
      </w:r>
    </w:p>
    <w:p w14:paraId="7AC46E34" w14:textId="448A46C0" w:rsidR="76E9CD23" w:rsidRPr="00881885" w:rsidRDefault="76E9CD23" w:rsidP="0055779B">
      <w:pPr>
        <w:pStyle w:val="XML"/>
        <w:ind w:left="2124"/>
        <w:rPr>
          <w:lang w:val="en-US"/>
        </w:rPr>
      </w:pPr>
      <w:r w:rsidRPr="00881885">
        <w:rPr>
          <w:lang w:val="en-US"/>
        </w:rPr>
        <w:t>"PhoneHome": null,</w:t>
      </w:r>
    </w:p>
    <w:p w14:paraId="7C520066" w14:textId="3E075B98" w:rsidR="76E9CD23" w:rsidRPr="00881885" w:rsidRDefault="76E9CD23" w:rsidP="0055779B">
      <w:pPr>
        <w:pStyle w:val="XML"/>
        <w:ind w:left="2124"/>
        <w:rPr>
          <w:lang w:val="en-US"/>
        </w:rPr>
      </w:pPr>
      <w:r w:rsidRPr="00881885">
        <w:rPr>
          <w:lang w:val="en-US"/>
        </w:rPr>
        <w:t>"PhoneMobile": null,</w:t>
      </w:r>
    </w:p>
    <w:p w14:paraId="6097CAD5" w14:textId="04A125C5" w:rsidR="76E9CD23" w:rsidRPr="00881885" w:rsidRDefault="76E9CD23" w:rsidP="0055779B">
      <w:pPr>
        <w:pStyle w:val="XML"/>
        <w:ind w:left="2124"/>
        <w:rPr>
          <w:lang w:val="en-US"/>
        </w:rPr>
      </w:pPr>
      <w:r w:rsidRPr="00881885">
        <w:rPr>
          <w:lang w:val="en-US"/>
        </w:rPr>
        <w:t>"DateOfBirth": null,</w:t>
      </w:r>
    </w:p>
    <w:p w14:paraId="3B074812" w14:textId="1C6E7AE7" w:rsidR="76E9CD23" w:rsidRPr="00881885" w:rsidRDefault="76E9CD23" w:rsidP="0055779B">
      <w:pPr>
        <w:pStyle w:val="XML"/>
        <w:ind w:left="2124"/>
        <w:rPr>
          <w:lang w:val="en-US"/>
        </w:rPr>
      </w:pPr>
      <w:r w:rsidRPr="00881885">
        <w:rPr>
          <w:lang w:val="en-US"/>
        </w:rPr>
        <w:t>"Weight": null,</w:t>
      </w:r>
    </w:p>
    <w:p w14:paraId="45BBE828" w14:textId="1B99771D" w:rsidR="76E9CD23" w:rsidRPr="00881885" w:rsidRDefault="76E9CD23" w:rsidP="0055779B">
      <w:pPr>
        <w:pStyle w:val="XML"/>
        <w:ind w:left="2124"/>
        <w:rPr>
          <w:lang w:val="en-US"/>
        </w:rPr>
      </w:pPr>
      <w:r w:rsidRPr="00881885">
        <w:rPr>
          <w:lang w:val="en-US"/>
        </w:rPr>
        <w:t>"Height": null,</w:t>
      </w:r>
    </w:p>
    <w:p w14:paraId="36E899A5" w14:textId="486A6F27" w:rsidR="76E9CD23" w:rsidRPr="00E266F1" w:rsidRDefault="76E9CD23" w:rsidP="00E266F1">
      <w:pPr>
        <w:pStyle w:val="XML"/>
        <w:ind w:left="1416" w:firstLine="708"/>
      </w:pPr>
      <w:r w:rsidRPr="00E266F1">
        <w:t xml:space="preserve">"Gender": </w:t>
      </w:r>
      <w:r w:rsidR="00E266F1" w:rsidRPr="00E266F1">
        <w:t>"Male"</w:t>
      </w:r>
      <w:r w:rsidRPr="00E266F1">
        <w:t>,</w:t>
      </w:r>
    </w:p>
    <w:p w14:paraId="43A7B77C" w14:textId="780575A3" w:rsidR="76E9CD23" w:rsidRPr="00881885" w:rsidRDefault="76E9CD23" w:rsidP="0055779B">
      <w:pPr>
        <w:pStyle w:val="XML"/>
        <w:ind w:left="2124"/>
        <w:rPr>
          <w:lang w:val="en-US"/>
        </w:rPr>
      </w:pPr>
      <w:r w:rsidRPr="00881885">
        <w:rPr>
          <w:lang w:val="en-US"/>
        </w:rPr>
        <w:t>"Ethnicity": null</w:t>
      </w:r>
    </w:p>
    <w:p w14:paraId="18B935CE" w14:textId="08C7D550" w:rsidR="76E9CD23" w:rsidRPr="00881885" w:rsidRDefault="76E9CD23" w:rsidP="0055779B">
      <w:pPr>
        <w:pStyle w:val="XML"/>
        <w:ind w:left="1416"/>
        <w:rPr>
          <w:lang w:val="en-US"/>
        </w:rPr>
      </w:pPr>
      <w:r w:rsidRPr="00881885">
        <w:rPr>
          <w:lang w:val="en-US"/>
        </w:rPr>
        <w:t>},</w:t>
      </w:r>
    </w:p>
    <w:p w14:paraId="5A1B2FF0" w14:textId="2AC49B24" w:rsidR="76E9CD23" w:rsidRPr="00881885" w:rsidRDefault="76E9CD23" w:rsidP="0055779B">
      <w:pPr>
        <w:pStyle w:val="XML"/>
        <w:ind w:left="1416"/>
        <w:rPr>
          <w:lang w:val="en-US"/>
        </w:rPr>
      </w:pPr>
      <w:r w:rsidRPr="00881885">
        <w:rPr>
          <w:lang w:val="en-US"/>
        </w:rPr>
        <w:t>"PatientComment": null,</w:t>
      </w:r>
    </w:p>
    <w:p w14:paraId="7DAA7857" w14:textId="55ADA4C4" w:rsidR="76E9CD23" w:rsidRPr="00881885" w:rsidRDefault="76E9CD23" w:rsidP="0055779B">
      <w:pPr>
        <w:pStyle w:val="XML"/>
        <w:ind w:left="1416"/>
        <w:rPr>
          <w:lang w:val="en-US"/>
        </w:rPr>
      </w:pPr>
      <w:r w:rsidRPr="00881885">
        <w:rPr>
          <w:lang w:val="en-US"/>
        </w:rPr>
        <w:t>"PatientReady": false,</w:t>
      </w:r>
    </w:p>
    <w:p w14:paraId="0095A1B4" w14:textId="2864C6B0" w:rsidR="76E9CD23" w:rsidRPr="00881885" w:rsidRDefault="76E9CD23" w:rsidP="0055779B">
      <w:pPr>
        <w:pStyle w:val="XML"/>
        <w:ind w:left="1416"/>
        <w:rPr>
          <w:lang w:val="en-US"/>
        </w:rPr>
      </w:pPr>
      <w:r w:rsidRPr="00881885">
        <w:rPr>
          <w:lang w:val="en-US"/>
        </w:rPr>
        <w:t>"WaitForPatient": false,</w:t>
      </w:r>
    </w:p>
    <w:p w14:paraId="53CBF376" w14:textId="7FCFA41F" w:rsidR="76E9CD23" w:rsidRPr="00881885" w:rsidRDefault="76E9CD23" w:rsidP="00BE775C">
      <w:pPr>
        <w:pStyle w:val="XML"/>
        <w:ind w:left="1416"/>
        <w:rPr>
          <w:lang w:val="en-US"/>
        </w:rPr>
      </w:pPr>
      <w:r w:rsidRPr="00881885">
        <w:rPr>
          <w:lang w:val="en-US"/>
        </w:rPr>
        <w:t>"WaitForPatientDuration":</w:t>
      </w:r>
      <w:r w:rsidR="00BE775C" w:rsidRPr="00881885">
        <w:rPr>
          <w:lang w:val="en-US"/>
        </w:rPr>
        <w:t>"</w:t>
      </w:r>
      <w:r w:rsidR="00BE775C">
        <w:rPr>
          <w:lang w:val="en-US"/>
        </w:rPr>
        <w:t>00:00:00</w:t>
      </w:r>
      <w:r w:rsidR="00BE775C" w:rsidRPr="00881885">
        <w:rPr>
          <w:lang w:val="en-US"/>
        </w:rPr>
        <w:t>"</w:t>
      </w:r>
      <w:r w:rsidRPr="00881885">
        <w:rPr>
          <w:lang w:val="en-US"/>
        </w:rPr>
        <w:t>,</w:t>
      </w:r>
    </w:p>
    <w:p w14:paraId="5D68426E" w14:textId="3B9E8CDA" w:rsidR="76E9CD23" w:rsidRPr="00881885" w:rsidRDefault="76E9CD23" w:rsidP="00BE775C">
      <w:pPr>
        <w:pStyle w:val="XML"/>
        <w:ind w:left="1416"/>
        <w:rPr>
          <w:lang w:val="en-US"/>
        </w:rPr>
      </w:pPr>
      <w:r w:rsidRPr="00881885">
        <w:rPr>
          <w:lang w:val="en-US"/>
        </w:rPr>
        <w:t>"NumberOfEscorts": 0,</w:t>
      </w:r>
    </w:p>
    <w:p w14:paraId="267B547D" w14:textId="3F2050FD" w:rsidR="76E9CD23" w:rsidRPr="00881885" w:rsidRDefault="76E9CD23" w:rsidP="00BE775C">
      <w:pPr>
        <w:pStyle w:val="XML"/>
        <w:ind w:left="1416"/>
        <w:rPr>
          <w:lang w:val="en-US"/>
        </w:rPr>
      </w:pPr>
      <w:r w:rsidRPr="00881885">
        <w:rPr>
          <w:lang w:val="en-US"/>
        </w:rPr>
        <w:t>"OnHolds": null,</w:t>
      </w:r>
    </w:p>
    <w:p w14:paraId="54F376EA" w14:textId="312A98EE" w:rsidR="76E9CD23" w:rsidRPr="00881885" w:rsidRDefault="76E9CD23" w:rsidP="00BE775C">
      <w:pPr>
        <w:pStyle w:val="XML"/>
        <w:ind w:left="1416"/>
        <w:rPr>
          <w:lang w:val="en-US"/>
        </w:rPr>
      </w:pPr>
      <w:r w:rsidRPr="00881885">
        <w:rPr>
          <w:lang w:val="en-US"/>
        </w:rPr>
        <w:t>"OrderingFacility": null,</w:t>
      </w:r>
    </w:p>
    <w:p w14:paraId="788813BA" w14:textId="72FAD3F4" w:rsidR="76E9CD23" w:rsidRPr="00881885" w:rsidRDefault="76E9CD23" w:rsidP="00BE775C">
      <w:pPr>
        <w:pStyle w:val="XML"/>
        <w:ind w:left="1416"/>
        <w:rPr>
          <w:lang w:val="en-US"/>
        </w:rPr>
      </w:pPr>
      <w:r w:rsidRPr="00881885">
        <w:rPr>
          <w:lang w:val="en-US"/>
        </w:rPr>
        <w:t>"PayorName": null,</w:t>
      </w:r>
    </w:p>
    <w:p w14:paraId="1D973628" w14:textId="74C3B16E" w:rsidR="76E9CD23" w:rsidRPr="00881885" w:rsidRDefault="76E9CD23" w:rsidP="00BE775C">
      <w:pPr>
        <w:pStyle w:val="XML"/>
        <w:ind w:left="1416"/>
        <w:rPr>
          <w:lang w:val="en-US"/>
        </w:rPr>
      </w:pPr>
      <w:r w:rsidRPr="00881885">
        <w:rPr>
          <w:lang w:val="en-US"/>
        </w:rPr>
        <w:t>"PayorCategory": null,</w:t>
      </w:r>
    </w:p>
    <w:p w14:paraId="1E2D5E69" w14:textId="14A8012E" w:rsidR="76E9CD23" w:rsidRPr="00881885" w:rsidRDefault="76E9CD23" w:rsidP="00BE775C">
      <w:pPr>
        <w:pStyle w:val="XML"/>
        <w:ind w:left="1416"/>
        <w:rPr>
          <w:lang w:val="en-US"/>
        </w:rPr>
      </w:pPr>
      <w:r w:rsidRPr="00881885">
        <w:rPr>
          <w:lang w:val="en-US"/>
        </w:rPr>
        <w:t>"PaymentAuthorizationNumber": null,</w:t>
      </w:r>
    </w:p>
    <w:p w14:paraId="29EE6177" w14:textId="377D7B28" w:rsidR="76E9CD23" w:rsidRPr="00881885" w:rsidRDefault="76E9CD23" w:rsidP="00BE775C">
      <w:pPr>
        <w:pStyle w:val="XML"/>
        <w:ind w:left="1416"/>
        <w:rPr>
          <w:lang w:val="en-US"/>
        </w:rPr>
      </w:pPr>
      <w:r w:rsidRPr="00881885">
        <w:rPr>
          <w:lang w:val="en-US"/>
        </w:rPr>
        <w:t>"PaymentComment": null,</w:t>
      </w:r>
    </w:p>
    <w:p w14:paraId="1741D0DB" w14:textId="434683C7" w:rsidR="76E9CD23" w:rsidRPr="00881885" w:rsidRDefault="76E9CD23" w:rsidP="00BE775C">
      <w:pPr>
        <w:pStyle w:val="XML"/>
        <w:ind w:left="1416"/>
        <w:rPr>
          <w:lang w:val="en-US"/>
        </w:rPr>
      </w:pPr>
      <w:r w:rsidRPr="00881885">
        <w:rPr>
          <w:lang w:val="en-US"/>
        </w:rPr>
        <w:t>"GroupNumber": null,</w:t>
      </w:r>
    </w:p>
    <w:p w14:paraId="2ED1FF84" w14:textId="17C432E5" w:rsidR="76E9CD23" w:rsidRPr="00881885" w:rsidRDefault="76E9CD23" w:rsidP="00BE775C">
      <w:pPr>
        <w:pStyle w:val="XML"/>
        <w:ind w:left="1416"/>
        <w:rPr>
          <w:lang w:val="en-US"/>
        </w:rPr>
      </w:pPr>
      <w:r w:rsidRPr="00881885">
        <w:rPr>
          <w:lang w:val="en-US"/>
        </w:rPr>
        <w:t>"InsuranceNumber": null,</w:t>
      </w:r>
    </w:p>
    <w:p w14:paraId="1A03565F" w14:textId="30B4A4A8" w:rsidR="76E9CD23" w:rsidRPr="00881885" w:rsidRDefault="76E9CD23" w:rsidP="00BE775C">
      <w:pPr>
        <w:pStyle w:val="XML"/>
        <w:ind w:left="1416"/>
        <w:rPr>
          <w:lang w:val="en-US"/>
        </w:rPr>
      </w:pPr>
      <w:r w:rsidRPr="00881885">
        <w:rPr>
          <w:lang w:val="en-US"/>
        </w:rPr>
        <w:t>"ApplicantName": "Test applicant",</w:t>
      </w:r>
    </w:p>
    <w:p w14:paraId="6EA93D53" w14:textId="04EF1B74" w:rsidR="76E9CD23" w:rsidRPr="00881885" w:rsidRDefault="76E9CD23" w:rsidP="00BE775C">
      <w:pPr>
        <w:pStyle w:val="XML"/>
        <w:ind w:left="1416"/>
        <w:rPr>
          <w:lang w:val="en-US"/>
        </w:rPr>
      </w:pPr>
      <w:r w:rsidRPr="00881885">
        <w:rPr>
          <w:lang w:val="en-US"/>
        </w:rPr>
        <w:t>"ApplicantPhone": "1234567890",</w:t>
      </w:r>
    </w:p>
    <w:p w14:paraId="763AACE0" w14:textId="5306A995" w:rsidR="76E9CD23" w:rsidRPr="00881885" w:rsidRDefault="76E9CD23" w:rsidP="00BE775C">
      <w:pPr>
        <w:pStyle w:val="XML"/>
        <w:ind w:left="708" w:firstLine="708"/>
        <w:rPr>
          <w:lang w:val="en-US"/>
        </w:rPr>
      </w:pPr>
      <w:r w:rsidRPr="00881885">
        <w:rPr>
          <w:lang w:val="en-US"/>
        </w:rPr>
        <w:t>"CallClass": {</w:t>
      </w:r>
    </w:p>
    <w:p w14:paraId="5459A534" w14:textId="03ABA6AC" w:rsidR="76E9CD23" w:rsidRPr="00881885" w:rsidRDefault="76E9CD23" w:rsidP="00BE775C">
      <w:pPr>
        <w:pStyle w:val="XML"/>
        <w:ind w:left="1416" w:firstLine="708"/>
        <w:rPr>
          <w:lang w:val="en-US"/>
        </w:rPr>
      </w:pPr>
      <w:r w:rsidRPr="00881885">
        <w:rPr>
          <w:lang w:val="en-US"/>
        </w:rPr>
        <w:t>"Name": null,</w:t>
      </w:r>
    </w:p>
    <w:p w14:paraId="39413949" w14:textId="4CFAB663" w:rsidR="76E9CD23" w:rsidRPr="00881885" w:rsidRDefault="76E9CD23" w:rsidP="00BE775C">
      <w:pPr>
        <w:pStyle w:val="XML"/>
        <w:ind w:left="1416" w:firstLine="708"/>
        <w:rPr>
          <w:lang w:val="en-US"/>
        </w:rPr>
      </w:pPr>
      <w:r w:rsidRPr="00881885">
        <w:rPr>
          <w:lang w:val="en-US"/>
        </w:rPr>
        <w:t>"ExternalCode": "testCC",</w:t>
      </w:r>
    </w:p>
    <w:p w14:paraId="66F4F3DD" w14:textId="603FB217" w:rsidR="76E9CD23" w:rsidRPr="00881885" w:rsidRDefault="76E9CD23" w:rsidP="00BE775C">
      <w:pPr>
        <w:pStyle w:val="XML"/>
        <w:ind w:left="1416" w:firstLine="708"/>
        <w:rPr>
          <w:lang w:val="en-US"/>
        </w:rPr>
      </w:pPr>
      <w:r w:rsidRPr="00881885">
        <w:rPr>
          <w:lang w:val="en-US"/>
        </w:rPr>
        <w:t>"Id": null</w:t>
      </w:r>
    </w:p>
    <w:p w14:paraId="1FCAD37E" w14:textId="5AE60D14" w:rsidR="76E9CD23" w:rsidRPr="00881885" w:rsidRDefault="76E9CD23" w:rsidP="00BE775C">
      <w:pPr>
        <w:pStyle w:val="XML"/>
        <w:ind w:left="708" w:firstLine="708"/>
        <w:rPr>
          <w:lang w:val="en-US"/>
        </w:rPr>
      </w:pPr>
      <w:r w:rsidRPr="00881885">
        <w:rPr>
          <w:lang w:val="en-US"/>
        </w:rPr>
        <w:t>},</w:t>
      </w:r>
    </w:p>
    <w:p w14:paraId="2B51401E" w14:textId="1CAB792F" w:rsidR="76E9CD23" w:rsidRPr="00881885" w:rsidRDefault="76E9CD23" w:rsidP="00BE775C">
      <w:pPr>
        <w:pStyle w:val="XML"/>
        <w:ind w:left="708" w:firstLine="708"/>
        <w:rPr>
          <w:lang w:val="en-US"/>
        </w:rPr>
      </w:pPr>
      <w:r w:rsidRPr="00881885">
        <w:rPr>
          <w:lang w:val="en-US"/>
        </w:rPr>
        <w:t>"Contract": null</w:t>
      </w:r>
    </w:p>
    <w:p w14:paraId="056D336D" w14:textId="0E34C80E" w:rsidR="76E9CD23" w:rsidRPr="00881885" w:rsidRDefault="76E9CD23" w:rsidP="00BE775C">
      <w:pPr>
        <w:pStyle w:val="XML"/>
        <w:ind w:left="708"/>
        <w:rPr>
          <w:lang w:val="en-US"/>
        </w:rPr>
      </w:pPr>
      <w:r w:rsidRPr="00881885">
        <w:rPr>
          <w:lang w:val="en-US"/>
        </w:rPr>
        <w:t>},</w:t>
      </w:r>
    </w:p>
    <w:p w14:paraId="5EC9A9C2" w14:textId="2B4B39EC" w:rsidR="76E9CD23" w:rsidRPr="00881885" w:rsidRDefault="76E9CD23" w:rsidP="00BE775C">
      <w:pPr>
        <w:pStyle w:val="XML"/>
        <w:ind w:firstLine="708"/>
        <w:rPr>
          <w:lang w:val="en-US"/>
        </w:rPr>
      </w:pPr>
      <w:r w:rsidRPr="00881885">
        <w:rPr>
          <w:lang w:val="en-US"/>
        </w:rPr>
        <w:t>"ExternalUser": "DummyUser"</w:t>
      </w:r>
    </w:p>
    <w:p w14:paraId="20F072D4" w14:textId="7ECD31B6" w:rsidR="76E9CD23" w:rsidRPr="00881885" w:rsidRDefault="76E9CD23" w:rsidP="76E9CD23">
      <w:pPr>
        <w:pStyle w:val="XML"/>
        <w:rPr>
          <w:lang w:val="en-US"/>
        </w:rPr>
      </w:pPr>
      <w:r w:rsidRPr="00881885">
        <w:rPr>
          <w:lang w:val="en-US"/>
        </w:rPr>
        <w:t>}</w:t>
      </w:r>
    </w:p>
    <w:p w14:paraId="41CBEF1A" w14:textId="739BB515" w:rsidR="76E9CD23" w:rsidRDefault="76E9CD23" w:rsidP="76E9CD23">
      <w:pPr>
        <w:rPr>
          <w:szCs w:val="20"/>
        </w:rPr>
      </w:pPr>
    </w:p>
    <w:p w14:paraId="41F272CE" w14:textId="6B0B0F7D" w:rsidR="76E9CD23" w:rsidRDefault="76E9CD23">
      <w:proofErr w:type="spellStart"/>
      <w:r>
        <w:t>TransportBookingResponse</w:t>
      </w:r>
      <w:proofErr w:type="spellEnd"/>
    </w:p>
    <w:p w14:paraId="54FD1688" w14:textId="594AE48F" w:rsidR="76E9CD23" w:rsidRPr="00881885" w:rsidRDefault="76E9CD23" w:rsidP="76E9CD23">
      <w:pPr>
        <w:pStyle w:val="XML"/>
        <w:rPr>
          <w:lang w:val="en-US"/>
        </w:rPr>
      </w:pPr>
      <w:r w:rsidRPr="00881885">
        <w:rPr>
          <w:lang w:val="en-US"/>
        </w:rPr>
        <w:lastRenderedPageBreak/>
        <w:t>{</w:t>
      </w:r>
    </w:p>
    <w:p w14:paraId="15A3E199" w14:textId="574EB38F" w:rsidR="76E9CD23" w:rsidRPr="00881885" w:rsidRDefault="76E9CD23" w:rsidP="00881885">
      <w:pPr>
        <w:pStyle w:val="XML"/>
        <w:ind w:firstLine="708"/>
        <w:rPr>
          <w:lang w:val="en-US"/>
        </w:rPr>
      </w:pPr>
      <w:r w:rsidRPr="00881885">
        <w:rPr>
          <w:lang w:val="en-US"/>
        </w:rPr>
        <w:t>"BookingId": "transport1234",</w:t>
      </w:r>
    </w:p>
    <w:p w14:paraId="09E209E1" w14:textId="47EDE79D" w:rsidR="76E9CD23" w:rsidRPr="00881885" w:rsidRDefault="76E9CD23" w:rsidP="00881885">
      <w:pPr>
        <w:pStyle w:val="XML"/>
        <w:ind w:firstLine="708"/>
        <w:rPr>
          <w:lang w:val="en-US"/>
        </w:rPr>
      </w:pPr>
      <w:r w:rsidRPr="00881885">
        <w:rPr>
          <w:lang w:val="en-US"/>
        </w:rPr>
        <w:t>"LogisId": "rt12345",</w:t>
      </w:r>
    </w:p>
    <w:p w14:paraId="69459C17" w14:textId="134EFBAE" w:rsidR="76E9CD23" w:rsidRPr="00881885" w:rsidRDefault="76E9CD23" w:rsidP="00881885">
      <w:pPr>
        <w:pStyle w:val="XML"/>
        <w:ind w:firstLine="708"/>
        <w:rPr>
          <w:lang w:val="en-US"/>
        </w:rPr>
      </w:pPr>
      <w:r w:rsidRPr="00881885">
        <w:rPr>
          <w:lang w:val="en-US"/>
        </w:rPr>
        <w:t xml:space="preserve">"ResponseCode": </w:t>
      </w:r>
      <w:r w:rsidR="00E87DF2" w:rsidRPr="00E87DF2">
        <w:rPr>
          <w:lang w:val="en-US"/>
        </w:rPr>
        <w:t>"</w:t>
      </w:r>
      <w:r w:rsidR="00E87DF2">
        <w:rPr>
          <w:lang w:val="en-US"/>
        </w:rPr>
        <w:t>Accepted</w:t>
      </w:r>
      <w:r w:rsidR="00E87DF2" w:rsidRPr="00E87DF2">
        <w:rPr>
          <w:lang w:val="en-US"/>
        </w:rPr>
        <w:t>"</w:t>
      </w:r>
      <w:r w:rsidRPr="00881885">
        <w:rPr>
          <w:lang w:val="en-US"/>
        </w:rPr>
        <w:t>,</w:t>
      </w:r>
    </w:p>
    <w:p w14:paraId="6027FFC8" w14:textId="03B31092" w:rsidR="76E9CD23" w:rsidRPr="00881885" w:rsidRDefault="76E9CD23" w:rsidP="00881885">
      <w:pPr>
        <w:pStyle w:val="XML"/>
        <w:ind w:firstLine="708"/>
        <w:rPr>
          <w:lang w:val="en-US"/>
        </w:rPr>
      </w:pPr>
      <w:r w:rsidRPr="00881885">
        <w:rPr>
          <w:lang w:val="en-US"/>
        </w:rPr>
        <w:t>"PlannedPickupTime": "2021-07-08T10:35:05</w:t>
      </w:r>
      <w:r w:rsidR="00881885">
        <w:rPr>
          <w:lang w:val="en-US"/>
        </w:rPr>
        <w:t>Z</w:t>
      </w:r>
      <w:r w:rsidRPr="00881885">
        <w:rPr>
          <w:lang w:val="en-US"/>
        </w:rPr>
        <w:t>",</w:t>
      </w:r>
    </w:p>
    <w:p w14:paraId="555B09F7" w14:textId="078F6352" w:rsidR="76E9CD23" w:rsidRPr="00881885" w:rsidRDefault="784A8BF4" w:rsidP="00881885">
      <w:pPr>
        <w:pStyle w:val="XML"/>
        <w:ind w:firstLine="708"/>
        <w:rPr>
          <w:lang w:val="en-US"/>
        </w:rPr>
      </w:pPr>
      <w:r w:rsidRPr="784A8BF4">
        <w:rPr>
          <w:lang w:val="en-US"/>
        </w:rPr>
        <w:t>"PlannedDropoffTime": "2021-07-08T11:30:05Z"</w:t>
      </w:r>
    </w:p>
    <w:p w14:paraId="3F7D679C" w14:textId="0E6C4B85" w:rsidR="784A8BF4" w:rsidRDefault="784A8BF4" w:rsidP="784A8BF4">
      <w:pPr>
        <w:pStyle w:val="XML"/>
        <w:ind w:firstLine="708"/>
        <w:rPr>
          <w:lang w:val="en-US"/>
        </w:rPr>
      </w:pPr>
      <w:r w:rsidRPr="784A8BF4">
        <w:rPr>
          <w:lang w:val="en-US"/>
        </w:rPr>
        <w:t>"RequestedTime": "2021-07-08T11:30:05Z"</w:t>
      </w:r>
    </w:p>
    <w:p w14:paraId="571F8F8A" w14:textId="6682C929" w:rsidR="76E9CD23" w:rsidRDefault="76E9CD23" w:rsidP="76E9CD23">
      <w:pPr>
        <w:pStyle w:val="XML"/>
      </w:pPr>
      <w:r>
        <w:t>}</w:t>
      </w:r>
    </w:p>
    <w:p w14:paraId="44E9F1CA" w14:textId="77777777" w:rsidR="00881885" w:rsidRDefault="00881885">
      <w:pPr>
        <w:rPr>
          <w:szCs w:val="20"/>
        </w:rPr>
      </w:pPr>
    </w:p>
    <w:p w14:paraId="04AAFD34" w14:textId="22B720AE" w:rsidR="76E9CD23" w:rsidRDefault="00881885">
      <w:proofErr w:type="spellStart"/>
      <w:r w:rsidRPr="00881885">
        <w:t>TransportConfirmationRequest</w:t>
      </w:r>
      <w:proofErr w:type="spellEnd"/>
    </w:p>
    <w:p w14:paraId="19A920CB" w14:textId="77777777" w:rsidR="00881885" w:rsidRDefault="00881885" w:rsidP="00881885">
      <w:pPr>
        <w:pStyle w:val="XML"/>
      </w:pPr>
      <w:r>
        <w:t>{</w:t>
      </w:r>
    </w:p>
    <w:p w14:paraId="085BDB8C" w14:textId="77777777" w:rsidR="00881885" w:rsidRDefault="00881885" w:rsidP="00881885">
      <w:pPr>
        <w:pStyle w:val="XML"/>
      </w:pPr>
      <w:r>
        <w:tab/>
        <w:t>"BookingId": "transport1234",</w:t>
      </w:r>
    </w:p>
    <w:p w14:paraId="47024E7E" w14:textId="77777777" w:rsidR="00881885" w:rsidRDefault="00881885" w:rsidP="00881885">
      <w:pPr>
        <w:pStyle w:val="XML"/>
      </w:pPr>
      <w:r>
        <w:tab/>
        <w:t>"Comfirmed": true,</w:t>
      </w:r>
    </w:p>
    <w:p w14:paraId="3E8A204C" w14:textId="77777777" w:rsidR="00881885" w:rsidRDefault="00881885" w:rsidP="00881885">
      <w:pPr>
        <w:pStyle w:val="XML"/>
      </w:pPr>
      <w:r>
        <w:tab/>
        <w:t>"ExternalUser": "DummyUser"</w:t>
      </w:r>
    </w:p>
    <w:p w14:paraId="0F8FE082" w14:textId="5376A368" w:rsidR="00881885" w:rsidRDefault="00881885" w:rsidP="00881885">
      <w:pPr>
        <w:pStyle w:val="XML"/>
      </w:pPr>
      <w:r>
        <w:t>}</w:t>
      </w:r>
    </w:p>
    <w:p w14:paraId="0967BF34" w14:textId="77777777" w:rsidR="00881885" w:rsidRDefault="00881885" w:rsidP="00881885">
      <w:pPr>
        <w:pStyle w:val="XML"/>
      </w:pPr>
    </w:p>
    <w:p w14:paraId="0C9E2C79" w14:textId="6534D70D" w:rsidR="00881885" w:rsidRDefault="00881885" w:rsidP="00881885">
      <w:proofErr w:type="spellStart"/>
      <w:r w:rsidRPr="00881885">
        <w:t>TransportConfirmationRe</w:t>
      </w:r>
      <w:r>
        <w:t>sponse</w:t>
      </w:r>
      <w:proofErr w:type="spellEnd"/>
    </w:p>
    <w:p w14:paraId="5D3813BA" w14:textId="77777777" w:rsidR="00D87058" w:rsidRPr="00E94A70" w:rsidRDefault="00D87058" w:rsidP="00D87058">
      <w:pPr>
        <w:pStyle w:val="XML"/>
        <w:rPr>
          <w:lang w:val="en-US"/>
        </w:rPr>
      </w:pPr>
      <w:r w:rsidRPr="00E94A70">
        <w:rPr>
          <w:lang w:val="en-US"/>
        </w:rPr>
        <w:t>{</w:t>
      </w:r>
    </w:p>
    <w:p w14:paraId="4B59ADD2" w14:textId="77777777" w:rsidR="00D87058" w:rsidRPr="00E94A70" w:rsidRDefault="00D87058" w:rsidP="00D87058">
      <w:pPr>
        <w:pStyle w:val="XML"/>
        <w:rPr>
          <w:lang w:val="en-US"/>
        </w:rPr>
      </w:pPr>
      <w:r w:rsidRPr="00E94A70">
        <w:rPr>
          <w:lang w:val="en-US"/>
        </w:rPr>
        <w:tab/>
        <w:t>"BookingId": "transport1234",</w:t>
      </w:r>
    </w:p>
    <w:p w14:paraId="4A6E36AB" w14:textId="291BCABD" w:rsidR="00D87058" w:rsidRPr="00E94A70" w:rsidRDefault="00D87058" w:rsidP="00D87058">
      <w:pPr>
        <w:pStyle w:val="XML"/>
        <w:rPr>
          <w:lang w:val="en-US"/>
        </w:rPr>
      </w:pPr>
      <w:r w:rsidRPr="00E94A70">
        <w:rPr>
          <w:lang w:val="en-US"/>
        </w:rPr>
        <w:tab/>
        <w:t xml:space="preserve">"ResponseCode": </w:t>
      </w:r>
      <w:r w:rsidR="00E87DF2" w:rsidRPr="00E87DF2">
        <w:rPr>
          <w:lang w:val="en-US"/>
        </w:rPr>
        <w:t>"</w:t>
      </w:r>
      <w:r w:rsidR="00E87DF2">
        <w:rPr>
          <w:lang w:val="en-US"/>
        </w:rPr>
        <w:t>Accepted</w:t>
      </w:r>
      <w:r w:rsidR="00E87DF2" w:rsidRPr="00E87DF2">
        <w:rPr>
          <w:lang w:val="en-US"/>
        </w:rPr>
        <w:t>"</w:t>
      </w:r>
    </w:p>
    <w:p w14:paraId="50141DC1" w14:textId="01340EC0" w:rsidR="00881885" w:rsidRPr="00E94A70" w:rsidRDefault="00D87058" w:rsidP="00D87058">
      <w:pPr>
        <w:pStyle w:val="XML"/>
        <w:rPr>
          <w:lang w:val="en-US"/>
        </w:rPr>
      </w:pPr>
      <w:r w:rsidRPr="00E94A70">
        <w:rPr>
          <w:lang w:val="en-US"/>
        </w:rPr>
        <w:t>}</w:t>
      </w:r>
    </w:p>
    <w:p w14:paraId="723DE139" w14:textId="5884F5A3" w:rsidR="76E9CD23" w:rsidRDefault="76E9CD23" w:rsidP="76E9CD23">
      <w:pPr>
        <w:rPr>
          <w:szCs w:val="20"/>
        </w:rPr>
      </w:pPr>
    </w:p>
    <w:p w14:paraId="36B27AEE" w14:textId="31A5B461" w:rsidR="00E94A70" w:rsidRDefault="00FC19CD" w:rsidP="00E94A70">
      <w:proofErr w:type="spellStart"/>
      <w:r>
        <w:t>AddFileToTransport</w:t>
      </w:r>
      <w:r w:rsidR="00E94A70" w:rsidRPr="00881885">
        <w:t>Request</w:t>
      </w:r>
      <w:proofErr w:type="spellEnd"/>
    </w:p>
    <w:p w14:paraId="3A8AAC91" w14:textId="77777777" w:rsidR="00E94A70" w:rsidRPr="00E94A70" w:rsidRDefault="00E94A70" w:rsidP="00E94A70">
      <w:pPr>
        <w:pStyle w:val="XML"/>
      </w:pPr>
      <w:r w:rsidRPr="00E94A70">
        <w:t>{</w:t>
      </w:r>
    </w:p>
    <w:p w14:paraId="750B123C" w14:textId="77777777" w:rsidR="00E94A70" w:rsidRPr="00E94A70" w:rsidRDefault="00E94A70" w:rsidP="00E94A70">
      <w:pPr>
        <w:pStyle w:val="XML"/>
      </w:pPr>
      <w:r w:rsidRPr="00E94A70">
        <w:tab/>
        <w:t>"BookingId": "transport1234",</w:t>
      </w:r>
    </w:p>
    <w:p w14:paraId="44C786A7" w14:textId="77777777" w:rsidR="00E94A70" w:rsidRPr="00E94A70" w:rsidRDefault="00E94A70" w:rsidP="00E94A70">
      <w:pPr>
        <w:pStyle w:val="XML"/>
      </w:pPr>
      <w:r w:rsidRPr="00E94A70">
        <w:tab/>
        <w:t>"FileAttachment": {</w:t>
      </w:r>
    </w:p>
    <w:p w14:paraId="35857C13" w14:textId="77777777" w:rsidR="00E94A70" w:rsidRPr="00E94A70" w:rsidRDefault="00E94A70" w:rsidP="00E94A70">
      <w:pPr>
        <w:pStyle w:val="XML"/>
      </w:pPr>
      <w:r w:rsidRPr="00E94A70">
        <w:tab/>
      </w:r>
      <w:r w:rsidRPr="00E94A70">
        <w:tab/>
        <w:t>"Filename": "TestFile.txt",</w:t>
      </w:r>
    </w:p>
    <w:p w14:paraId="5CF5C2B6" w14:textId="77777777" w:rsidR="00E94A70" w:rsidRPr="00E94A70" w:rsidRDefault="00E94A70" w:rsidP="00E94A70">
      <w:pPr>
        <w:pStyle w:val="XML"/>
      </w:pPr>
      <w:r w:rsidRPr="00E94A70">
        <w:tab/>
      </w:r>
      <w:r w:rsidRPr="00E94A70">
        <w:tab/>
        <w:t>"Format": "txt",</w:t>
      </w:r>
    </w:p>
    <w:p w14:paraId="5B3BA9D7" w14:textId="77777777" w:rsidR="00E94A70" w:rsidRPr="00E94A70" w:rsidRDefault="00E94A70" w:rsidP="00E94A70">
      <w:pPr>
        <w:pStyle w:val="XML"/>
      </w:pPr>
      <w:r w:rsidRPr="00E94A70">
        <w:tab/>
      </w:r>
      <w:r w:rsidRPr="00E94A70">
        <w:tab/>
        <w:t>"Bytes": "VGhpcyBpcyBhIHRlc3Qgc3RyaW5n",</w:t>
      </w:r>
    </w:p>
    <w:p w14:paraId="1AEF8243" w14:textId="77777777" w:rsidR="00E94A70" w:rsidRPr="00E94A70" w:rsidRDefault="00E94A70" w:rsidP="00E94A70">
      <w:pPr>
        <w:pStyle w:val="XML"/>
      </w:pPr>
      <w:r w:rsidRPr="00E94A70">
        <w:tab/>
      </w:r>
      <w:r w:rsidRPr="00E94A70">
        <w:tab/>
        <w:t>"Thumbnail": null</w:t>
      </w:r>
    </w:p>
    <w:p w14:paraId="7165000E" w14:textId="77777777" w:rsidR="00E94A70" w:rsidRPr="00FC19CD" w:rsidRDefault="00E94A70" w:rsidP="00E94A70">
      <w:pPr>
        <w:pStyle w:val="XML"/>
        <w:rPr>
          <w:lang w:val="en-US"/>
        </w:rPr>
      </w:pPr>
      <w:r w:rsidRPr="00E94A70">
        <w:tab/>
      </w:r>
      <w:r w:rsidRPr="00FC19CD">
        <w:rPr>
          <w:lang w:val="en-US"/>
        </w:rPr>
        <w:t>},</w:t>
      </w:r>
    </w:p>
    <w:p w14:paraId="4AC0105F" w14:textId="77777777" w:rsidR="00E94A70" w:rsidRPr="00FC19CD" w:rsidRDefault="00E94A70" w:rsidP="00E94A70">
      <w:pPr>
        <w:pStyle w:val="XML"/>
        <w:rPr>
          <w:lang w:val="en-US"/>
        </w:rPr>
      </w:pPr>
      <w:r w:rsidRPr="00FC19CD">
        <w:rPr>
          <w:lang w:val="en-US"/>
        </w:rPr>
        <w:tab/>
        <w:t>"ExternalUser": "DummyUser"</w:t>
      </w:r>
    </w:p>
    <w:p w14:paraId="715C010F" w14:textId="4540ECF2" w:rsidR="76E9CD23" w:rsidRPr="00FC19CD" w:rsidRDefault="00E94A70" w:rsidP="00E94A70">
      <w:pPr>
        <w:pStyle w:val="XML"/>
        <w:rPr>
          <w:lang w:val="en-US"/>
        </w:rPr>
      </w:pPr>
      <w:r w:rsidRPr="00FC19CD">
        <w:rPr>
          <w:lang w:val="en-US"/>
        </w:rPr>
        <w:t>}</w:t>
      </w:r>
    </w:p>
    <w:p w14:paraId="68B579F9" w14:textId="15153FAB" w:rsidR="00E94A70" w:rsidRDefault="00E94A70" w:rsidP="76E9CD23">
      <w:pPr>
        <w:rPr>
          <w:szCs w:val="20"/>
        </w:rPr>
      </w:pPr>
    </w:p>
    <w:p w14:paraId="1AD19D34" w14:textId="4512C23C" w:rsidR="00E94A70" w:rsidRDefault="00FC19CD" w:rsidP="00E94A70">
      <w:proofErr w:type="spellStart"/>
      <w:r>
        <w:t>AddFileToTransport</w:t>
      </w:r>
      <w:r w:rsidR="00E94A70" w:rsidRPr="00881885">
        <w:t>Re</w:t>
      </w:r>
      <w:r w:rsidR="00E94A70">
        <w:t>sponse</w:t>
      </w:r>
      <w:proofErr w:type="spellEnd"/>
    </w:p>
    <w:p w14:paraId="5578DA36" w14:textId="77777777" w:rsidR="00FC19CD" w:rsidRPr="00E87DF2" w:rsidRDefault="00FC19CD" w:rsidP="00FC19CD">
      <w:pPr>
        <w:pStyle w:val="XML"/>
        <w:rPr>
          <w:lang w:val="en-US"/>
        </w:rPr>
      </w:pPr>
      <w:r w:rsidRPr="00E87DF2">
        <w:rPr>
          <w:lang w:val="en-US"/>
        </w:rPr>
        <w:t>{</w:t>
      </w:r>
    </w:p>
    <w:p w14:paraId="185833A5" w14:textId="77777777" w:rsidR="00FC19CD" w:rsidRPr="00E87DF2" w:rsidRDefault="00FC19CD" w:rsidP="00FC19CD">
      <w:pPr>
        <w:pStyle w:val="XML"/>
        <w:rPr>
          <w:lang w:val="en-US"/>
        </w:rPr>
      </w:pPr>
      <w:r w:rsidRPr="00E87DF2">
        <w:rPr>
          <w:lang w:val="en-US"/>
        </w:rPr>
        <w:tab/>
        <w:t>"BookingId": "transport1234",</w:t>
      </w:r>
    </w:p>
    <w:p w14:paraId="0AC1F53F" w14:textId="40A6601B" w:rsidR="00FC19CD" w:rsidRPr="00E87DF2" w:rsidRDefault="00FC19CD" w:rsidP="00FC19CD">
      <w:pPr>
        <w:pStyle w:val="XML"/>
        <w:rPr>
          <w:lang w:val="en-US"/>
        </w:rPr>
      </w:pPr>
      <w:r w:rsidRPr="00E87DF2">
        <w:rPr>
          <w:lang w:val="en-US"/>
        </w:rPr>
        <w:tab/>
        <w:t xml:space="preserve">"ResponseCode": </w:t>
      </w:r>
      <w:r w:rsidR="00E87DF2" w:rsidRPr="00E87DF2">
        <w:rPr>
          <w:lang w:val="en-US"/>
        </w:rPr>
        <w:t>"</w:t>
      </w:r>
      <w:r w:rsidR="00E87DF2">
        <w:rPr>
          <w:lang w:val="en-US"/>
        </w:rPr>
        <w:t>Accepted</w:t>
      </w:r>
      <w:r w:rsidR="00E87DF2" w:rsidRPr="00E87DF2">
        <w:rPr>
          <w:lang w:val="en-US"/>
        </w:rPr>
        <w:t>"</w:t>
      </w:r>
    </w:p>
    <w:p w14:paraId="6B384069" w14:textId="4DEA1D1F" w:rsidR="00E94A70" w:rsidRPr="00E87DF2" w:rsidRDefault="00FC19CD" w:rsidP="00FC19CD">
      <w:pPr>
        <w:pStyle w:val="XML"/>
        <w:rPr>
          <w:lang w:val="en-US"/>
        </w:rPr>
      </w:pPr>
      <w:r w:rsidRPr="00E87DF2">
        <w:rPr>
          <w:lang w:val="en-US"/>
        </w:rPr>
        <w:t>}</w:t>
      </w:r>
    </w:p>
    <w:p w14:paraId="2C758FC2" w14:textId="77777777" w:rsidR="00E94A70" w:rsidRDefault="00E94A70" w:rsidP="76E9CD23">
      <w:pPr>
        <w:rPr>
          <w:szCs w:val="20"/>
        </w:rPr>
      </w:pPr>
    </w:p>
    <w:p w14:paraId="37929082" w14:textId="738241F3" w:rsidR="76E9CD23" w:rsidRDefault="00A26BF0" w:rsidP="76E9CD23">
      <w:proofErr w:type="spellStart"/>
      <w:r>
        <w:t>TransportCancelRequest</w:t>
      </w:r>
      <w:proofErr w:type="spellEnd"/>
    </w:p>
    <w:p w14:paraId="398AAF88" w14:textId="77777777" w:rsidR="00A26BF0" w:rsidRDefault="00A26BF0" w:rsidP="00A26BF0">
      <w:pPr>
        <w:pStyle w:val="XML"/>
      </w:pPr>
      <w:r>
        <w:t>{</w:t>
      </w:r>
    </w:p>
    <w:p w14:paraId="187CC209" w14:textId="77777777" w:rsidR="00A26BF0" w:rsidRDefault="00A26BF0" w:rsidP="00A26BF0">
      <w:pPr>
        <w:pStyle w:val="XML"/>
      </w:pPr>
      <w:r>
        <w:tab/>
        <w:t>"BookingId": "transport1234",</w:t>
      </w:r>
    </w:p>
    <w:p w14:paraId="052C8DA5" w14:textId="77777777" w:rsidR="00A26BF0" w:rsidRDefault="00A26BF0" w:rsidP="00A26BF0">
      <w:pPr>
        <w:pStyle w:val="XML"/>
      </w:pPr>
      <w:r>
        <w:tab/>
        <w:t>"RemoveReason": {</w:t>
      </w:r>
    </w:p>
    <w:p w14:paraId="1942932A" w14:textId="77777777" w:rsidR="00A26BF0" w:rsidRDefault="00A26BF0" w:rsidP="00A26BF0">
      <w:pPr>
        <w:pStyle w:val="XML"/>
      </w:pPr>
      <w:r>
        <w:tab/>
      </w:r>
      <w:r>
        <w:tab/>
        <w:t>"Name": null,</w:t>
      </w:r>
    </w:p>
    <w:p w14:paraId="2A1469C8" w14:textId="3A96B8D4" w:rsidR="00A26BF0" w:rsidRDefault="00A26BF0" w:rsidP="00A26BF0">
      <w:pPr>
        <w:pStyle w:val="XML"/>
      </w:pPr>
      <w:r>
        <w:tab/>
      </w:r>
      <w:r>
        <w:tab/>
        <w:t>"ExternalCode": "CancelledByPatient",</w:t>
      </w:r>
    </w:p>
    <w:p w14:paraId="6C2AE7FC" w14:textId="77777777" w:rsidR="00A26BF0" w:rsidRDefault="00A26BF0" w:rsidP="00A26BF0">
      <w:pPr>
        <w:pStyle w:val="XML"/>
      </w:pPr>
      <w:r>
        <w:tab/>
      </w:r>
      <w:r>
        <w:tab/>
        <w:t>"Id": null</w:t>
      </w:r>
    </w:p>
    <w:p w14:paraId="45128F94" w14:textId="77777777" w:rsidR="00A26BF0" w:rsidRDefault="00A26BF0" w:rsidP="00A26BF0">
      <w:pPr>
        <w:pStyle w:val="XML"/>
      </w:pPr>
      <w:r>
        <w:tab/>
        <w:t>},</w:t>
      </w:r>
    </w:p>
    <w:p w14:paraId="741B034B" w14:textId="77777777" w:rsidR="00A26BF0" w:rsidRDefault="00A26BF0" w:rsidP="00A26BF0">
      <w:pPr>
        <w:pStyle w:val="XML"/>
      </w:pPr>
      <w:r>
        <w:tab/>
        <w:t>"RemoveComment": "Patient is not ready for transfer and cancelled it",</w:t>
      </w:r>
    </w:p>
    <w:p w14:paraId="4B5A4EFA" w14:textId="77777777" w:rsidR="00A26BF0" w:rsidRDefault="00A26BF0" w:rsidP="00A26BF0">
      <w:pPr>
        <w:pStyle w:val="XML"/>
      </w:pPr>
      <w:r>
        <w:tab/>
        <w:t>"ExternalUser": "DummyUser"</w:t>
      </w:r>
    </w:p>
    <w:p w14:paraId="0111A024" w14:textId="1EE6190B" w:rsidR="00A26BF0" w:rsidRDefault="00A26BF0" w:rsidP="00A26BF0">
      <w:pPr>
        <w:pStyle w:val="XML"/>
      </w:pPr>
      <w:r>
        <w:t>}</w:t>
      </w:r>
    </w:p>
    <w:p w14:paraId="7C5B7297" w14:textId="77777777" w:rsidR="00A26BF0" w:rsidRDefault="00A26BF0" w:rsidP="00A26BF0">
      <w:pPr>
        <w:pStyle w:val="XML"/>
      </w:pPr>
    </w:p>
    <w:p w14:paraId="5B358602" w14:textId="5B480284" w:rsidR="00A26BF0" w:rsidRDefault="00A26BF0" w:rsidP="76E9CD23">
      <w:proofErr w:type="spellStart"/>
      <w:r>
        <w:t>TransportCancelResponse</w:t>
      </w:r>
      <w:proofErr w:type="spellEnd"/>
    </w:p>
    <w:p w14:paraId="399BD739" w14:textId="77777777" w:rsidR="00E87DF2" w:rsidRPr="00E87DF2" w:rsidRDefault="00E87DF2" w:rsidP="00E87DF2">
      <w:pPr>
        <w:pStyle w:val="XML"/>
        <w:rPr>
          <w:lang w:val="en-US"/>
        </w:rPr>
      </w:pPr>
      <w:r w:rsidRPr="00E87DF2">
        <w:rPr>
          <w:lang w:val="en-US"/>
        </w:rPr>
        <w:lastRenderedPageBreak/>
        <w:t>{</w:t>
      </w:r>
    </w:p>
    <w:p w14:paraId="2A9C7B47" w14:textId="77777777" w:rsidR="00E87DF2" w:rsidRPr="00E87DF2" w:rsidRDefault="00E87DF2" w:rsidP="00E87DF2">
      <w:pPr>
        <w:pStyle w:val="XML"/>
        <w:rPr>
          <w:lang w:val="en-US"/>
        </w:rPr>
      </w:pPr>
      <w:r w:rsidRPr="00E87DF2">
        <w:rPr>
          <w:lang w:val="en-US"/>
        </w:rPr>
        <w:tab/>
        <w:t>"BookingId": "transport1234",</w:t>
      </w:r>
    </w:p>
    <w:p w14:paraId="503216E7" w14:textId="3E2E8C3A" w:rsidR="00E87DF2" w:rsidRPr="00E87DF2" w:rsidRDefault="00E87DF2" w:rsidP="00E87DF2">
      <w:pPr>
        <w:pStyle w:val="XML"/>
        <w:rPr>
          <w:lang w:val="en-US"/>
        </w:rPr>
      </w:pPr>
      <w:r w:rsidRPr="00E87DF2">
        <w:rPr>
          <w:lang w:val="en-US"/>
        </w:rPr>
        <w:tab/>
        <w:t>"ResponseCode": "</w:t>
      </w:r>
      <w:r>
        <w:rPr>
          <w:lang w:val="en-US"/>
        </w:rPr>
        <w:t>Accepted</w:t>
      </w:r>
      <w:r w:rsidRPr="00E87DF2">
        <w:rPr>
          <w:lang w:val="en-US"/>
        </w:rPr>
        <w:t>"</w:t>
      </w:r>
    </w:p>
    <w:p w14:paraId="2CA57A08" w14:textId="77777777" w:rsidR="00E87DF2" w:rsidRPr="00E87DF2" w:rsidRDefault="00E87DF2" w:rsidP="00E87DF2">
      <w:pPr>
        <w:pStyle w:val="XML"/>
        <w:rPr>
          <w:lang w:val="en-US"/>
        </w:rPr>
      </w:pPr>
      <w:r w:rsidRPr="00E87DF2">
        <w:rPr>
          <w:lang w:val="en-US"/>
        </w:rPr>
        <w:t>}</w:t>
      </w:r>
    </w:p>
    <w:p w14:paraId="74955EF0" w14:textId="216806FD" w:rsidR="00A26BF0" w:rsidRDefault="00A26BF0" w:rsidP="76E9CD23"/>
    <w:p w14:paraId="3F19CFF6" w14:textId="77777777" w:rsidR="00E87DF2" w:rsidRPr="00B44C44" w:rsidRDefault="00E87DF2" w:rsidP="00E87DF2">
      <w:proofErr w:type="spellStart"/>
      <w:r>
        <w:t>TransportStatusRequest</w:t>
      </w:r>
      <w:proofErr w:type="spellEnd"/>
    </w:p>
    <w:p w14:paraId="6A090BBC" w14:textId="77777777" w:rsidR="00E87DF2" w:rsidRPr="00E87DF2" w:rsidRDefault="00E87DF2" w:rsidP="00E87DF2">
      <w:pPr>
        <w:pStyle w:val="XML"/>
        <w:rPr>
          <w:lang w:val="en-US"/>
        </w:rPr>
      </w:pPr>
      <w:r w:rsidRPr="00E87DF2">
        <w:rPr>
          <w:lang w:val="en-US"/>
        </w:rPr>
        <w:t>{</w:t>
      </w:r>
    </w:p>
    <w:p w14:paraId="78141AB6" w14:textId="77777777" w:rsidR="00E87DF2" w:rsidRPr="00E87DF2" w:rsidRDefault="00E87DF2" w:rsidP="00E87DF2">
      <w:pPr>
        <w:pStyle w:val="XML"/>
        <w:rPr>
          <w:lang w:val="en-US"/>
        </w:rPr>
      </w:pPr>
      <w:r w:rsidRPr="00E87DF2">
        <w:rPr>
          <w:lang w:val="en-US"/>
        </w:rPr>
        <w:tab/>
        <w:t>"BookingId": "transport1234",</w:t>
      </w:r>
    </w:p>
    <w:p w14:paraId="3651BC24" w14:textId="77777777" w:rsidR="00E87DF2" w:rsidRPr="00E87DF2" w:rsidRDefault="00E87DF2" w:rsidP="00E87DF2">
      <w:pPr>
        <w:pStyle w:val="XML"/>
        <w:rPr>
          <w:lang w:val="en-US"/>
        </w:rPr>
      </w:pPr>
      <w:r w:rsidRPr="00E87DF2">
        <w:rPr>
          <w:lang w:val="en-US"/>
        </w:rPr>
        <w:tab/>
        <w:t>"Status": "DrivingToPickup",</w:t>
      </w:r>
    </w:p>
    <w:p w14:paraId="78AB8D03" w14:textId="77777777" w:rsidR="00E87DF2" w:rsidRPr="00E87DF2" w:rsidRDefault="00E87DF2" w:rsidP="00E87DF2">
      <w:pPr>
        <w:pStyle w:val="XML"/>
        <w:rPr>
          <w:lang w:val="en-US"/>
        </w:rPr>
      </w:pPr>
      <w:r w:rsidRPr="00E87DF2">
        <w:rPr>
          <w:lang w:val="en-US"/>
        </w:rPr>
        <w:tab/>
        <w:t>"StatusTime": "2021-07-08T15:10:46.4198383+02:00",</w:t>
      </w:r>
    </w:p>
    <w:p w14:paraId="684DA76B" w14:textId="77777777" w:rsidR="00E87DF2" w:rsidRPr="00E87DF2" w:rsidRDefault="00E87DF2" w:rsidP="00E87DF2">
      <w:pPr>
        <w:pStyle w:val="XML"/>
        <w:rPr>
          <w:lang w:val="en-US"/>
        </w:rPr>
      </w:pPr>
      <w:r w:rsidRPr="00E87DF2">
        <w:rPr>
          <w:lang w:val="en-US"/>
        </w:rPr>
        <w:tab/>
        <w:t>"Longitude": -97.56113600835092,</w:t>
      </w:r>
    </w:p>
    <w:p w14:paraId="061CB37A" w14:textId="77777777" w:rsidR="00E87DF2" w:rsidRPr="00E87DF2" w:rsidRDefault="00E87DF2" w:rsidP="00E87DF2">
      <w:pPr>
        <w:pStyle w:val="XML"/>
        <w:rPr>
          <w:lang w:val="en-US"/>
        </w:rPr>
      </w:pPr>
      <w:r w:rsidRPr="00E87DF2">
        <w:rPr>
          <w:lang w:val="en-US"/>
        </w:rPr>
        <w:tab/>
        <w:t>"Latitude": 39.36211732852723,</w:t>
      </w:r>
    </w:p>
    <w:p w14:paraId="161E0F9D" w14:textId="77777777" w:rsidR="00E87DF2" w:rsidRPr="00E87DF2" w:rsidRDefault="00E87DF2" w:rsidP="00E87DF2">
      <w:pPr>
        <w:pStyle w:val="XML"/>
        <w:rPr>
          <w:lang w:val="en-US"/>
        </w:rPr>
      </w:pPr>
      <w:r w:rsidRPr="00E87DF2">
        <w:rPr>
          <w:lang w:val="en-US"/>
        </w:rPr>
        <w:tab/>
        <w:t>"EstimatedArrivalAtPickup": "2021-07-08T15:33:46.4228384+02:00",</w:t>
      </w:r>
    </w:p>
    <w:p w14:paraId="1A49A7AB" w14:textId="77777777" w:rsidR="00E87DF2" w:rsidRPr="00E87DF2" w:rsidRDefault="00E87DF2" w:rsidP="00E87DF2">
      <w:pPr>
        <w:pStyle w:val="XML"/>
        <w:rPr>
          <w:lang w:val="en-US"/>
        </w:rPr>
      </w:pPr>
      <w:r w:rsidRPr="00E87DF2">
        <w:rPr>
          <w:lang w:val="en-US"/>
        </w:rPr>
        <w:tab/>
        <w:t>"EstimatedArrivalAtDestination": "2021-07-08T15:58:46.4228384+02:00",</w:t>
      </w:r>
    </w:p>
    <w:p w14:paraId="16B2165A" w14:textId="77777777" w:rsidR="00E87DF2" w:rsidRDefault="00E87DF2" w:rsidP="00E87DF2">
      <w:pPr>
        <w:pStyle w:val="XML"/>
      </w:pPr>
      <w:r w:rsidRPr="00E87DF2">
        <w:rPr>
          <w:lang w:val="en-US"/>
        </w:rPr>
        <w:tab/>
      </w:r>
      <w:r>
        <w:t>"ExternalUser": "DummyUser"</w:t>
      </w:r>
    </w:p>
    <w:p w14:paraId="3C4C8FD7" w14:textId="09949CE7" w:rsidR="00E87DF2" w:rsidRDefault="00E87DF2" w:rsidP="00E87DF2">
      <w:pPr>
        <w:pStyle w:val="XML"/>
      </w:pPr>
      <w:r>
        <w:t>}</w:t>
      </w:r>
    </w:p>
    <w:p w14:paraId="2554021E" w14:textId="77777777" w:rsidR="00C468AD" w:rsidRDefault="00C468AD" w:rsidP="00E87DF2">
      <w:pPr>
        <w:pStyle w:val="XML"/>
      </w:pPr>
    </w:p>
    <w:p w14:paraId="637641ED" w14:textId="1848DDF8" w:rsidR="00A26BF0" w:rsidRDefault="00E87DF2" w:rsidP="76E9CD23">
      <w:proofErr w:type="spellStart"/>
      <w:r>
        <w:t>TransportStatusResponse</w:t>
      </w:r>
      <w:proofErr w:type="spellEnd"/>
    </w:p>
    <w:p w14:paraId="4B042E9D" w14:textId="77777777" w:rsidR="00C468AD" w:rsidRDefault="00C468AD" w:rsidP="00C468AD">
      <w:pPr>
        <w:pStyle w:val="XML"/>
      </w:pPr>
      <w:r>
        <w:t>{</w:t>
      </w:r>
    </w:p>
    <w:p w14:paraId="7A7D20D6" w14:textId="77777777" w:rsidR="00C468AD" w:rsidRDefault="00C468AD" w:rsidP="00C468AD">
      <w:pPr>
        <w:pStyle w:val="XML"/>
      </w:pPr>
      <w:r>
        <w:tab/>
        <w:t>"BookingId": "transport1234",</w:t>
      </w:r>
    </w:p>
    <w:p w14:paraId="2D61AFD9" w14:textId="77777777" w:rsidR="00C468AD" w:rsidRDefault="00C468AD" w:rsidP="00C468AD">
      <w:pPr>
        <w:pStyle w:val="XML"/>
      </w:pPr>
      <w:r>
        <w:tab/>
        <w:t>"ResponseCode": "Accepted"</w:t>
      </w:r>
    </w:p>
    <w:p w14:paraId="3E783F25" w14:textId="17A3E649" w:rsidR="00E430B7" w:rsidRDefault="00C468AD" w:rsidP="00C468AD">
      <w:pPr>
        <w:pStyle w:val="XML"/>
      </w:pPr>
      <w:r>
        <w:t>}</w:t>
      </w:r>
    </w:p>
    <w:p w14:paraId="01CA4BA6" w14:textId="77777777" w:rsidR="00E430B7" w:rsidRDefault="00E430B7" w:rsidP="76E9CD23">
      <w:pPr>
        <w:rPr>
          <w:szCs w:val="20"/>
        </w:rPr>
      </w:pPr>
    </w:p>
    <w:sectPr w:rsidR="00E430B7" w:rsidSect="0076473D">
      <w:footerReference w:type="even" r:id="rId11"/>
      <w:footerReference w:type="default" r:id="rId12"/>
      <w:pgSz w:w="11907" w:h="16839" w:code="9"/>
      <w:pgMar w:top="1440" w:right="1134" w:bottom="737" w:left="1134" w:header="624" w:footer="28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35C87" w14:textId="77777777" w:rsidR="002A7018" w:rsidRDefault="002A7018" w:rsidP="00EB760D">
      <w:r>
        <w:separator/>
      </w:r>
    </w:p>
    <w:p w14:paraId="6D317B09" w14:textId="77777777" w:rsidR="002A7018" w:rsidRDefault="002A7018" w:rsidP="00EB760D"/>
    <w:p w14:paraId="1E49F9DD" w14:textId="77777777" w:rsidR="002A7018" w:rsidRDefault="002A7018" w:rsidP="00EB760D"/>
  </w:endnote>
  <w:endnote w:type="continuationSeparator" w:id="0">
    <w:p w14:paraId="75DAE032" w14:textId="77777777" w:rsidR="002A7018" w:rsidRDefault="002A7018" w:rsidP="00EB760D">
      <w:r>
        <w:continuationSeparator/>
      </w:r>
    </w:p>
    <w:p w14:paraId="68D7D66C" w14:textId="77777777" w:rsidR="002A7018" w:rsidRDefault="002A7018" w:rsidP="00EB760D"/>
    <w:p w14:paraId="3B49DB9B" w14:textId="77777777" w:rsidR="002A7018" w:rsidRDefault="002A7018" w:rsidP="00EB76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73"/>
      <w:gridCol w:w="4751"/>
    </w:tblGrid>
    <w:tr w:rsidR="00E42C48" w14:paraId="50AF8E49" w14:textId="77777777" w:rsidTr="00610B9A">
      <w:trPr>
        <w:jc w:val="center"/>
      </w:trPr>
      <w:tc>
        <w:tcPr>
          <w:tcW w:w="3923" w:type="dxa"/>
          <w:tcBorders>
            <w:left w:val="single" w:sz="12" w:space="0" w:color="348C41"/>
          </w:tcBorders>
          <w:vAlign w:val="center"/>
        </w:tcPr>
        <w:p w14:paraId="68323571" w14:textId="77777777" w:rsidR="00E42C48" w:rsidRDefault="00E42C48" w:rsidP="00EB760D">
          <w:pPr>
            <w:pStyle w:val="Footer"/>
          </w:pPr>
          <w:r>
            <w:fldChar w:fldCharType="begin"/>
          </w:r>
          <w:r>
            <w:instrText xml:space="preserve"> PAGE   \* MERGEFORMAT </w:instrText>
          </w:r>
          <w:r>
            <w:fldChar w:fldCharType="separate"/>
          </w:r>
          <w:r>
            <w:rPr>
              <w:noProof/>
            </w:rPr>
            <w:t>2</w:t>
          </w:r>
          <w:r>
            <w:rPr>
              <w:noProof/>
            </w:rPr>
            <w:fldChar w:fldCharType="end"/>
          </w:r>
        </w:p>
      </w:tc>
      <w:tc>
        <w:tcPr>
          <w:tcW w:w="3824" w:type="dxa"/>
          <w:vAlign w:val="center"/>
        </w:tcPr>
        <w:p w14:paraId="6939278F" w14:textId="77777777" w:rsidR="00E42C48" w:rsidRDefault="00E42C48" w:rsidP="00EB760D">
          <w:pPr>
            <w:pStyle w:val="Footer"/>
          </w:pPr>
          <w:r>
            <w:t xml:space="preserve">© 2015 Logis A/S </w:t>
          </w:r>
        </w:p>
      </w:tc>
    </w:tr>
  </w:tbl>
  <w:p w14:paraId="79F27197" w14:textId="77777777" w:rsidR="00E42C48" w:rsidRDefault="00E42C48" w:rsidP="00EB760D">
    <w:pPr>
      <w:pStyle w:val="Footer"/>
    </w:pPr>
  </w:p>
  <w:p w14:paraId="64FC9D59" w14:textId="77777777" w:rsidR="00E42C48" w:rsidRDefault="00E42C48" w:rsidP="00EB760D"/>
  <w:p w14:paraId="4A2D43F6" w14:textId="77777777" w:rsidR="00E42C48" w:rsidRDefault="00E42C48" w:rsidP="00EB760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74"/>
      <w:gridCol w:w="4750"/>
    </w:tblGrid>
    <w:tr w:rsidR="00E42C48" w14:paraId="7739D4C1" w14:textId="77777777" w:rsidTr="001F2C36">
      <w:trPr>
        <w:jc w:val="center"/>
      </w:trPr>
      <w:tc>
        <w:tcPr>
          <w:tcW w:w="3916" w:type="dxa"/>
          <w:vAlign w:val="center"/>
        </w:tcPr>
        <w:p w14:paraId="01FB7CAE" w14:textId="460A8A41" w:rsidR="00E42C48" w:rsidRDefault="00E42C48" w:rsidP="00394D49">
          <w:pPr>
            <w:pStyle w:val="Footer"/>
          </w:pPr>
          <w:r>
            <w:t>© 20</w:t>
          </w:r>
          <w:r w:rsidR="00D03213">
            <w:t>21</w:t>
          </w:r>
          <w:r>
            <w:t xml:space="preserve"> Logis Solutions</w:t>
          </w:r>
        </w:p>
      </w:tc>
      <w:tc>
        <w:tcPr>
          <w:tcW w:w="3816" w:type="dxa"/>
          <w:tcBorders>
            <w:right w:val="single" w:sz="12" w:space="0" w:color="3980BA" w:themeColor="accent6"/>
          </w:tcBorders>
          <w:vAlign w:val="center"/>
        </w:tcPr>
        <w:p w14:paraId="27EAD6A9" w14:textId="77777777" w:rsidR="00E42C48" w:rsidRDefault="00E42C48" w:rsidP="008312A1">
          <w:pPr>
            <w:pStyle w:val="Footer"/>
            <w:jc w:val="right"/>
          </w:pPr>
          <w:r>
            <w:fldChar w:fldCharType="begin"/>
          </w:r>
          <w:r>
            <w:instrText xml:space="preserve"> PAGE   \* MERGEFORMAT </w:instrText>
          </w:r>
          <w:r>
            <w:fldChar w:fldCharType="separate"/>
          </w:r>
          <w:r w:rsidR="006011FC">
            <w:rPr>
              <w:noProof/>
            </w:rPr>
            <w:t>22</w:t>
          </w:r>
          <w:r>
            <w:rPr>
              <w:noProof/>
            </w:rPr>
            <w:fldChar w:fldCharType="end"/>
          </w:r>
        </w:p>
      </w:tc>
    </w:tr>
  </w:tbl>
  <w:p w14:paraId="00A3EC46" w14:textId="77777777" w:rsidR="00E42C48" w:rsidRDefault="00E42C48" w:rsidP="00EB76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3377F" w14:textId="77777777" w:rsidR="002A7018" w:rsidRDefault="002A7018" w:rsidP="00EB760D">
      <w:r>
        <w:separator/>
      </w:r>
    </w:p>
    <w:p w14:paraId="41F4D688" w14:textId="77777777" w:rsidR="002A7018" w:rsidRDefault="002A7018" w:rsidP="00EB760D"/>
    <w:p w14:paraId="68D6FF9D" w14:textId="77777777" w:rsidR="002A7018" w:rsidRDefault="002A7018" w:rsidP="00EB760D"/>
  </w:footnote>
  <w:footnote w:type="continuationSeparator" w:id="0">
    <w:p w14:paraId="2B03EB0C" w14:textId="77777777" w:rsidR="002A7018" w:rsidRDefault="002A7018" w:rsidP="00EB760D">
      <w:r>
        <w:continuationSeparator/>
      </w:r>
    </w:p>
    <w:p w14:paraId="505CF311" w14:textId="77777777" w:rsidR="002A7018" w:rsidRDefault="002A7018" w:rsidP="00EB760D"/>
    <w:p w14:paraId="18E5A680" w14:textId="77777777" w:rsidR="002A7018" w:rsidRDefault="002A7018" w:rsidP="00EB760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909A2"/>
    <w:multiLevelType w:val="hybridMultilevel"/>
    <w:tmpl w:val="8C90E2B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E28347C"/>
    <w:multiLevelType w:val="multilevel"/>
    <w:tmpl w:val="9F48F7E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none"/>
      <w:pStyle w:val="Heading4"/>
      <w:lvlText w:val=""/>
      <w:lvlJc w:val="left"/>
      <w:pPr>
        <w:ind w:left="864" w:hanging="864"/>
      </w:pPr>
      <w:rPr>
        <w:rFonts w:hint="default"/>
      </w:rPr>
    </w:lvl>
    <w:lvl w:ilvl="4">
      <w:start w:val="1"/>
      <w:numFmt w:val="none"/>
      <w:pStyle w:val="Heading5"/>
      <w:lvlText w:val=""/>
      <w:lvlJc w:val="left"/>
      <w:pPr>
        <w:ind w:left="1008" w:hanging="1008"/>
      </w:pPr>
      <w:rPr>
        <w:rFonts w:hint="default"/>
      </w:rPr>
    </w:lvl>
    <w:lvl w:ilvl="5">
      <w:start w:val="1"/>
      <w:numFmt w:val="none"/>
      <w:pStyle w:val="Heading6"/>
      <w:lvlText w:val=""/>
      <w:lvlJc w:val="left"/>
      <w:pPr>
        <w:ind w:left="1152" w:hanging="1152"/>
      </w:pPr>
      <w:rPr>
        <w:rFonts w:hint="default"/>
      </w:rPr>
    </w:lvl>
    <w:lvl w:ilvl="6">
      <w:start w:val="1"/>
      <w:numFmt w:val="none"/>
      <w:pStyle w:val="Heading7"/>
      <w:lvlText w:val=""/>
      <w:lvlJc w:val="left"/>
      <w:pPr>
        <w:ind w:left="1296" w:hanging="1296"/>
      </w:pPr>
      <w:rPr>
        <w:rFonts w:hint="default"/>
      </w:rPr>
    </w:lvl>
    <w:lvl w:ilvl="7">
      <w:start w:val="1"/>
      <w:numFmt w:val="none"/>
      <w:pStyle w:val="Heading8"/>
      <w:lvlText w:val=""/>
      <w:lvlJc w:val="left"/>
      <w:pPr>
        <w:ind w:left="1440" w:hanging="1440"/>
      </w:pPr>
      <w:rPr>
        <w:rFonts w:hint="default"/>
      </w:rPr>
    </w:lvl>
    <w:lvl w:ilvl="8">
      <w:start w:val="1"/>
      <w:numFmt w:val="none"/>
      <w:pStyle w:val="Heading9"/>
      <w:lvlText w:val=""/>
      <w:lvlJc w:val="left"/>
      <w:pPr>
        <w:ind w:left="1584" w:hanging="1584"/>
      </w:pPr>
      <w:rPr>
        <w:rFonts w:hint="default"/>
      </w:rPr>
    </w:lvl>
  </w:abstractNum>
  <w:abstractNum w:abstractNumId="2" w15:restartNumberingAfterBreak="0">
    <w:nsid w:val="136F2B32"/>
    <w:multiLevelType w:val="multilevel"/>
    <w:tmpl w:val="818C73F4"/>
    <w:lvl w:ilvl="0">
      <w:start w:val="1"/>
      <w:numFmt w:val="upperLetter"/>
      <w:pStyle w:val="Appendixh1"/>
      <w:lvlText w:val="%1"/>
      <w:lvlJc w:val="left"/>
      <w:pPr>
        <w:ind w:left="0" w:firstLine="0"/>
      </w:pPr>
      <w:rPr>
        <w:rFonts w:hint="default"/>
      </w:rPr>
    </w:lvl>
    <w:lvl w:ilvl="1">
      <w:start w:val="1"/>
      <w:numFmt w:val="decimal"/>
      <w:pStyle w:val="Appendixh2"/>
      <w:lvlText w:val="%1. %2."/>
      <w:lvlJc w:val="left"/>
      <w:pPr>
        <w:ind w:left="0" w:firstLine="0"/>
      </w:pPr>
      <w:rPr>
        <w:rFonts w:hint="default"/>
      </w:rPr>
    </w:lvl>
    <w:lvl w:ilvl="2">
      <w:start w:val="1"/>
      <w:numFmt w:val="decimal"/>
      <w:pStyle w:val="Appendixh3"/>
      <w:lvlText w:val="%1.%2.%3"/>
      <w:lvlJc w:val="left"/>
      <w:pPr>
        <w:ind w:left="0" w:firstLine="0"/>
      </w:pPr>
      <w:rPr>
        <w:rFonts w:hint="default"/>
      </w:rPr>
    </w:lvl>
    <w:lvl w:ilvl="3">
      <w:start w:val="1"/>
      <w:numFmt w:val="decimal"/>
      <w:lvlText w:val="%1.%2.%3.%4"/>
      <w:lvlJc w:val="left"/>
      <w:pPr>
        <w:tabs>
          <w:tab w:val="num" w:pos="216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righ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right"/>
      <w:pPr>
        <w:ind w:left="0" w:firstLine="0"/>
      </w:pPr>
      <w:rPr>
        <w:rFonts w:hint="default"/>
      </w:rPr>
    </w:lvl>
  </w:abstractNum>
  <w:abstractNum w:abstractNumId="3" w15:restartNumberingAfterBreak="0">
    <w:nsid w:val="13C0A0FB"/>
    <w:multiLevelType w:val="multilevel"/>
    <w:tmpl w:val="69B6EA48"/>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193331A"/>
    <w:multiLevelType w:val="multilevel"/>
    <w:tmpl w:val="7BD0720C"/>
    <w:styleLink w:val="Appendixheadings"/>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70D44C1"/>
    <w:multiLevelType w:val="hybridMultilevel"/>
    <w:tmpl w:val="B87C0C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B6342CB"/>
    <w:multiLevelType w:val="hybridMultilevel"/>
    <w:tmpl w:val="A64E6F9A"/>
    <w:lvl w:ilvl="0" w:tplc="B48006E2">
      <w:start w:val="1"/>
      <w:numFmt w:val="bullet"/>
      <w:pStyle w:val="BulletedList"/>
      <w:lvlText w:val=""/>
      <w:lvlJc w:val="left"/>
      <w:pPr>
        <w:ind w:left="720" w:firstLine="360"/>
      </w:pPr>
      <w:rPr>
        <w:rFonts w:ascii="Symbol" w:hAnsi="Symbol" w:hint="default"/>
        <w:b w:val="0"/>
        <w:i w:val="0"/>
        <w:smallCaps w:val="0"/>
        <w:strike w:val="0"/>
        <w:color w:val="000000"/>
        <w:sz w:val="20"/>
        <w:highlight w:val="none"/>
        <w:u w:val="none"/>
        <w:vertAlign w:val="baseline"/>
      </w:rPr>
    </w:lvl>
    <w:lvl w:ilvl="1" w:tplc="85347FB6">
      <w:start w:val="1"/>
      <w:numFmt w:val="bullet"/>
      <w:lvlText w:val="○"/>
      <w:lvlJc w:val="left"/>
      <w:pPr>
        <w:ind w:left="1440" w:firstLine="1080"/>
      </w:pPr>
      <w:rPr>
        <w:rFonts w:ascii="Calibri" w:eastAsia="Calibri" w:hAnsi="Calibri" w:cs="Calibri"/>
        <w:b w:val="0"/>
        <w:i w:val="0"/>
        <w:smallCaps w:val="0"/>
        <w:strike w:val="0"/>
        <w:color w:val="000000"/>
        <w:sz w:val="22"/>
        <w:highlight w:val="none"/>
        <w:u w:val="none"/>
        <w:vertAlign w:val="baseline"/>
      </w:rPr>
    </w:lvl>
    <w:lvl w:ilvl="2" w:tplc="D4CC5312">
      <w:start w:val="1"/>
      <w:numFmt w:val="bullet"/>
      <w:lvlText w:val="■"/>
      <w:lvlJc w:val="left"/>
      <w:pPr>
        <w:ind w:left="2160" w:firstLine="1800"/>
      </w:pPr>
      <w:rPr>
        <w:rFonts w:ascii="Calibri" w:eastAsia="Calibri" w:hAnsi="Calibri" w:cs="Calibri"/>
        <w:b w:val="0"/>
        <w:i w:val="0"/>
        <w:smallCaps w:val="0"/>
        <w:strike w:val="0"/>
        <w:color w:val="000000"/>
        <w:sz w:val="22"/>
        <w:highlight w:val="none"/>
        <w:u w:val="none"/>
        <w:vertAlign w:val="baseline"/>
      </w:rPr>
    </w:lvl>
    <w:lvl w:ilvl="3" w:tplc="4596061C">
      <w:start w:val="1"/>
      <w:numFmt w:val="bullet"/>
      <w:lvlText w:val="●"/>
      <w:lvlJc w:val="left"/>
      <w:pPr>
        <w:ind w:left="2880" w:firstLine="2520"/>
      </w:pPr>
      <w:rPr>
        <w:rFonts w:ascii="Calibri" w:eastAsia="Calibri" w:hAnsi="Calibri" w:cs="Calibri"/>
        <w:b w:val="0"/>
        <w:i w:val="0"/>
        <w:smallCaps w:val="0"/>
        <w:strike w:val="0"/>
        <w:color w:val="000000"/>
        <w:sz w:val="22"/>
        <w:highlight w:val="none"/>
        <w:u w:val="none"/>
        <w:vertAlign w:val="baseline"/>
      </w:rPr>
    </w:lvl>
    <w:lvl w:ilvl="4" w:tplc="D5780C76">
      <w:start w:val="1"/>
      <w:numFmt w:val="bullet"/>
      <w:lvlText w:val="○"/>
      <w:lvlJc w:val="left"/>
      <w:pPr>
        <w:ind w:left="3600" w:firstLine="3240"/>
      </w:pPr>
      <w:rPr>
        <w:rFonts w:ascii="Calibri" w:eastAsia="Calibri" w:hAnsi="Calibri" w:cs="Calibri"/>
        <w:b w:val="0"/>
        <w:i w:val="0"/>
        <w:smallCaps w:val="0"/>
        <w:strike w:val="0"/>
        <w:color w:val="000000"/>
        <w:sz w:val="22"/>
        <w:highlight w:val="none"/>
        <w:u w:val="none"/>
        <w:vertAlign w:val="baseline"/>
      </w:rPr>
    </w:lvl>
    <w:lvl w:ilvl="5" w:tplc="7E260168">
      <w:start w:val="1"/>
      <w:numFmt w:val="bullet"/>
      <w:lvlText w:val="■"/>
      <w:lvlJc w:val="left"/>
      <w:pPr>
        <w:ind w:left="4320" w:firstLine="3960"/>
      </w:pPr>
      <w:rPr>
        <w:rFonts w:ascii="Calibri" w:eastAsia="Calibri" w:hAnsi="Calibri" w:cs="Calibri"/>
        <w:b w:val="0"/>
        <w:i w:val="0"/>
        <w:smallCaps w:val="0"/>
        <w:strike w:val="0"/>
        <w:color w:val="000000"/>
        <w:sz w:val="22"/>
        <w:highlight w:val="none"/>
        <w:u w:val="none"/>
        <w:vertAlign w:val="baseline"/>
      </w:rPr>
    </w:lvl>
    <w:lvl w:ilvl="6" w:tplc="42FAD404">
      <w:start w:val="1"/>
      <w:numFmt w:val="bullet"/>
      <w:lvlText w:val="●"/>
      <w:lvlJc w:val="left"/>
      <w:pPr>
        <w:ind w:left="5040" w:firstLine="4680"/>
      </w:pPr>
      <w:rPr>
        <w:rFonts w:ascii="Calibri" w:eastAsia="Calibri" w:hAnsi="Calibri" w:cs="Calibri"/>
        <w:b w:val="0"/>
        <w:i w:val="0"/>
        <w:smallCaps w:val="0"/>
        <w:strike w:val="0"/>
        <w:color w:val="000000"/>
        <w:sz w:val="22"/>
        <w:highlight w:val="none"/>
        <w:u w:val="none"/>
        <w:vertAlign w:val="baseline"/>
      </w:rPr>
    </w:lvl>
    <w:lvl w:ilvl="7" w:tplc="3EE2C444">
      <w:start w:val="1"/>
      <w:numFmt w:val="bullet"/>
      <w:lvlText w:val="○"/>
      <w:lvlJc w:val="left"/>
      <w:pPr>
        <w:ind w:left="5760" w:firstLine="5400"/>
      </w:pPr>
      <w:rPr>
        <w:rFonts w:ascii="Calibri" w:eastAsia="Calibri" w:hAnsi="Calibri" w:cs="Calibri"/>
        <w:b w:val="0"/>
        <w:i w:val="0"/>
        <w:smallCaps w:val="0"/>
        <w:strike w:val="0"/>
        <w:color w:val="000000"/>
        <w:sz w:val="22"/>
        <w:highlight w:val="none"/>
        <w:u w:val="none"/>
        <w:vertAlign w:val="baseline"/>
      </w:rPr>
    </w:lvl>
    <w:lvl w:ilvl="8" w:tplc="17E02F2C">
      <w:start w:val="1"/>
      <w:numFmt w:val="bullet"/>
      <w:lvlText w:val="■"/>
      <w:lvlJc w:val="left"/>
      <w:pPr>
        <w:ind w:left="6480" w:firstLine="6120"/>
      </w:pPr>
      <w:rPr>
        <w:rFonts w:ascii="Calibri" w:eastAsia="Calibri" w:hAnsi="Calibri" w:cs="Calibri"/>
        <w:b w:val="0"/>
        <w:i w:val="0"/>
        <w:smallCaps w:val="0"/>
        <w:strike w:val="0"/>
        <w:color w:val="000000"/>
        <w:sz w:val="22"/>
        <w:highlight w:val="none"/>
        <w:u w:val="none"/>
        <w:vertAlign w:val="baseline"/>
      </w:rPr>
    </w:lvl>
  </w:abstractNum>
  <w:abstractNum w:abstractNumId="7" w15:restartNumberingAfterBreak="0">
    <w:nsid w:val="30B82EA5"/>
    <w:multiLevelType w:val="hybridMultilevel"/>
    <w:tmpl w:val="77BAA0D8"/>
    <w:lvl w:ilvl="0" w:tplc="20A6E7B2">
      <w:start w:val="1"/>
      <w:numFmt w:val="bullet"/>
      <w:pStyle w:val="ListParagraph"/>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556434D1"/>
    <w:multiLevelType w:val="hybridMultilevel"/>
    <w:tmpl w:val="F8ECF8B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5D1002B1"/>
    <w:multiLevelType w:val="hybridMultilevel"/>
    <w:tmpl w:val="BBD0915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5F5F7C66"/>
    <w:multiLevelType w:val="hybridMultilevel"/>
    <w:tmpl w:val="6E309E8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471099333">
    <w:abstractNumId w:val="3"/>
  </w:num>
  <w:num w:numId="2" w16cid:durableId="951976832">
    <w:abstractNumId w:val="1"/>
  </w:num>
  <w:num w:numId="3" w16cid:durableId="1543980389">
    <w:abstractNumId w:val="4"/>
  </w:num>
  <w:num w:numId="4" w16cid:durableId="363677466">
    <w:abstractNumId w:val="2"/>
  </w:num>
  <w:num w:numId="5" w16cid:durableId="1645546942">
    <w:abstractNumId w:val="7"/>
  </w:num>
  <w:num w:numId="6" w16cid:durableId="266500414">
    <w:abstractNumId w:val="10"/>
  </w:num>
  <w:num w:numId="7" w16cid:durableId="1907956631">
    <w:abstractNumId w:val="0"/>
  </w:num>
  <w:num w:numId="8" w16cid:durableId="1226603242">
    <w:abstractNumId w:val="8"/>
  </w:num>
  <w:num w:numId="9" w16cid:durableId="1516072701">
    <w:abstractNumId w:val="9"/>
  </w:num>
  <w:num w:numId="10" w16cid:durableId="1921910958">
    <w:abstractNumId w:val="6"/>
  </w:num>
  <w:num w:numId="11" w16cid:durableId="1207721004">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50F"/>
    <w:rsid w:val="000109A2"/>
    <w:rsid w:val="0002250D"/>
    <w:rsid w:val="00023ABA"/>
    <w:rsid w:val="00023B38"/>
    <w:rsid w:val="00031B80"/>
    <w:rsid w:val="00034B5D"/>
    <w:rsid w:val="00034FCB"/>
    <w:rsid w:val="00050F72"/>
    <w:rsid w:val="00065D59"/>
    <w:rsid w:val="00075086"/>
    <w:rsid w:val="00081212"/>
    <w:rsid w:val="00081B35"/>
    <w:rsid w:val="00095F20"/>
    <w:rsid w:val="000A04AF"/>
    <w:rsid w:val="000A0964"/>
    <w:rsid w:val="000A387D"/>
    <w:rsid w:val="000D7000"/>
    <w:rsid w:val="000F491F"/>
    <w:rsid w:val="00113F7E"/>
    <w:rsid w:val="00134376"/>
    <w:rsid w:val="001441EA"/>
    <w:rsid w:val="00151E1B"/>
    <w:rsid w:val="00152B89"/>
    <w:rsid w:val="00162104"/>
    <w:rsid w:val="0017092B"/>
    <w:rsid w:val="0017114C"/>
    <w:rsid w:val="00171FDF"/>
    <w:rsid w:val="001750AF"/>
    <w:rsid w:val="001762E1"/>
    <w:rsid w:val="00180E62"/>
    <w:rsid w:val="00190AB0"/>
    <w:rsid w:val="0019497B"/>
    <w:rsid w:val="001B2981"/>
    <w:rsid w:val="001C600C"/>
    <w:rsid w:val="001C6AF7"/>
    <w:rsid w:val="001D2367"/>
    <w:rsid w:val="001D52FE"/>
    <w:rsid w:val="001D5882"/>
    <w:rsid w:val="001F2C36"/>
    <w:rsid w:val="002346CB"/>
    <w:rsid w:val="0023533F"/>
    <w:rsid w:val="00243881"/>
    <w:rsid w:val="002751E6"/>
    <w:rsid w:val="002A7018"/>
    <w:rsid w:val="002B2B10"/>
    <w:rsid w:val="002B5CE3"/>
    <w:rsid w:val="002C3280"/>
    <w:rsid w:val="002C7370"/>
    <w:rsid w:val="002E0357"/>
    <w:rsid w:val="00303FB9"/>
    <w:rsid w:val="00310CFD"/>
    <w:rsid w:val="0031166F"/>
    <w:rsid w:val="00332AB7"/>
    <w:rsid w:val="00335EA5"/>
    <w:rsid w:val="00342699"/>
    <w:rsid w:val="00344D30"/>
    <w:rsid w:val="003563D2"/>
    <w:rsid w:val="00362BCA"/>
    <w:rsid w:val="00372740"/>
    <w:rsid w:val="00383A44"/>
    <w:rsid w:val="00387708"/>
    <w:rsid w:val="003931AC"/>
    <w:rsid w:val="00394D49"/>
    <w:rsid w:val="003B009F"/>
    <w:rsid w:val="003B0FED"/>
    <w:rsid w:val="003C34EE"/>
    <w:rsid w:val="003C7518"/>
    <w:rsid w:val="003D5892"/>
    <w:rsid w:val="003D608D"/>
    <w:rsid w:val="003D7311"/>
    <w:rsid w:val="003E13C1"/>
    <w:rsid w:val="003F0281"/>
    <w:rsid w:val="003F28EE"/>
    <w:rsid w:val="00402D89"/>
    <w:rsid w:val="00410BD0"/>
    <w:rsid w:val="00410BFA"/>
    <w:rsid w:val="004132E8"/>
    <w:rsid w:val="00415F5C"/>
    <w:rsid w:val="00442EB6"/>
    <w:rsid w:val="00443868"/>
    <w:rsid w:val="00455AEC"/>
    <w:rsid w:val="004735D7"/>
    <w:rsid w:val="0047424D"/>
    <w:rsid w:val="00491B94"/>
    <w:rsid w:val="00494A06"/>
    <w:rsid w:val="004A1B1E"/>
    <w:rsid w:val="004B5BED"/>
    <w:rsid w:val="004D05EE"/>
    <w:rsid w:val="004D3396"/>
    <w:rsid w:val="004E6726"/>
    <w:rsid w:val="004E71F2"/>
    <w:rsid w:val="005048CA"/>
    <w:rsid w:val="005342F2"/>
    <w:rsid w:val="00543E27"/>
    <w:rsid w:val="00544EDD"/>
    <w:rsid w:val="0055779B"/>
    <w:rsid w:val="005644D3"/>
    <w:rsid w:val="005778C6"/>
    <w:rsid w:val="005A30A8"/>
    <w:rsid w:val="005C06E8"/>
    <w:rsid w:val="005C34D7"/>
    <w:rsid w:val="005D20ED"/>
    <w:rsid w:val="005D3470"/>
    <w:rsid w:val="005E3406"/>
    <w:rsid w:val="005E7787"/>
    <w:rsid w:val="006011FC"/>
    <w:rsid w:val="00603396"/>
    <w:rsid w:val="006070C5"/>
    <w:rsid w:val="00610B9A"/>
    <w:rsid w:val="00617174"/>
    <w:rsid w:val="006405B5"/>
    <w:rsid w:val="00643C77"/>
    <w:rsid w:val="00661C10"/>
    <w:rsid w:val="00672408"/>
    <w:rsid w:val="00681E32"/>
    <w:rsid w:val="006B5594"/>
    <w:rsid w:val="006C570E"/>
    <w:rsid w:val="006F0EA8"/>
    <w:rsid w:val="006F6C4B"/>
    <w:rsid w:val="00700C42"/>
    <w:rsid w:val="0070310C"/>
    <w:rsid w:val="00714654"/>
    <w:rsid w:val="00727DD3"/>
    <w:rsid w:val="0076473D"/>
    <w:rsid w:val="00780158"/>
    <w:rsid w:val="00782E0A"/>
    <w:rsid w:val="00794C89"/>
    <w:rsid w:val="007A4132"/>
    <w:rsid w:val="007C1677"/>
    <w:rsid w:val="007D25E0"/>
    <w:rsid w:val="007D6C5C"/>
    <w:rsid w:val="00801555"/>
    <w:rsid w:val="00805D58"/>
    <w:rsid w:val="00812344"/>
    <w:rsid w:val="008156CC"/>
    <w:rsid w:val="00817938"/>
    <w:rsid w:val="00827A99"/>
    <w:rsid w:val="008312A1"/>
    <w:rsid w:val="00833EF6"/>
    <w:rsid w:val="0083740E"/>
    <w:rsid w:val="0084169A"/>
    <w:rsid w:val="00863B0A"/>
    <w:rsid w:val="008752CF"/>
    <w:rsid w:val="00876DD8"/>
    <w:rsid w:val="00881885"/>
    <w:rsid w:val="00884EBF"/>
    <w:rsid w:val="008969C5"/>
    <w:rsid w:val="0089737B"/>
    <w:rsid w:val="008A0E04"/>
    <w:rsid w:val="008D4571"/>
    <w:rsid w:val="008D619F"/>
    <w:rsid w:val="008E7724"/>
    <w:rsid w:val="008E7A34"/>
    <w:rsid w:val="008F2EBB"/>
    <w:rsid w:val="00905A2F"/>
    <w:rsid w:val="009115B1"/>
    <w:rsid w:val="00911F5E"/>
    <w:rsid w:val="00913BF8"/>
    <w:rsid w:val="00920329"/>
    <w:rsid w:val="009272C9"/>
    <w:rsid w:val="00937601"/>
    <w:rsid w:val="009459D5"/>
    <w:rsid w:val="00945E95"/>
    <w:rsid w:val="0096170C"/>
    <w:rsid w:val="0097025D"/>
    <w:rsid w:val="00970B6E"/>
    <w:rsid w:val="009B3D15"/>
    <w:rsid w:val="009B409F"/>
    <w:rsid w:val="009C061B"/>
    <w:rsid w:val="009C2AF9"/>
    <w:rsid w:val="009D2501"/>
    <w:rsid w:val="009F7A7E"/>
    <w:rsid w:val="00A05307"/>
    <w:rsid w:val="00A05BBF"/>
    <w:rsid w:val="00A100CF"/>
    <w:rsid w:val="00A1677D"/>
    <w:rsid w:val="00A26BF0"/>
    <w:rsid w:val="00A3158B"/>
    <w:rsid w:val="00A4599B"/>
    <w:rsid w:val="00A52017"/>
    <w:rsid w:val="00A52AE0"/>
    <w:rsid w:val="00A55367"/>
    <w:rsid w:val="00A575CA"/>
    <w:rsid w:val="00A77EE7"/>
    <w:rsid w:val="00A834C0"/>
    <w:rsid w:val="00A90755"/>
    <w:rsid w:val="00A92251"/>
    <w:rsid w:val="00A936C1"/>
    <w:rsid w:val="00A95C58"/>
    <w:rsid w:val="00AB08AB"/>
    <w:rsid w:val="00AD0F2E"/>
    <w:rsid w:val="00AE1560"/>
    <w:rsid w:val="00AE2BC2"/>
    <w:rsid w:val="00AF3AD1"/>
    <w:rsid w:val="00AF7A49"/>
    <w:rsid w:val="00B036DD"/>
    <w:rsid w:val="00B048FF"/>
    <w:rsid w:val="00B114F1"/>
    <w:rsid w:val="00B14B0D"/>
    <w:rsid w:val="00B169BB"/>
    <w:rsid w:val="00B21176"/>
    <w:rsid w:val="00B421DB"/>
    <w:rsid w:val="00B44344"/>
    <w:rsid w:val="00B44C44"/>
    <w:rsid w:val="00B54EE9"/>
    <w:rsid w:val="00B606AA"/>
    <w:rsid w:val="00B71BFE"/>
    <w:rsid w:val="00B85D21"/>
    <w:rsid w:val="00B955F3"/>
    <w:rsid w:val="00B97A95"/>
    <w:rsid w:val="00BD5862"/>
    <w:rsid w:val="00BE5BB3"/>
    <w:rsid w:val="00BE775C"/>
    <w:rsid w:val="00BE7BE8"/>
    <w:rsid w:val="00BF5AB4"/>
    <w:rsid w:val="00C008A1"/>
    <w:rsid w:val="00C04CC9"/>
    <w:rsid w:val="00C144FB"/>
    <w:rsid w:val="00C15E5D"/>
    <w:rsid w:val="00C2245C"/>
    <w:rsid w:val="00C43272"/>
    <w:rsid w:val="00C468AD"/>
    <w:rsid w:val="00C546E4"/>
    <w:rsid w:val="00C6264F"/>
    <w:rsid w:val="00C63166"/>
    <w:rsid w:val="00CB51D0"/>
    <w:rsid w:val="00CC163B"/>
    <w:rsid w:val="00CC69E5"/>
    <w:rsid w:val="00CC71AF"/>
    <w:rsid w:val="00CD64A8"/>
    <w:rsid w:val="00CE5234"/>
    <w:rsid w:val="00CF0A33"/>
    <w:rsid w:val="00CF3183"/>
    <w:rsid w:val="00D03213"/>
    <w:rsid w:val="00D16983"/>
    <w:rsid w:val="00D17F5A"/>
    <w:rsid w:val="00D30DC6"/>
    <w:rsid w:val="00D31EA3"/>
    <w:rsid w:val="00D34557"/>
    <w:rsid w:val="00D406C3"/>
    <w:rsid w:val="00D41CC3"/>
    <w:rsid w:val="00D4350F"/>
    <w:rsid w:val="00D6025F"/>
    <w:rsid w:val="00D75A7C"/>
    <w:rsid w:val="00D761DE"/>
    <w:rsid w:val="00D841E8"/>
    <w:rsid w:val="00D87058"/>
    <w:rsid w:val="00D902E3"/>
    <w:rsid w:val="00DA5619"/>
    <w:rsid w:val="00DA6972"/>
    <w:rsid w:val="00DB21B6"/>
    <w:rsid w:val="00DC7937"/>
    <w:rsid w:val="00DD33DD"/>
    <w:rsid w:val="00DD64BF"/>
    <w:rsid w:val="00DE289A"/>
    <w:rsid w:val="00DE56C3"/>
    <w:rsid w:val="00DE61F6"/>
    <w:rsid w:val="00DF64D2"/>
    <w:rsid w:val="00E13A3A"/>
    <w:rsid w:val="00E258DF"/>
    <w:rsid w:val="00E266F1"/>
    <w:rsid w:val="00E30179"/>
    <w:rsid w:val="00E30A30"/>
    <w:rsid w:val="00E32702"/>
    <w:rsid w:val="00E356A4"/>
    <w:rsid w:val="00E36437"/>
    <w:rsid w:val="00E42C48"/>
    <w:rsid w:val="00E430B7"/>
    <w:rsid w:val="00E619A5"/>
    <w:rsid w:val="00E620C8"/>
    <w:rsid w:val="00E63601"/>
    <w:rsid w:val="00E70580"/>
    <w:rsid w:val="00E87DF2"/>
    <w:rsid w:val="00E90003"/>
    <w:rsid w:val="00E912E7"/>
    <w:rsid w:val="00E9274A"/>
    <w:rsid w:val="00E92FEA"/>
    <w:rsid w:val="00E94A70"/>
    <w:rsid w:val="00E9788A"/>
    <w:rsid w:val="00EA4F04"/>
    <w:rsid w:val="00EA7B39"/>
    <w:rsid w:val="00EB2BC1"/>
    <w:rsid w:val="00EB3D61"/>
    <w:rsid w:val="00EB760D"/>
    <w:rsid w:val="00EC3C7F"/>
    <w:rsid w:val="00EC6782"/>
    <w:rsid w:val="00EC723E"/>
    <w:rsid w:val="00EE23A0"/>
    <w:rsid w:val="00EF09F3"/>
    <w:rsid w:val="00EF23EA"/>
    <w:rsid w:val="00EF40E0"/>
    <w:rsid w:val="00F01F68"/>
    <w:rsid w:val="00F0462B"/>
    <w:rsid w:val="00F05070"/>
    <w:rsid w:val="00F072B2"/>
    <w:rsid w:val="00F37741"/>
    <w:rsid w:val="00F510E1"/>
    <w:rsid w:val="00F53656"/>
    <w:rsid w:val="00F55067"/>
    <w:rsid w:val="00F66AB7"/>
    <w:rsid w:val="00F77378"/>
    <w:rsid w:val="00F8708A"/>
    <w:rsid w:val="00F90551"/>
    <w:rsid w:val="00F909F9"/>
    <w:rsid w:val="00F9257F"/>
    <w:rsid w:val="00F94843"/>
    <w:rsid w:val="00FA7A3E"/>
    <w:rsid w:val="00FC19CD"/>
    <w:rsid w:val="00FC722A"/>
    <w:rsid w:val="00FD60EF"/>
    <w:rsid w:val="00FE2B74"/>
    <w:rsid w:val="00FE5EF6"/>
    <w:rsid w:val="00FF48A8"/>
    <w:rsid w:val="00FF7C06"/>
    <w:rsid w:val="0F827CA6"/>
    <w:rsid w:val="243FEAC7"/>
    <w:rsid w:val="2BF0ACC5"/>
    <w:rsid w:val="356AF001"/>
    <w:rsid w:val="3CC165B9"/>
    <w:rsid w:val="3E3B41FF"/>
    <w:rsid w:val="442913AC"/>
    <w:rsid w:val="4F0E116C"/>
    <w:rsid w:val="5572C92B"/>
    <w:rsid w:val="637917A2"/>
    <w:rsid w:val="72DADE00"/>
    <w:rsid w:val="76E9CD23"/>
    <w:rsid w:val="77217DA4"/>
    <w:rsid w:val="784A8BF4"/>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1E6F7A"/>
  <w15:chartTrackingRefBased/>
  <w15:docId w15:val="{39D40D21-05E5-4D87-B58D-645E5D04D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797979" w:themeColor="background2" w:themeShade="80"/>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2FE"/>
    <w:pPr>
      <w:spacing w:line="312" w:lineRule="auto"/>
    </w:pPr>
    <w:rPr>
      <w:color w:val="2F413F" w:themeColor="text2"/>
      <w:sz w:val="20"/>
    </w:rPr>
  </w:style>
  <w:style w:type="paragraph" w:styleId="Heading1">
    <w:name w:val="heading 1"/>
    <w:next w:val="Normal"/>
    <w:link w:val="Heading1Char"/>
    <w:uiPriority w:val="9"/>
    <w:qFormat/>
    <w:rsid w:val="001D2367"/>
    <w:pPr>
      <w:keepNext/>
      <w:keepLines/>
      <w:numPr>
        <w:numId w:val="2"/>
      </w:numPr>
      <w:pBdr>
        <w:bottom w:val="single" w:sz="4" w:space="1" w:color="3980BA" w:themeColor="accent6"/>
      </w:pBdr>
      <w:spacing w:before="360"/>
      <w:ind w:left="510" w:hanging="510"/>
      <w:outlineLvl w:val="0"/>
    </w:pPr>
    <w:rPr>
      <w:rFonts w:asciiTheme="majorHAnsi" w:eastAsiaTheme="majorEastAsia" w:hAnsiTheme="majorHAnsi" w:cstheme="majorBidi"/>
      <w:b/>
      <w:bCs/>
      <w:caps/>
      <w:color w:val="auto"/>
      <w:sz w:val="28"/>
      <w:szCs w:val="36"/>
    </w:rPr>
  </w:style>
  <w:style w:type="paragraph" w:styleId="Heading2">
    <w:name w:val="heading 2"/>
    <w:basedOn w:val="Heading1"/>
    <w:next w:val="Normal"/>
    <w:link w:val="Heading2Char1"/>
    <w:uiPriority w:val="9"/>
    <w:unhideWhenUsed/>
    <w:qFormat/>
    <w:rsid w:val="001D2367"/>
    <w:pPr>
      <w:numPr>
        <w:ilvl w:val="1"/>
      </w:numPr>
      <w:pBdr>
        <w:bottom w:val="none" w:sz="0" w:space="0" w:color="auto"/>
      </w:pBdr>
      <w:spacing w:before="240" w:after="0" w:line="360" w:lineRule="auto"/>
      <w:ind w:left="624" w:hanging="624"/>
      <w:outlineLvl w:val="1"/>
    </w:pPr>
    <w:rPr>
      <w:b w:val="0"/>
      <w:bCs w:val="0"/>
      <w:sz w:val="22"/>
      <w:szCs w:val="28"/>
    </w:rPr>
  </w:style>
  <w:style w:type="paragraph" w:styleId="Heading3">
    <w:name w:val="heading 3"/>
    <w:basedOn w:val="Heading2"/>
    <w:next w:val="Normal"/>
    <w:link w:val="Heading3Char"/>
    <w:uiPriority w:val="9"/>
    <w:unhideWhenUsed/>
    <w:qFormat/>
    <w:rsid w:val="001D2367"/>
    <w:pPr>
      <w:numPr>
        <w:ilvl w:val="2"/>
      </w:numPr>
      <w:ind w:left="737" w:hanging="737"/>
      <w:outlineLvl w:val="2"/>
    </w:pPr>
    <w:rPr>
      <w:bCs/>
      <w:caps w:val="0"/>
    </w:rPr>
  </w:style>
  <w:style w:type="paragraph" w:styleId="Heading4">
    <w:name w:val="heading 4"/>
    <w:basedOn w:val="Normal"/>
    <w:next w:val="Normal"/>
    <w:link w:val="Heading4Char"/>
    <w:uiPriority w:val="9"/>
    <w:unhideWhenUsed/>
    <w:qFormat/>
    <w:rsid w:val="00863B0A"/>
    <w:pPr>
      <w:keepNext/>
      <w:keepLines/>
      <w:numPr>
        <w:ilvl w:val="3"/>
        <w:numId w:val="2"/>
      </w:numPr>
      <w:spacing w:before="200" w:after="0"/>
      <w:outlineLvl w:val="3"/>
    </w:pPr>
    <w:rPr>
      <w:rFonts w:asciiTheme="majorHAnsi" w:eastAsiaTheme="majorEastAsia" w:hAnsiTheme="majorHAnsi" w:cstheme="majorBidi"/>
      <w:b/>
      <w:bCs/>
      <w:i/>
      <w:iCs/>
      <w:color w:val="A6A6A6" w:themeColor="text1" w:themeTint="99"/>
    </w:rPr>
  </w:style>
  <w:style w:type="paragraph" w:styleId="Heading5">
    <w:name w:val="heading 5"/>
    <w:basedOn w:val="Normal"/>
    <w:next w:val="Normal"/>
    <w:link w:val="Heading5Char"/>
    <w:uiPriority w:val="9"/>
    <w:unhideWhenUsed/>
    <w:qFormat/>
    <w:rsid w:val="00863B0A"/>
    <w:pPr>
      <w:keepNext/>
      <w:keepLines/>
      <w:numPr>
        <w:ilvl w:val="4"/>
        <w:numId w:val="2"/>
      </w:numPr>
      <w:spacing w:before="200" w:after="0"/>
      <w:outlineLvl w:val="4"/>
    </w:pPr>
    <w:rPr>
      <w:rFonts w:asciiTheme="majorHAnsi" w:eastAsiaTheme="majorEastAsia" w:hAnsiTheme="majorHAnsi" w:cstheme="majorBidi"/>
      <w14:textFill>
        <w14:solidFill>
          <w14:schemeClr w14:val="tx2">
            <w14:lumMod w14:val="75000"/>
            <w14:lumMod w14:val="60000"/>
            <w14:lumOff w14:val="40000"/>
          </w14:schemeClr>
        </w14:solidFill>
      </w14:textFill>
    </w:rPr>
  </w:style>
  <w:style w:type="paragraph" w:styleId="Heading6">
    <w:name w:val="heading 6"/>
    <w:basedOn w:val="Normal"/>
    <w:next w:val="Normal"/>
    <w:link w:val="Heading6Char"/>
    <w:uiPriority w:val="9"/>
    <w:unhideWhenUsed/>
    <w:qFormat/>
    <w:rsid w:val="00863B0A"/>
    <w:pPr>
      <w:keepNext/>
      <w:keepLines/>
      <w:numPr>
        <w:ilvl w:val="5"/>
        <w:numId w:val="2"/>
      </w:numPr>
      <w:spacing w:before="200" w:after="0"/>
      <w:outlineLvl w:val="5"/>
    </w:pPr>
    <w:rPr>
      <w:rFonts w:asciiTheme="majorHAnsi" w:eastAsiaTheme="majorEastAsia" w:hAnsiTheme="majorHAnsi" w:cstheme="majorBidi"/>
      <w:i/>
      <w:iCs/>
      <w14:textFill>
        <w14:solidFill>
          <w14:schemeClr w14:val="tx2">
            <w14:lumMod w14:val="75000"/>
            <w14:lumMod w14:val="60000"/>
            <w14:lumOff w14:val="40000"/>
          </w14:schemeClr>
        </w14:solidFill>
      </w14:textFill>
    </w:rPr>
  </w:style>
  <w:style w:type="paragraph" w:styleId="Heading7">
    <w:name w:val="heading 7"/>
    <w:basedOn w:val="Normal"/>
    <w:next w:val="Normal"/>
    <w:link w:val="Heading7Char"/>
    <w:uiPriority w:val="9"/>
    <w:semiHidden/>
    <w:unhideWhenUsed/>
    <w:qFormat/>
    <w:rsid w:val="00863B0A"/>
    <w:pPr>
      <w:keepNext/>
      <w:keepLines/>
      <w:numPr>
        <w:ilvl w:val="6"/>
        <w:numId w:val="2"/>
      </w:numPr>
      <w:spacing w:before="200" w:after="0"/>
      <w:outlineLvl w:val="6"/>
    </w:pPr>
    <w:rPr>
      <w:rFonts w:asciiTheme="majorHAnsi" w:eastAsiaTheme="majorEastAsia" w:hAnsiTheme="majorHAnsi" w:cstheme="majorBidi"/>
      <w:i/>
      <w:iCs/>
      <w:color w:val="6C6C6C" w:themeColor="text1"/>
      <w14:textFill>
        <w14:solidFill>
          <w14:schemeClr w14:val="tx1">
            <w14:lumMod w14:val="75000"/>
            <w14:lumOff w14:val="25000"/>
            <w14:lumMod w14:val="60000"/>
            <w14:lumOff w14:val="40000"/>
          </w14:schemeClr>
        </w14:solidFill>
      </w14:textFill>
    </w:rPr>
  </w:style>
  <w:style w:type="paragraph" w:styleId="Heading8">
    <w:name w:val="heading 8"/>
    <w:basedOn w:val="Normal"/>
    <w:next w:val="Normal"/>
    <w:link w:val="Heading8Char"/>
    <w:uiPriority w:val="9"/>
    <w:semiHidden/>
    <w:unhideWhenUsed/>
    <w:qFormat/>
    <w:rsid w:val="00863B0A"/>
    <w:pPr>
      <w:keepNext/>
      <w:keepLines/>
      <w:numPr>
        <w:ilvl w:val="7"/>
        <w:numId w:val="2"/>
      </w:numPr>
      <w:spacing w:before="200" w:after="0"/>
      <w:outlineLvl w:val="7"/>
    </w:pPr>
    <w:rPr>
      <w:rFonts w:asciiTheme="majorHAnsi" w:eastAsiaTheme="majorEastAsia" w:hAnsiTheme="majorHAnsi" w:cstheme="majorBidi"/>
      <w:color w:val="6C6C6C" w:themeColor="text1"/>
      <w:szCs w:val="20"/>
      <w14:textFill>
        <w14:solidFill>
          <w14:schemeClr w14:val="tx1">
            <w14:lumMod w14:val="75000"/>
            <w14:lumOff w14:val="25000"/>
            <w14:lumMod w14:val="60000"/>
            <w14:lumOff w14:val="40000"/>
          </w14:schemeClr>
        </w14:solidFill>
      </w14:textFill>
    </w:rPr>
  </w:style>
  <w:style w:type="paragraph" w:styleId="Heading9">
    <w:name w:val="heading 9"/>
    <w:basedOn w:val="Normal"/>
    <w:next w:val="Normal"/>
    <w:link w:val="Heading9Char"/>
    <w:uiPriority w:val="9"/>
    <w:semiHidden/>
    <w:unhideWhenUsed/>
    <w:qFormat/>
    <w:rsid w:val="00863B0A"/>
    <w:pPr>
      <w:keepNext/>
      <w:keepLines/>
      <w:numPr>
        <w:ilvl w:val="8"/>
        <w:numId w:val="2"/>
      </w:numPr>
      <w:spacing w:before="200" w:after="0"/>
      <w:outlineLvl w:val="8"/>
    </w:pPr>
    <w:rPr>
      <w:rFonts w:asciiTheme="majorHAnsi" w:eastAsiaTheme="majorEastAsia" w:hAnsiTheme="majorHAnsi" w:cstheme="majorBidi"/>
      <w:i/>
      <w:iCs/>
      <w:color w:val="6C6C6C" w:themeColor="text1"/>
      <w:szCs w:val="20"/>
      <w14:textFill>
        <w14:solidFill>
          <w14:schemeClr w14:val="tx1">
            <w14:lumMod w14:val="75000"/>
            <w14:lumOff w14:val="25000"/>
            <w14:lumMod w14:val="60000"/>
            <w14:lumOff w14:val="40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A7B39"/>
    <w:pPr>
      <w:spacing w:after="0" w:line="240" w:lineRule="auto"/>
      <w:contextualSpacing/>
    </w:pPr>
    <w:rPr>
      <w:rFonts w:asciiTheme="majorHAnsi" w:eastAsiaTheme="majorEastAsia" w:hAnsiTheme="majorHAnsi" w:cstheme="majorBidi"/>
      <w:color w:val="3980BA" w:themeColor="accent6"/>
      <w:sz w:val="56"/>
      <w:szCs w:val="56"/>
    </w:rPr>
  </w:style>
  <w:style w:type="character" w:customStyle="1" w:styleId="TitleChar">
    <w:name w:val="Title Char"/>
    <w:basedOn w:val="DefaultParagraphFont"/>
    <w:link w:val="Title"/>
    <w:uiPriority w:val="10"/>
    <w:rsid w:val="0097025D"/>
    <w:rPr>
      <w:rFonts w:asciiTheme="majorHAnsi" w:eastAsiaTheme="majorEastAsia" w:hAnsiTheme="majorHAnsi" w:cstheme="majorBidi"/>
      <w:color w:val="3980BA" w:themeColor="accent6"/>
      <w:sz w:val="56"/>
      <w:szCs w:val="56"/>
    </w:rPr>
  </w:style>
  <w:style w:type="paragraph" w:styleId="Subtitle">
    <w:name w:val="Subtitle"/>
    <w:basedOn w:val="Normal"/>
    <w:next w:val="Normal"/>
    <w:link w:val="SubtitleChar"/>
    <w:uiPriority w:val="11"/>
    <w:qFormat/>
    <w:rsid w:val="00F94843"/>
    <w:pPr>
      <w:numPr>
        <w:ilvl w:val="1"/>
      </w:numPr>
      <w:spacing w:before="120" w:after="120" w:line="240" w:lineRule="auto"/>
      <w:jc w:val="right"/>
    </w:pPr>
    <w:rPr>
      <w:color w:val="6C6C6C" w:themeColor="text1"/>
      <w:spacing w:val="10"/>
      <w:sz w:val="40"/>
      <w14:textFill>
        <w14:solidFill>
          <w14:schemeClr w14:val="tx1">
            <w14:lumMod w14:val="65000"/>
            <w14:lumOff w14:val="35000"/>
            <w14:lumMod w14:val="60000"/>
            <w14:lumOff w14:val="40000"/>
          </w14:schemeClr>
        </w14:solidFill>
      </w14:textFill>
    </w:rPr>
  </w:style>
  <w:style w:type="character" w:customStyle="1" w:styleId="SubtitleChar">
    <w:name w:val="Subtitle Char"/>
    <w:basedOn w:val="DefaultParagraphFont"/>
    <w:link w:val="Subtitle"/>
    <w:uiPriority w:val="11"/>
    <w:rsid w:val="00F94843"/>
    <w:rPr>
      <w:color w:val="6C6C6C" w:themeColor="text1"/>
      <w:spacing w:val="10"/>
      <w:sz w:val="40"/>
      <w14:textFill>
        <w14:solidFill>
          <w14:schemeClr w14:val="tx1">
            <w14:lumMod w14:val="65000"/>
            <w14:lumOff w14:val="35000"/>
            <w14:lumMod w14:val="60000"/>
            <w14:lumOff w14:val="40000"/>
          </w14:schemeClr>
        </w14:solidFill>
      </w14:textFill>
    </w:rPr>
  </w:style>
  <w:style w:type="character" w:customStyle="1" w:styleId="Heading1Char">
    <w:name w:val="Heading 1 Char"/>
    <w:basedOn w:val="DefaultParagraphFont"/>
    <w:link w:val="Heading1"/>
    <w:uiPriority w:val="9"/>
    <w:rsid w:val="001D2367"/>
    <w:rPr>
      <w:rFonts w:asciiTheme="majorHAnsi" w:eastAsiaTheme="majorEastAsia" w:hAnsiTheme="majorHAnsi" w:cstheme="majorBidi"/>
      <w:b/>
      <w:bCs/>
      <w:caps/>
      <w:color w:val="auto"/>
      <w:sz w:val="28"/>
      <w:szCs w:val="36"/>
    </w:rPr>
  </w:style>
  <w:style w:type="character" w:customStyle="1" w:styleId="Heading2Char1">
    <w:name w:val="Heading 2 Char1"/>
    <w:basedOn w:val="DefaultParagraphFont"/>
    <w:link w:val="Heading2"/>
    <w:uiPriority w:val="9"/>
    <w:rsid w:val="001D2367"/>
    <w:rPr>
      <w:rFonts w:asciiTheme="majorHAnsi" w:eastAsiaTheme="majorEastAsia" w:hAnsiTheme="majorHAnsi" w:cstheme="majorBidi"/>
      <w:caps/>
      <w:color w:val="auto"/>
      <w:szCs w:val="28"/>
    </w:rPr>
  </w:style>
  <w:style w:type="character" w:customStyle="1" w:styleId="Heading3Char">
    <w:name w:val="Heading 3 Char"/>
    <w:basedOn w:val="DefaultParagraphFont"/>
    <w:link w:val="Heading3"/>
    <w:uiPriority w:val="9"/>
    <w:rsid w:val="001D2367"/>
    <w:rPr>
      <w:rFonts w:asciiTheme="majorHAnsi" w:eastAsiaTheme="majorEastAsia" w:hAnsiTheme="majorHAnsi" w:cstheme="majorBidi"/>
      <w:bCs/>
      <w:color w:val="auto"/>
      <w:szCs w:val="28"/>
    </w:rPr>
  </w:style>
  <w:style w:type="character" w:customStyle="1" w:styleId="Heading4Char">
    <w:name w:val="Heading 4 Char"/>
    <w:basedOn w:val="DefaultParagraphFont"/>
    <w:link w:val="Heading4"/>
    <w:uiPriority w:val="9"/>
    <w:rsid w:val="00F37741"/>
    <w:rPr>
      <w:rFonts w:asciiTheme="majorHAnsi" w:eastAsiaTheme="majorEastAsia" w:hAnsiTheme="majorHAnsi" w:cstheme="majorBidi"/>
      <w:b/>
      <w:bCs/>
      <w:i/>
      <w:iCs/>
      <w:color w:val="A6A6A6" w:themeColor="text1" w:themeTint="99"/>
      <w:sz w:val="20"/>
    </w:rPr>
  </w:style>
  <w:style w:type="character" w:customStyle="1" w:styleId="Heading5Char">
    <w:name w:val="Heading 5 Char"/>
    <w:basedOn w:val="DefaultParagraphFont"/>
    <w:link w:val="Heading5"/>
    <w:uiPriority w:val="9"/>
    <w:rsid w:val="00F37741"/>
    <w:rPr>
      <w:rFonts w:asciiTheme="majorHAnsi" w:eastAsiaTheme="majorEastAsia" w:hAnsiTheme="majorHAnsi" w:cstheme="majorBidi"/>
      <w:color w:val="2F413F" w:themeColor="text2"/>
      <w:sz w:val="20"/>
      <w14:textFill>
        <w14:solidFill>
          <w14:schemeClr w14:val="tx2">
            <w14:lumMod w14:val="75000"/>
            <w14:lumMod w14:val="60000"/>
            <w14:lumOff w14:val="40000"/>
          </w14:schemeClr>
        </w14:solidFill>
      </w14:textFill>
    </w:rPr>
  </w:style>
  <w:style w:type="character" w:customStyle="1" w:styleId="Heading6Char">
    <w:name w:val="Heading 6 Char"/>
    <w:basedOn w:val="DefaultParagraphFont"/>
    <w:link w:val="Heading6"/>
    <w:uiPriority w:val="9"/>
    <w:rsid w:val="00F37741"/>
    <w:rPr>
      <w:rFonts w:asciiTheme="majorHAnsi" w:eastAsiaTheme="majorEastAsia" w:hAnsiTheme="majorHAnsi" w:cstheme="majorBidi"/>
      <w:i/>
      <w:iCs/>
      <w:color w:val="2F413F" w:themeColor="text2"/>
      <w:sz w:val="20"/>
      <w14:textFill>
        <w14:solidFill>
          <w14:schemeClr w14:val="tx2">
            <w14:lumMod w14:val="75000"/>
            <w14:lumMod w14:val="60000"/>
            <w14:lumOff w14:val="40000"/>
          </w14:schemeClr>
        </w14:solidFill>
      </w14:textFill>
    </w:rPr>
  </w:style>
  <w:style w:type="character" w:customStyle="1" w:styleId="Heading7Char">
    <w:name w:val="Heading 7 Char"/>
    <w:basedOn w:val="DefaultParagraphFont"/>
    <w:link w:val="Heading7"/>
    <w:uiPriority w:val="9"/>
    <w:semiHidden/>
    <w:rsid w:val="00F37741"/>
    <w:rPr>
      <w:rFonts w:asciiTheme="majorHAnsi" w:eastAsiaTheme="majorEastAsia" w:hAnsiTheme="majorHAnsi" w:cstheme="majorBidi"/>
      <w:i/>
      <w:iCs/>
      <w:color w:val="6C6C6C" w:themeColor="text1"/>
      <w:sz w:val="20"/>
      <w14:textFill>
        <w14:solidFill>
          <w14:schemeClr w14:val="tx1">
            <w14:lumMod w14:val="75000"/>
            <w14:lumOff w14:val="25000"/>
            <w14:lumMod w14:val="60000"/>
            <w14:lumOff w14:val="40000"/>
          </w14:schemeClr>
        </w14:solidFill>
      </w14:textFill>
    </w:rPr>
  </w:style>
  <w:style w:type="character" w:customStyle="1" w:styleId="Heading8Char">
    <w:name w:val="Heading 8 Char"/>
    <w:basedOn w:val="DefaultParagraphFont"/>
    <w:link w:val="Heading8"/>
    <w:uiPriority w:val="9"/>
    <w:semiHidden/>
    <w:rsid w:val="00F37741"/>
    <w:rPr>
      <w:rFonts w:asciiTheme="majorHAnsi" w:eastAsiaTheme="majorEastAsia" w:hAnsiTheme="majorHAnsi" w:cstheme="majorBidi"/>
      <w:color w:val="6C6C6C" w:themeColor="text1"/>
      <w:sz w:val="20"/>
      <w:szCs w:val="20"/>
      <w14:textFill>
        <w14:solidFill>
          <w14:schemeClr w14:val="tx1">
            <w14:lumMod w14:val="75000"/>
            <w14:lumOff w14:val="25000"/>
            <w14:lumMod w14:val="60000"/>
            <w14:lumOff w14:val="40000"/>
          </w14:schemeClr>
        </w14:solidFill>
      </w14:textFill>
    </w:rPr>
  </w:style>
  <w:style w:type="character" w:customStyle="1" w:styleId="Heading9Char">
    <w:name w:val="Heading 9 Char"/>
    <w:basedOn w:val="DefaultParagraphFont"/>
    <w:link w:val="Heading9"/>
    <w:uiPriority w:val="9"/>
    <w:semiHidden/>
    <w:rsid w:val="00F37741"/>
    <w:rPr>
      <w:rFonts w:asciiTheme="majorHAnsi" w:eastAsiaTheme="majorEastAsia" w:hAnsiTheme="majorHAnsi" w:cstheme="majorBidi"/>
      <w:i/>
      <w:iCs/>
      <w:color w:val="6C6C6C" w:themeColor="text1"/>
      <w:sz w:val="20"/>
      <w:szCs w:val="20"/>
      <w14:textFill>
        <w14:solidFill>
          <w14:schemeClr w14:val="tx1">
            <w14:lumMod w14:val="75000"/>
            <w14:lumOff w14:val="25000"/>
            <w14:lumMod w14:val="60000"/>
            <w14:lumOff w14:val="40000"/>
          </w14:schemeClr>
        </w14:solidFill>
      </w14:textFill>
    </w:rPr>
  </w:style>
  <w:style w:type="character" w:styleId="SubtleEmphasis">
    <w:name w:val="Subtle Emphasis"/>
    <w:basedOn w:val="DefaultParagraphFont"/>
    <w:uiPriority w:val="19"/>
    <w:qFormat/>
    <w:rsid w:val="00863B0A"/>
    <w:rPr>
      <w:i/>
      <w:iCs/>
      <w:color w:val="909090" w:themeColor="text1" w:themeTint="BF"/>
    </w:rPr>
  </w:style>
  <w:style w:type="character" w:styleId="Emphasis">
    <w:name w:val="Emphasis"/>
    <w:basedOn w:val="DefaultParagraphFont"/>
    <w:uiPriority w:val="20"/>
    <w:qFormat/>
    <w:rsid w:val="00863B0A"/>
    <w:rPr>
      <w:i/>
      <w:iCs/>
      <w:color w:val="auto"/>
    </w:rPr>
  </w:style>
  <w:style w:type="character" w:styleId="IntenseEmphasis">
    <w:name w:val="Intense Emphasis"/>
    <w:basedOn w:val="DefaultParagraphFont"/>
    <w:uiPriority w:val="21"/>
    <w:qFormat/>
    <w:rsid w:val="00863B0A"/>
    <w:rPr>
      <w:b/>
      <w:bCs/>
      <w:i/>
      <w:iCs/>
      <w:caps/>
    </w:rPr>
  </w:style>
  <w:style w:type="character" w:styleId="Strong">
    <w:name w:val="Strong"/>
    <w:basedOn w:val="DefaultParagraphFont"/>
    <w:uiPriority w:val="22"/>
    <w:qFormat/>
    <w:rsid w:val="00863B0A"/>
    <w:rPr>
      <w:b/>
      <w:bCs/>
      <w:color w:val="6C6C6C" w:themeColor="text1"/>
    </w:rPr>
  </w:style>
  <w:style w:type="paragraph" w:styleId="Quote">
    <w:name w:val="Quote"/>
    <w:basedOn w:val="Normal"/>
    <w:next w:val="Normal"/>
    <w:link w:val="QuoteChar"/>
    <w:uiPriority w:val="29"/>
    <w:qFormat/>
    <w:rsid w:val="00863B0A"/>
    <w:pPr>
      <w:spacing w:before="160"/>
      <w:ind w:left="720" w:right="720"/>
    </w:pPr>
    <w:rPr>
      <w:i/>
      <w:iCs/>
      <w:color w:val="A6A6A6" w:themeColor="text1" w:themeTint="99"/>
    </w:rPr>
  </w:style>
  <w:style w:type="character" w:customStyle="1" w:styleId="QuoteChar">
    <w:name w:val="Quote Char"/>
    <w:basedOn w:val="DefaultParagraphFont"/>
    <w:link w:val="Quote"/>
    <w:uiPriority w:val="29"/>
    <w:rsid w:val="00B036DD"/>
    <w:rPr>
      <w:i/>
      <w:iCs/>
      <w:color w:val="A6A6A6" w:themeColor="text1" w:themeTint="99"/>
    </w:rPr>
  </w:style>
  <w:style w:type="paragraph" w:styleId="IntenseQuote">
    <w:name w:val="Intense Quote"/>
    <w:basedOn w:val="Normal"/>
    <w:next w:val="Normal"/>
    <w:link w:val="IntenseQuoteChar"/>
    <w:uiPriority w:val="30"/>
    <w:qFormat/>
    <w:rsid w:val="00863B0A"/>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A6A6A6" w:themeColor="text1" w:themeTint="99"/>
    </w:rPr>
  </w:style>
  <w:style w:type="character" w:customStyle="1" w:styleId="IntenseQuoteChar">
    <w:name w:val="Intense Quote Char"/>
    <w:basedOn w:val="DefaultParagraphFont"/>
    <w:link w:val="IntenseQuote"/>
    <w:uiPriority w:val="30"/>
    <w:rsid w:val="00863B0A"/>
    <w:rPr>
      <w:color w:val="6C6C6C" w:themeColor="text1"/>
      <w:shd w:val="clear" w:color="auto" w:fill="F2F2F2" w:themeFill="background1" w:themeFillShade="F2"/>
    </w:rPr>
  </w:style>
  <w:style w:type="character" w:styleId="SubtleReference">
    <w:name w:val="Subtle Reference"/>
    <w:basedOn w:val="DefaultParagraphFont"/>
    <w:uiPriority w:val="31"/>
    <w:qFormat/>
    <w:rsid w:val="00863B0A"/>
    <w:rPr>
      <w:smallCaps/>
      <w:color w:val="909090" w:themeColor="text1" w:themeTint="BF"/>
      <w:u w:val="single" w:color="B5B5B5" w:themeColor="text1" w:themeTint="80"/>
    </w:rPr>
  </w:style>
  <w:style w:type="character" w:styleId="IntenseReference">
    <w:name w:val="Intense Reference"/>
    <w:basedOn w:val="DefaultParagraphFont"/>
    <w:uiPriority w:val="32"/>
    <w:qFormat/>
    <w:rsid w:val="00863B0A"/>
    <w:rPr>
      <w:b/>
      <w:bCs/>
      <w:smallCaps/>
      <w:u w:val="single"/>
    </w:rPr>
  </w:style>
  <w:style w:type="character" w:styleId="BookTitle">
    <w:name w:val="Book Title"/>
    <w:basedOn w:val="DefaultParagraphFont"/>
    <w:uiPriority w:val="33"/>
    <w:qFormat/>
    <w:rsid w:val="00863B0A"/>
    <w:rPr>
      <w:b w:val="0"/>
      <w:bCs w:val="0"/>
      <w:smallCaps/>
      <w:spacing w:val="5"/>
    </w:rPr>
  </w:style>
  <w:style w:type="paragraph" w:styleId="Caption">
    <w:name w:val="caption"/>
    <w:basedOn w:val="Normal"/>
    <w:next w:val="Normal"/>
    <w:uiPriority w:val="35"/>
    <w:unhideWhenUsed/>
    <w:qFormat/>
    <w:rsid w:val="00863B0A"/>
    <w:pPr>
      <w:spacing w:after="200" w:line="240" w:lineRule="auto"/>
    </w:pPr>
    <w:rPr>
      <w:i/>
      <w:iCs/>
      <w:color w:val="749A96" w:themeColor="text2" w:themeTint="99"/>
      <w:sz w:val="18"/>
      <w:szCs w:val="18"/>
    </w:rPr>
  </w:style>
  <w:style w:type="paragraph" w:styleId="TOCHeading">
    <w:name w:val="TOC Heading"/>
    <w:basedOn w:val="Heading1"/>
    <w:next w:val="Normal"/>
    <w:uiPriority w:val="39"/>
    <w:unhideWhenUsed/>
    <w:qFormat/>
    <w:rsid w:val="00913BF8"/>
    <w:pPr>
      <w:numPr>
        <w:numId w:val="0"/>
      </w:numPr>
      <w:outlineLvl w:val="9"/>
    </w:pPr>
  </w:style>
  <w:style w:type="paragraph" w:styleId="NoSpacing">
    <w:name w:val="No Spacing"/>
    <w:link w:val="NoSpacingChar"/>
    <w:uiPriority w:val="1"/>
    <w:qFormat/>
    <w:rsid w:val="00672408"/>
    <w:pPr>
      <w:spacing w:after="0" w:line="240" w:lineRule="auto"/>
    </w:pPr>
    <w:rPr>
      <w:color w:val="A6A6A6" w:themeColor="text1" w:themeTint="99"/>
    </w:rPr>
  </w:style>
  <w:style w:type="paragraph" w:styleId="ListParagraph">
    <w:name w:val="List Paragraph"/>
    <w:basedOn w:val="Normal"/>
    <w:link w:val="ListParagraphChar"/>
    <w:uiPriority w:val="34"/>
    <w:qFormat/>
    <w:rsid w:val="00913BF8"/>
    <w:pPr>
      <w:numPr>
        <w:numId w:val="5"/>
      </w:numPr>
      <w:contextualSpacing/>
    </w:pPr>
  </w:style>
  <w:style w:type="table" w:styleId="TableGrid">
    <w:name w:val="Table Grid"/>
    <w:basedOn w:val="TableNormal"/>
    <w:uiPriority w:val="39"/>
    <w:rsid w:val="00AD0F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Accent6">
    <w:name w:val="List Table 7 Colorful Accent 6"/>
    <w:basedOn w:val="TableNormal"/>
    <w:uiPriority w:val="52"/>
    <w:rsid w:val="00AD0F2E"/>
    <w:pPr>
      <w:spacing w:after="0" w:line="240" w:lineRule="auto"/>
    </w:pPr>
    <w:rPr>
      <w:color w:val="2A5F8B"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980BA"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980BA"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980BA"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980BA" w:themeColor="accent6"/>
        </w:tcBorders>
        <w:shd w:val="clear" w:color="auto" w:fill="FFFFFF" w:themeFill="background1"/>
      </w:tcPr>
    </w:tblStylePr>
    <w:tblStylePr w:type="band1Vert">
      <w:tblPr/>
      <w:tcPr>
        <w:shd w:val="clear" w:color="auto" w:fill="D5E5F2" w:themeFill="accent6" w:themeFillTint="33"/>
      </w:tcPr>
    </w:tblStylePr>
    <w:tblStylePr w:type="band1Horz">
      <w:tblPr/>
      <w:tcPr>
        <w:shd w:val="clear" w:color="auto" w:fill="D5E5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
    <w:name w:val="List Table 7 Colorful"/>
    <w:basedOn w:val="TableNormal"/>
    <w:uiPriority w:val="52"/>
    <w:rsid w:val="00AD0F2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C6C6C"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C6C6C"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C6C6C"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C6C6C" w:themeColor="text1"/>
        </w:tcBorders>
        <w:shd w:val="clear" w:color="auto" w:fill="FFFFFF" w:themeFill="background1"/>
      </w:tcPr>
    </w:tblStylePr>
    <w:tblStylePr w:type="band1Vert">
      <w:tblPr/>
      <w:tcPr>
        <w:shd w:val="clear" w:color="auto" w:fill="E1E1E1" w:themeFill="text1" w:themeFillTint="33"/>
      </w:tcPr>
    </w:tblStylePr>
    <w:tblStylePr w:type="band1Horz">
      <w:tblPr/>
      <w:tcPr>
        <w:shd w:val="clear" w:color="auto" w:fill="E1E1E1"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AD0F2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AD0F2E"/>
    <w:pPr>
      <w:spacing w:after="0" w:line="240" w:lineRule="auto"/>
    </w:pPr>
    <w:tblPr>
      <w:tblStyleRowBandSize w:val="1"/>
      <w:tblStyleColBandSize w:val="1"/>
      <w:tblBorders>
        <w:top w:val="single" w:sz="4" w:space="0" w:color="A6A6A6" w:themeColor="text1" w:themeTint="99"/>
        <w:left w:val="single" w:sz="4" w:space="0" w:color="A6A6A6" w:themeColor="text1" w:themeTint="99"/>
        <w:bottom w:val="single" w:sz="4" w:space="0" w:color="A6A6A6" w:themeColor="text1" w:themeTint="99"/>
        <w:right w:val="single" w:sz="4" w:space="0" w:color="A6A6A6" w:themeColor="text1" w:themeTint="99"/>
        <w:insideH w:val="single" w:sz="4" w:space="0" w:color="A6A6A6" w:themeColor="text1" w:themeTint="99"/>
        <w:insideV w:val="single" w:sz="4" w:space="0" w:color="A6A6A6" w:themeColor="text1" w:themeTint="99"/>
      </w:tblBorders>
    </w:tblPr>
    <w:tblStylePr w:type="firstRow">
      <w:rPr>
        <w:b/>
        <w:bCs/>
        <w:color w:val="FFFFFF" w:themeColor="background1"/>
      </w:rPr>
      <w:tblPr/>
      <w:tcPr>
        <w:tcBorders>
          <w:top w:val="single" w:sz="4" w:space="0" w:color="6C6C6C" w:themeColor="text1"/>
          <w:left w:val="single" w:sz="4" w:space="0" w:color="6C6C6C" w:themeColor="text1"/>
          <w:bottom w:val="single" w:sz="4" w:space="0" w:color="6C6C6C" w:themeColor="text1"/>
          <w:right w:val="single" w:sz="4" w:space="0" w:color="6C6C6C" w:themeColor="text1"/>
          <w:insideH w:val="nil"/>
          <w:insideV w:val="nil"/>
        </w:tcBorders>
        <w:shd w:val="clear" w:color="auto" w:fill="6C6C6C" w:themeFill="text1"/>
      </w:tcPr>
    </w:tblStylePr>
    <w:tblStylePr w:type="lastRow">
      <w:rPr>
        <w:b/>
        <w:bCs/>
      </w:rPr>
      <w:tblPr/>
      <w:tcPr>
        <w:tcBorders>
          <w:top w:val="double" w:sz="4" w:space="0" w:color="6C6C6C" w:themeColor="text1"/>
        </w:tcBorders>
      </w:tcPr>
    </w:tblStylePr>
    <w:tblStylePr w:type="firstCol">
      <w:rPr>
        <w:b/>
        <w:bCs/>
      </w:rPr>
    </w:tblStylePr>
    <w:tblStylePr w:type="lastCol">
      <w:rPr>
        <w:b/>
        <w:bCs/>
      </w:rPr>
    </w:tblStylePr>
    <w:tblStylePr w:type="band1Vert">
      <w:tblPr/>
      <w:tcPr>
        <w:shd w:val="clear" w:color="auto" w:fill="E1E1E1" w:themeFill="text1" w:themeFillTint="33"/>
      </w:tcPr>
    </w:tblStylePr>
    <w:tblStylePr w:type="band1Horz">
      <w:tblPr/>
      <w:tcPr>
        <w:shd w:val="clear" w:color="auto" w:fill="E1E1E1" w:themeFill="text1" w:themeFillTint="33"/>
      </w:tcPr>
    </w:tblStylePr>
  </w:style>
  <w:style w:type="table" w:styleId="GridTable5Dark">
    <w:name w:val="Grid Table 5 Dark"/>
    <w:aliases w:val="Logis-grey"/>
    <w:basedOn w:val="TableNormal"/>
    <w:uiPriority w:val="50"/>
    <w:rsid w:val="00EC723E"/>
    <w:pPr>
      <w:spacing w:before="60" w:after="6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6C6C6C" w:themeFill="text1"/>
    </w:tcPr>
    <w:tblStylePr w:type="firstRow">
      <w:pPr>
        <w:wordWrap/>
        <w:spacing w:beforeLines="0" w:before="120" w:beforeAutospacing="0" w:afterLines="0" w:after="120" w:afterAutospacing="0"/>
        <w:jc w:val="center"/>
      </w:pPr>
      <w:rPr>
        <w:rFonts w:asciiTheme="majorHAnsi" w:hAnsiTheme="majorHAnsi"/>
        <w:b w:val="0"/>
        <w:bCs/>
        <w:color w:val="FFFFFF" w:themeColor="background1"/>
        <w:sz w:val="22"/>
      </w:rPr>
      <w:tblPr/>
      <w:tcPr>
        <w:shd w:val="clear" w:color="auto" w:fill="A2BCB9" w:themeFill="text2" w:themeFillTint="66"/>
      </w:tcPr>
    </w:tblStylePr>
    <w:tblStylePr w:type="lastRow">
      <w:rPr>
        <w:rFonts w:asciiTheme="minorHAnsi" w:hAnsiTheme="minorHAnsi"/>
        <w:b w:val="0"/>
        <w:bCs/>
        <w:color w:val="FFFFFF" w:themeColor="background1"/>
      </w:rPr>
      <w:tblPr/>
      <w:tcPr>
        <w:shd w:val="clear" w:color="auto" w:fill="B5B5B5" w:themeFill="background2" w:themeFillShade="BF"/>
      </w:tcPr>
    </w:tblStylePr>
    <w:tblStylePr w:type="firstCol">
      <w:rPr>
        <w:rFonts w:asciiTheme="minorHAnsi" w:hAnsiTheme="minorHAnsi"/>
        <w:b w:val="0"/>
        <w:bCs/>
        <w:color w:val="FFFFFF" w:themeColor="background1"/>
        <w:sz w:val="22"/>
      </w:rPr>
      <w:tblPr/>
      <w:tcPr>
        <w:shd w:val="clear" w:color="auto" w:fill="B5B5B5" w:themeFill="background2" w:themeFillShade="BF"/>
      </w:tcPr>
    </w:tblStylePr>
    <w:tblStylePr w:type="lastCol">
      <w:rPr>
        <w:rFonts w:asciiTheme="minorHAnsi" w:hAnsiTheme="minorHAnsi"/>
        <w:b w:val="0"/>
        <w:bCs/>
        <w:color w:val="FFFFFF" w:themeColor="background1"/>
      </w:rPr>
      <w:tblPr/>
      <w:tcPr>
        <w:shd w:val="clear" w:color="auto" w:fill="B5B5B5" w:themeFill="background2" w:themeFillShade="BF"/>
      </w:tcPr>
    </w:tblStylePr>
    <w:tblStylePr w:type="band1Vert">
      <w:tblPr/>
      <w:tcPr>
        <w:shd w:val="clear" w:color="auto" w:fill="E5E5E5" w:themeFill="background2" w:themeFillShade="F2"/>
      </w:tcPr>
    </w:tblStylePr>
    <w:tblStylePr w:type="band2Vert">
      <w:tblPr/>
      <w:tcPr>
        <w:shd w:val="clear" w:color="auto" w:fill="FFFFFF" w:themeFill="background1"/>
      </w:tcPr>
    </w:tblStylePr>
    <w:tblStylePr w:type="band1Horz">
      <w:tblPr/>
      <w:tcPr>
        <w:shd w:val="clear" w:color="auto" w:fill="E5E5E5" w:themeFill="background2" w:themeFillShade="F2"/>
      </w:tcPr>
    </w:tblStylePr>
    <w:tblStylePr w:type="band2Horz">
      <w:tblPr/>
      <w:tcPr>
        <w:shd w:val="clear" w:color="auto" w:fill="FFFFFF" w:themeFill="background1"/>
      </w:tcPr>
    </w:tblStylePr>
  </w:style>
  <w:style w:type="paragraph" w:customStyle="1" w:styleId="CoverTitle">
    <w:name w:val="CoverTitle"/>
    <w:basedOn w:val="Title"/>
    <w:link w:val="CoverTitleChar"/>
    <w:uiPriority w:val="19"/>
    <w:qFormat/>
    <w:rsid w:val="000A387D"/>
    <w:pPr>
      <w:jc w:val="right"/>
    </w:pPr>
    <w:rPr>
      <w:color w:val="2F413F" w:themeColor="text2"/>
      <w:spacing w:val="20"/>
      <w:szCs w:val="96"/>
      <w:lang w:val="hu-HU"/>
    </w:rPr>
  </w:style>
  <w:style w:type="character" w:customStyle="1" w:styleId="CoverTitleChar">
    <w:name w:val="CoverTitle Char"/>
    <w:basedOn w:val="TitleChar"/>
    <w:link w:val="CoverTitle"/>
    <w:uiPriority w:val="19"/>
    <w:rsid w:val="0097025D"/>
    <w:rPr>
      <w:rFonts w:asciiTheme="majorHAnsi" w:eastAsiaTheme="majorEastAsia" w:hAnsiTheme="majorHAnsi" w:cstheme="majorBidi"/>
      <w:color w:val="2F413F" w:themeColor="text2"/>
      <w:spacing w:val="20"/>
      <w:sz w:val="56"/>
      <w:szCs w:val="96"/>
      <w:lang w:val="hu-HU"/>
    </w:rPr>
  </w:style>
  <w:style w:type="character" w:customStyle="1" w:styleId="ListParagraphChar">
    <w:name w:val="List Paragraph Char"/>
    <w:basedOn w:val="DefaultParagraphFont"/>
    <w:link w:val="ListParagraph"/>
    <w:uiPriority w:val="34"/>
    <w:rsid w:val="00913BF8"/>
    <w:rPr>
      <w:color w:val="2F413F" w:themeColor="text2"/>
      <w:sz w:val="20"/>
    </w:rPr>
  </w:style>
  <w:style w:type="paragraph" w:styleId="Header">
    <w:name w:val="header"/>
    <w:basedOn w:val="Normal"/>
    <w:link w:val="HeaderChar"/>
    <w:unhideWhenUsed/>
    <w:rsid w:val="00681E32"/>
    <w:pPr>
      <w:tabs>
        <w:tab w:val="center" w:pos="4986"/>
        <w:tab w:val="right" w:pos="9972"/>
      </w:tabs>
      <w:spacing w:after="0"/>
    </w:pPr>
  </w:style>
  <w:style w:type="character" w:customStyle="1" w:styleId="HeaderChar">
    <w:name w:val="Header Char"/>
    <w:basedOn w:val="DefaultParagraphFont"/>
    <w:link w:val="Header"/>
    <w:uiPriority w:val="99"/>
    <w:rsid w:val="00681E32"/>
    <w:rPr>
      <w:rFonts w:ascii="Palatino Linotype" w:hAnsi="Palatino Linotype"/>
      <w:color w:val="A6A6A6" w:themeColor="text1" w:themeTint="99"/>
      <w:sz w:val="24"/>
    </w:rPr>
  </w:style>
  <w:style w:type="paragraph" w:styleId="Footer">
    <w:name w:val="footer"/>
    <w:basedOn w:val="Normal"/>
    <w:link w:val="FooterChar"/>
    <w:unhideWhenUsed/>
    <w:rsid w:val="00681E32"/>
    <w:pPr>
      <w:tabs>
        <w:tab w:val="center" w:pos="4986"/>
        <w:tab w:val="right" w:pos="9972"/>
      </w:tabs>
      <w:spacing w:after="0"/>
    </w:pPr>
  </w:style>
  <w:style w:type="character" w:customStyle="1" w:styleId="FooterChar">
    <w:name w:val="Footer Char"/>
    <w:basedOn w:val="DefaultParagraphFont"/>
    <w:link w:val="Footer"/>
    <w:uiPriority w:val="99"/>
    <w:rsid w:val="00681E32"/>
    <w:rPr>
      <w:rFonts w:ascii="Palatino Linotype" w:hAnsi="Palatino Linotype"/>
      <w:color w:val="A6A6A6" w:themeColor="text1" w:themeTint="99"/>
      <w:sz w:val="24"/>
    </w:rPr>
  </w:style>
  <w:style w:type="paragraph" w:customStyle="1" w:styleId="Inverse">
    <w:name w:val="Inverse"/>
    <w:link w:val="InverseChar"/>
    <w:uiPriority w:val="20"/>
    <w:qFormat/>
    <w:rsid w:val="00190AB0"/>
    <w:pPr>
      <w:jc w:val="center"/>
    </w:pPr>
    <w:rPr>
      <w:color w:val="FFFFFF" w:themeColor="background1"/>
    </w:rPr>
  </w:style>
  <w:style w:type="character" w:customStyle="1" w:styleId="InverseChar">
    <w:name w:val="Inverse Char"/>
    <w:basedOn w:val="QuoteChar"/>
    <w:link w:val="Inverse"/>
    <w:uiPriority w:val="20"/>
    <w:rsid w:val="00B036DD"/>
    <w:rPr>
      <w:i w:val="0"/>
      <w:iCs w:val="0"/>
      <w:color w:val="FFFFFF" w:themeColor="background1"/>
    </w:rPr>
  </w:style>
  <w:style w:type="table" w:styleId="GridTable6Colorful">
    <w:name w:val="Grid Table 6 Colorful"/>
    <w:basedOn w:val="TableNormal"/>
    <w:uiPriority w:val="51"/>
    <w:rsid w:val="004E6726"/>
    <w:pPr>
      <w:spacing w:after="0" w:line="240" w:lineRule="auto"/>
    </w:pPr>
    <w:tblPr>
      <w:tblStyleRowBandSize w:val="1"/>
      <w:tblStyleColBandSize w:val="1"/>
      <w:tblBorders>
        <w:top w:val="single" w:sz="4" w:space="0" w:color="A6A6A6" w:themeColor="text1" w:themeTint="99"/>
        <w:left w:val="single" w:sz="4" w:space="0" w:color="A6A6A6" w:themeColor="text1" w:themeTint="99"/>
        <w:bottom w:val="single" w:sz="4" w:space="0" w:color="A6A6A6" w:themeColor="text1" w:themeTint="99"/>
        <w:right w:val="single" w:sz="4" w:space="0" w:color="A6A6A6" w:themeColor="text1" w:themeTint="99"/>
        <w:insideH w:val="single" w:sz="4" w:space="0" w:color="A6A6A6" w:themeColor="text1" w:themeTint="99"/>
        <w:insideV w:val="single" w:sz="4" w:space="0" w:color="A6A6A6" w:themeColor="text1" w:themeTint="99"/>
      </w:tblBorders>
    </w:tblPr>
    <w:tblStylePr w:type="firstRow">
      <w:rPr>
        <w:b/>
        <w:bCs/>
      </w:rPr>
      <w:tblPr/>
      <w:tcPr>
        <w:tcBorders>
          <w:bottom w:val="single" w:sz="12" w:space="0" w:color="A6A6A6" w:themeColor="text1" w:themeTint="99"/>
        </w:tcBorders>
      </w:tcPr>
    </w:tblStylePr>
    <w:tblStylePr w:type="lastRow">
      <w:rPr>
        <w:b/>
        <w:bCs/>
      </w:rPr>
      <w:tblPr/>
      <w:tcPr>
        <w:tcBorders>
          <w:top w:val="double" w:sz="4" w:space="0" w:color="A6A6A6" w:themeColor="text1" w:themeTint="99"/>
        </w:tcBorders>
      </w:tcPr>
    </w:tblStylePr>
    <w:tblStylePr w:type="firstCol">
      <w:rPr>
        <w:b/>
        <w:bCs/>
      </w:rPr>
    </w:tblStylePr>
    <w:tblStylePr w:type="lastCol">
      <w:rPr>
        <w:b/>
        <w:bCs/>
      </w:rPr>
    </w:tblStylePr>
    <w:tblStylePr w:type="band1Vert">
      <w:tblPr/>
      <w:tcPr>
        <w:shd w:val="clear" w:color="auto" w:fill="E1E1E1" w:themeFill="text1" w:themeFillTint="33"/>
      </w:tcPr>
    </w:tblStylePr>
    <w:tblStylePr w:type="band1Horz">
      <w:tblPr/>
      <w:tcPr>
        <w:shd w:val="clear" w:color="auto" w:fill="E1E1E1" w:themeFill="text1" w:themeFillTint="33"/>
      </w:tcPr>
    </w:tblStylePr>
  </w:style>
  <w:style w:type="paragraph" w:styleId="TOC1">
    <w:name w:val="toc 1"/>
    <w:basedOn w:val="Normal"/>
    <w:next w:val="Normal"/>
    <w:link w:val="TOC1Char"/>
    <w:autoRedefine/>
    <w:uiPriority w:val="39"/>
    <w:unhideWhenUsed/>
    <w:rsid w:val="006F6C4B"/>
    <w:pPr>
      <w:spacing w:after="100"/>
    </w:pPr>
  </w:style>
  <w:style w:type="paragraph" w:styleId="TOC2">
    <w:name w:val="toc 2"/>
    <w:basedOn w:val="Normal"/>
    <w:next w:val="Normal"/>
    <w:link w:val="TOC2Char"/>
    <w:autoRedefine/>
    <w:uiPriority w:val="39"/>
    <w:unhideWhenUsed/>
    <w:rsid w:val="006F6C4B"/>
    <w:pPr>
      <w:spacing w:after="100"/>
      <w:ind w:left="220"/>
    </w:pPr>
  </w:style>
  <w:style w:type="paragraph" w:styleId="TOC3">
    <w:name w:val="toc 3"/>
    <w:basedOn w:val="Normal"/>
    <w:next w:val="Normal"/>
    <w:autoRedefine/>
    <w:uiPriority w:val="39"/>
    <w:unhideWhenUsed/>
    <w:rsid w:val="006F6C4B"/>
    <w:pPr>
      <w:spacing w:after="100"/>
      <w:ind w:left="440"/>
    </w:pPr>
  </w:style>
  <w:style w:type="character" w:styleId="Hyperlink">
    <w:name w:val="Hyperlink"/>
    <w:basedOn w:val="DefaultParagraphFont"/>
    <w:uiPriority w:val="99"/>
    <w:unhideWhenUsed/>
    <w:rsid w:val="006F6C4B"/>
    <w:rPr>
      <w:color w:val="689EC8" w:themeColor="hyperlink"/>
      <w:u w:val="single"/>
    </w:rPr>
  </w:style>
  <w:style w:type="table" w:styleId="PlainTable2">
    <w:name w:val="Plain Table 2"/>
    <w:basedOn w:val="TableNormal"/>
    <w:uiPriority w:val="42"/>
    <w:rsid w:val="006F6C4B"/>
    <w:pPr>
      <w:spacing w:after="0" w:line="240" w:lineRule="auto"/>
    </w:pPr>
    <w:tblPr>
      <w:tblStyleRowBandSize w:val="1"/>
      <w:tblStyleColBandSize w:val="1"/>
      <w:tblBorders>
        <w:top w:val="single" w:sz="4" w:space="0" w:color="B5B5B5" w:themeColor="text1" w:themeTint="80"/>
        <w:bottom w:val="single" w:sz="4" w:space="0" w:color="B5B5B5" w:themeColor="text1" w:themeTint="80"/>
      </w:tblBorders>
    </w:tblPr>
    <w:tblStylePr w:type="firstRow">
      <w:rPr>
        <w:b/>
        <w:bCs/>
      </w:rPr>
      <w:tblPr/>
      <w:tcPr>
        <w:tcBorders>
          <w:bottom w:val="single" w:sz="4" w:space="0" w:color="B5B5B5" w:themeColor="text1" w:themeTint="80"/>
        </w:tcBorders>
      </w:tcPr>
    </w:tblStylePr>
    <w:tblStylePr w:type="lastRow">
      <w:rPr>
        <w:b/>
        <w:bCs/>
      </w:rPr>
      <w:tblPr/>
      <w:tcPr>
        <w:tcBorders>
          <w:top w:val="single" w:sz="4" w:space="0" w:color="B5B5B5" w:themeColor="text1" w:themeTint="80"/>
        </w:tcBorders>
      </w:tcPr>
    </w:tblStylePr>
    <w:tblStylePr w:type="firstCol">
      <w:rPr>
        <w:b/>
        <w:bCs/>
      </w:rPr>
    </w:tblStylePr>
    <w:tblStylePr w:type="lastCol">
      <w:rPr>
        <w:b/>
        <w:bCs/>
      </w:rPr>
    </w:tblStylePr>
    <w:tblStylePr w:type="band1Vert">
      <w:tblPr/>
      <w:tcPr>
        <w:tcBorders>
          <w:left w:val="single" w:sz="4" w:space="0" w:color="B5B5B5" w:themeColor="text1" w:themeTint="80"/>
          <w:right w:val="single" w:sz="4" w:space="0" w:color="B5B5B5" w:themeColor="text1" w:themeTint="80"/>
        </w:tcBorders>
      </w:tcPr>
    </w:tblStylePr>
    <w:tblStylePr w:type="band2Vert">
      <w:tblPr/>
      <w:tcPr>
        <w:tcBorders>
          <w:left w:val="single" w:sz="4" w:space="0" w:color="B5B5B5" w:themeColor="text1" w:themeTint="80"/>
          <w:right w:val="single" w:sz="4" w:space="0" w:color="B5B5B5" w:themeColor="text1" w:themeTint="80"/>
        </w:tcBorders>
      </w:tcPr>
    </w:tblStylePr>
    <w:tblStylePr w:type="band1Horz">
      <w:tblPr/>
      <w:tcPr>
        <w:tcBorders>
          <w:top w:val="single" w:sz="4" w:space="0" w:color="B5B5B5" w:themeColor="text1" w:themeTint="80"/>
          <w:bottom w:val="single" w:sz="4" w:space="0" w:color="B5B5B5" w:themeColor="text1" w:themeTint="80"/>
        </w:tcBorders>
      </w:tcPr>
    </w:tblStylePr>
  </w:style>
  <w:style w:type="table" w:styleId="PlainTable5">
    <w:name w:val="Plain Table 5"/>
    <w:basedOn w:val="TableNormal"/>
    <w:uiPriority w:val="45"/>
    <w:rsid w:val="006F6C4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5B5B5"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5B5B5"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5B5B5"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5B5B5"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aliases w:val="Logis-simple"/>
    <w:basedOn w:val="TableNormal"/>
    <w:uiPriority w:val="43"/>
    <w:rsid w:val="00920329"/>
    <w:pPr>
      <w:spacing w:after="0" w:line="240" w:lineRule="auto"/>
    </w:pPr>
    <w:tblPr>
      <w:tblStyleRowBandSize w:val="1"/>
      <w:tblStyleColBandSize w:val="1"/>
      <w:tblBorders>
        <w:bottom w:val="single" w:sz="4" w:space="0" w:color="B5B5B5" w:themeColor="background2" w:themeShade="BF"/>
      </w:tblBorders>
    </w:tblPr>
    <w:tblStylePr w:type="firstRow">
      <w:rPr>
        <w:rFonts w:asciiTheme="majorHAnsi" w:hAnsiTheme="majorHAnsi"/>
        <w:b/>
        <w:bCs/>
        <w:caps w:val="0"/>
        <w:color w:val="6C6C6C" w:themeColor="text1"/>
      </w:rPr>
      <w:tblPr/>
      <w:tcPr>
        <w:tcBorders>
          <w:bottom w:val="single" w:sz="4" w:space="0" w:color="B5B5B5" w:themeColor="text1" w:themeTint="80"/>
        </w:tcBorders>
      </w:tcPr>
    </w:tblStylePr>
    <w:tblStylePr w:type="lastRow">
      <w:rPr>
        <w:b/>
        <w:bCs/>
        <w:caps/>
      </w:rPr>
      <w:tblPr/>
      <w:tcPr>
        <w:tcBorders>
          <w:top w:val="nil"/>
        </w:tcBorders>
      </w:tcPr>
    </w:tblStylePr>
    <w:tblStylePr w:type="firstCol">
      <w:rPr>
        <w:b/>
        <w:bCs/>
        <w:caps w:val="0"/>
        <w:color w:val="6C6C6C" w:themeColor="text1"/>
      </w:rPr>
      <w:tblPr/>
      <w:tcPr>
        <w:tcBorders>
          <w:right w:val="nil"/>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tx">
    <w:name w:val="tx"/>
    <w:basedOn w:val="DefaultParagraphFont"/>
    <w:rsid w:val="003D7311"/>
  </w:style>
  <w:style w:type="character" w:styleId="FollowedHyperlink">
    <w:name w:val="FollowedHyperlink"/>
    <w:basedOn w:val="DefaultParagraphFont"/>
    <w:uiPriority w:val="99"/>
    <w:semiHidden/>
    <w:unhideWhenUsed/>
    <w:rsid w:val="00F909F9"/>
    <w:rPr>
      <w:color w:val="B2B2B2" w:themeColor="followedHyperlink"/>
      <w:u w:val="single"/>
    </w:rPr>
  </w:style>
  <w:style w:type="paragraph" w:customStyle="1" w:styleId="Appendixh1">
    <w:name w:val="Appendix h1"/>
    <w:basedOn w:val="Heading1"/>
    <w:next w:val="Normal"/>
    <w:link w:val="Appendixh1Char"/>
    <w:uiPriority w:val="19"/>
    <w:qFormat/>
    <w:rsid w:val="00782E0A"/>
    <w:pPr>
      <w:numPr>
        <w:numId w:val="4"/>
      </w:numPr>
    </w:pPr>
  </w:style>
  <w:style w:type="numbering" w:customStyle="1" w:styleId="Appendixheadings">
    <w:name w:val="Appendix headings"/>
    <w:uiPriority w:val="99"/>
    <w:rsid w:val="005D3470"/>
    <w:pPr>
      <w:numPr>
        <w:numId w:val="3"/>
      </w:numPr>
    </w:pPr>
  </w:style>
  <w:style w:type="paragraph" w:customStyle="1" w:styleId="Appendixh2">
    <w:name w:val="Appendix h2"/>
    <w:basedOn w:val="Heading2"/>
    <w:next w:val="Normal"/>
    <w:link w:val="Appendixh2Char"/>
    <w:uiPriority w:val="19"/>
    <w:qFormat/>
    <w:rsid w:val="00DE61F6"/>
    <w:pPr>
      <w:numPr>
        <w:numId w:val="4"/>
      </w:numPr>
    </w:pPr>
  </w:style>
  <w:style w:type="paragraph" w:customStyle="1" w:styleId="Appendixh3">
    <w:name w:val="Appendix h3"/>
    <w:basedOn w:val="Heading3"/>
    <w:next w:val="Normal"/>
    <w:link w:val="Appendixh3Char"/>
    <w:uiPriority w:val="19"/>
    <w:qFormat/>
    <w:rsid w:val="00DE61F6"/>
    <w:pPr>
      <w:numPr>
        <w:numId w:val="4"/>
      </w:numPr>
    </w:pPr>
  </w:style>
  <w:style w:type="character" w:customStyle="1" w:styleId="Appendixh1Char">
    <w:name w:val="Appendix h1 Char"/>
    <w:basedOn w:val="Heading1Char"/>
    <w:link w:val="Appendixh1"/>
    <w:uiPriority w:val="19"/>
    <w:rsid w:val="00B036DD"/>
    <w:rPr>
      <w:rFonts w:asciiTheme="majorHAnsi" w:eastAsiaTheme="majorEastAsia" w:hAnsiTheme="majorHAnsi" w:cstheme="majorBidi"/>
      <w:b/>
      <w:bCs/>
      <w:caps/>
      <w:color w:val="auto"/>
      <w:sz w:val="28"/>
      <w:szCs w:val="36"/>
    </w:rPr>
  </w:style>
  <w:style w:type="character" w:customStyle="1" w:styleId="Appendixh2Char">
    <w:name w:val="Appendix h2 Char"/>
    <w:basedOn w:val="Appendixh1Char"/>
    <w:link w:val="Appendixh2"/>
    <w:uiPriority w:val="19"/>
    <w:rsid w:val="00B036DD"/>
    <w:rPr>
      <w:rFonts w:asciiTheme="majorHAnsi" w:eastAsiaTheme="majorEastAsia" w:hAnsiTheme="majorHAnsi" w:cstheme="majorBidi"/>
      <w:b w:val="0"/>
      <w:bCs w:val="0"/>
      <w:caps/>
      <w:color w:val="auto"/>
      <w:sz w:val="28"/>
      <w:szCs w:val="28"/>
    </w:rPr>
  </w:style>
  <w:style w:type="character" w:customStyle="1" w:styleId="Appendixh3Char">
    <w:name w:val="Appendix h3 Char"/>
    <w:basedOn w:val="Appendixh2Char"/>
    <w:link w:val="Appendixh3"/>
    <w:uiPriority w:val="19"/>
    <w:rsid w:val="00B036DD"/>
    <w:rPr>
      <w:rFonts w:asciiTheme="majorHAnsi" w:eastAsiaTheme="majorEastAsia" w:hAnsiTheme="majorHAnsi" w:cstheme="majorBidi"/>
      <w:b w:val="0"/>
      <w:bCs/>
      <w:caps w:val="0"/>
      <w:color w:val="auto"/>
      <w:sz w:val="28"/>
      <w:szCs w:val="28"/>
    </w:rPr>
  </w:style>
  <w:style w:type="paragraph" w:styleId="BalloonText">
    <w:name w:val="Balloon Text"/>
    <w:basedOn w:val="Normal"/>
    <w:link w:val="BalloonTextChar"/>
    <w:uiPriority w:val="99"/>
    <w:semiHidden/>
    <w:unhideWhenUsed/>
    <w:rsid w:val="00EB76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760D"/>
    <w:rPr>
      <w:rFonts w:ascii="Segoe UI" w:hAnsi="Segoe UI" w:cs="Segoe UI"/>
      <w:sz w:val="18"/>
      <w:szCs w:val="18"/>
    </w:rPr>
  </w:style>
  <w:style w:type="paragraph" w:styleId="NormalWeb">
    <w:name w:val="Normal (Web)"/>
    <w:basedOn w:val="Normal"/>
    <w:uiPriority w:val="99"/>
    <w:semiHidden/>
    <w:unhideWhenUsed/>
    <w:rsid w:val="006C570E"/>
    <w:pPr>
      <w:spacing w:before="100" w:beforeAutospacing="1" w:after="100" w:afterAutospacing="1" w:line="240" w:lineRule="auto"/>
    </w:pPr>
    <w:rPr>
      <w:rFonts w:ascii="Times New Roman" w:eastAsia="Times New Roman" w:hAnsi="Times New Roman" w:cs="Times New Roman"/>
      <w:sz w:val="24"/>
      <w:szCs w:val="24"/>
      <w:lang w:val="da-DK" w:eastAsia="da-DK"/>
    </w:rPr>
  </w:style>
  <w:style w:type="paragraph" w:customStyle="1" w:styleId="Cmsor">
    <w:name w:val="Címsor"/>
    <w:basedOn w:val="Normal"/>
    <w:next w:val="BodyText"/>
    <w:link w:val="CmsorChar"/>
    <w:rsid w:val="00E42C48"/>
    <w:pPr>
      <w:keepNext/>
      <w:spacing w:before="240" w:after="120" w:line="240" w:lineRule="auto"/>
    </w:pPr>
    <w:rPr>
      <w:rFonts w:eastAsia="Microsoft YaHei"/>
      <w:b/>
      <w:color w:val="auto"/>
      <w:sz w:val="28"/>
      <w:szCs w:val="28"/>
      <w:lang w:val="en-GB" w:eastAsia="en-GB"/>
    </w:rPr>
  </w:style>
  <w:style w:type="paragraph" w:styleId="BodyText">
    <w:name w:val="Body Text"/>
    <w:basedOn w:val="Normal"/>
    <w:link w:val="BodyTextChar"/>
    <w:rsid w:val="00E42C48"/>
    <w:pPr>
      <w:spacing w:after="120" w:line="240" w:lineRule="auto"/>
    </w:pPr>
    <w:rPr>
      <w:color w:val="auto"/>
      <w:lang w:val="en-GB" w:eastAsia="en-GB"/>
    </w:rPr>
  </w:style>
  <w:style w:type="character" w:customStyle="1" w:styleId="BodyTextChar">
    <w:name w:val="Body Text Char"/>
    <w:basedOn w:val="DefaultParagraphFont"/>
    <w:link w:val="BodyText"/>
    <w:rsid w:val="00E42C48"/>
    <w:rPr>
      <w:color w:val="auto"/>
      <w:sz w:val="20"/>
      <w:lang w:val="en-GB" w:eastAsia="en-GB"/>
    </w:rPr>
  </w:style>
  <w:style w:type="paragraph" w:styleId="List">
    <w:name w:val="List"/>
    <w:basedOn w:val="BodyText"/>
    <w:rsid w:val="00E42C48"/>
  </w:style>
  <w:style w:type="paragraph" w:customStyle="1" w:styleId="Felirat">
    <w:name w:val="Felirat"/>
    <w:basedOn w:val="Normal"/>
    <w:rsid w:val="00E42C48"/>
    <w:pPr>
      <w:suppressLineNumbers/>
      <w:spacing w:before="120" w:after="120" w:line="240" w:lineRule="auto"/>
    </w:pPr>
    <w:rPr>
      <w:i/>
      <w:iCs/>
      <w:color w:val="auto"/>
      <w:lang w:val="en-GB" w:eastAsia="en-GB"/>
    </w:rPr>
  </w:style>
  <w:style w:type="paragraph" w:customStyle="1" w:styleId="Trgymutat">
    <w:name w:val="Tárgymutató"/>
    <w:basedOn w:val="Normal"/>
    <w:rsid w:val="00E42C48"/>
    <w:pPr>
      <w:suppressLineNumbers/>
      <w:spacing w:after="0" w:line="240" w:lineRule="auto"/>
    </w:pPr>
    <w:rPr>
      <w:color w:val="auto"/>
      <w:lang w:val="en-GB" w:eastAsia="en-GB"/>
    </w:rPr>
  </w:style>
  <w:style w:type="paragraph" w:styleId="BodyTextFirstIndent">
    <w:name w:val="Body Text First Indent"/>
    <w:basedOn w:val="BodyText"/>
    <w:link w:val="BodyTextFirstIndentChar"/>
    <w:rsid w:val="00E42C48"/>
    <w:pPr>
      <w:spacing w:after="0"/>
      <w:ind w:firstLine="283"/>
    </w:pPr>
  </w:style>
  <w:style w:type="character" w:customStyle="1" w:styleId="BodyTextFirstIndentChar">
    <w:name w:val="Body Text First Indent Char"/>
    <w:basedOn w:val="BodyTextChar"/>
    <w:link w:val="BodyTextFirstIndent"/>
    <w:rsid w:val="00E42C48"/>
    <w:rPr>
      <w:color w:val="auto"/>
      <w:sz w:val="20"/>
      <w:lang w:val="en-GB" w:eastAsia="en-GB"/>
    </w:rPr>
  </w:style>
  <w:style w:type="paragraph" w:customStyle="1" w:styleId="Tblzattartalom">
    <w:name w:val="Táblázattartalom"/>
    <w:basedOn w:val="Normal"/>
    <w:link w:val="TblzattartalomChar"/>
    <w:rsid w:val="00E42C48"/>
    <w:pPr>
      <w:suppressLineNumbers/>
      <w:spacing w:after="0" w:line="240" w:lineRule="auto"/>
    </w:pPr>
    <w:rPr>
      <w:color w:val="auto"/>
      <w:lang w:val="en-GB" w:eastAsia="en-GB"/>
    </w:rPr>
  </w:style>
  <w:style w:type="paragraph" w:customStyle="1" w:styleId="Tblzatfejlc">
    <w:name w:val="Táblázatfejléc"/>
    <w:basedOn w:val="Tblzattartalom"/>
    <w:link w:val="TblzatfejlcChar"/>
    <w:rsid w:val="00E42C48"/>
    <w:pPr>
      <w:ind w:left="283"/>
      <w:textAlignment w:val="center"/>
    </w:pPr>
    <w:rPr>
      <w:b/>
      <w:bCs/>
      <w:color w:val="FFFFFF"/>
    </w:rPr>
  </w:style>
  <w:style w:type="paragraph" w:customStyle="1" w:styleId="Kerettartalom">
    <w:name w:val="Kerettartalom"/>
    <w:basedOn w:val="BodyText"/>
    <w:rsid w:val="00E42C48"/>
  </w:style>
  <w:style w:type="paragraph" w:customStyle="1" w:styleId="link">
    <w:name w:val="link"/>
    <w:basedOn w:val="Normal"/>
    <w:link w:val="linkChar"/>
    <w:rsid w:val="00E42C48"/>
    <w:pPr>
      <w:spacing w:after="0" w:line="240" w:lineRule="auto"/>
      <w:ind w:left="357"/>
    </w:pPr>
    <w:rPr>
      <w:color w:val="006600"/>
      <w:u w:val="single"/>
      <w:lang w:val="en-GB" w:eastAsia="en-GB"/>
    </w:rPr>
  </w:style>
  <w:style w:type="paragraph" w:customStyle="1" w:styleId="tableheadText">
    <w:name w:val="tableheadText"/>
    <w:basedOn w:val="Tblzatfejlc"/>
    <w:link w:val="tableheadTextChar"/>
    <w:rsid w:val="00E42C48"/>
    <w:pPr>
      <w:ind w:left="0"/>
      <w:jc w:val="center"/>
    </w:pPr>
  </w:style>
  <w:style w:type="character" w:customStyle="1" w:styleId="linkChar">
    <w:name w:val="link Char"/>
    <w:basedOn w:val="DefaultParagraphFont"/>
    <w:link w:val="link"/>
    <w:rsid w:val="00E42C48"/>
    <w:rPr>
      <w:color w:val="006600"/>
      <w:sz w:val="20"/>
      <w:u w:val="single"/>
      <w:lang w:val="en-GB" w:eastAsia="en-GB"/>
    </w:rPr>
  </w:style>
  <w:style w:type="character" w:customStyle="1" w:styleId="TblzattartalomChar">
    <w:name w:val="Táblázattartalom Char"/>
    <w:basedOn w:val="DefaultParagraphFont"/>
    <w:link w:val="Tblzattartalom"/>
    <w:rsid w:val="00E42C48"/>
    <w:rPr>
      <w:color w:val="auto"/>
      <w:sz w:val="20"/>
      <w:lang w:val="en-GB" w:eastAsia="en-GB"/>
    </w:rPr>
  </w:style>
  <w:style w:type="character" w:customStyle="1" w:styleId="TblzatfejlcChar">
    <w:name w:val="Táblázatfejléc Char"/>
    <w:basedOn w:val="TblzattartalomChar"/>
    <w:link w:val="Tblzatfejlc"/>
    <w:rsid w:val="00E42C48"/>
    <w:rPr>
      <w:b/>
      <w:bCs/>
      <w:color w:val="FFFFFF"/>
      <w:sz w:val="20"/>
      <w:lang w:val="en-GB" w:eastAsia="en-GB"/>
    </w:rPr>
  </w:style>
  <w:style w:type="character" w:customStyle="1" w:styleId="tableheadTextChar">
    <w:name w:val="tableheadText Char"/>
    <w:basedOn w:val="TblzatfejlcChar"/>
    <w:link w:val="tableheadText"/>
    <w:rsid w:val="00E42C48"/>
    <w:rPr>
      <w:b/>
      <w:bCs/>
      <w:color w:val="FFFFFF"/>
      <w:sz w:val="20"/>
      <w:lang w:val="en-GB" w:eastAsia="en-GB"/>
    </w:rPr>
  </w:style>
  <w:style w:type="paragraph" w:customStyle="1" w:styleId="heading20">
    <w:name w:val="heading 20"/>
    <w:basedOn w:val="Heading3"/>
    <w:link w:val="Heading2Char"/>
    <w:rsid w:val="00E42C48"/>
    <w:pPr>
      <w:keepNext w:val="0"/>
      <w:keepLines w:val="0"/>
      <w:spacing w:before="200" w:after="80" w:line="240" w:lineRule="auto"/>
      <w:ind w:left="720" w:hanging="720"/>
    </w:pPr>
    <w:rPr>
      <w:bCs w:val="0"/>
      <w:color w:val="008000"/>
      <w:sz w:val="24"/>
      <w:szCs w:val="24"/>
      <w:u w:color="3980BA" w:themeColor="accent1"/>
      <w:lang w:val="en-GB" w:eastAsia="en-GB"/>
    </w:rPr>
  </w:style>
  <w:style w:type="character" w:customStyle="1" w:styleId="CmsorChar">
    <w:name w:val="Címsor Char"/>
    <w:basedOn w:val="DefaultParagraphFont"/>
    <w:link w:val="Cmsor"/>
    <w:rsid w:val="00E42C48"/>
    <w:rPr>
      <w:rFonts w:eastAsia="Microsoft YaHei"/>
      <w:b/>
      <w:color w:val="auto"/>
      <w:sz w:val="28"/>
      <w:szCs w:val="28"/>
      <w:lang w:val="en-GB" w:eastAsia="en-GB"/>
    </w:rPr>
  </w:style>
  <w:style w:type="character" w:customStyle="1" w:styleId="Heading2Char">
    <w:name w:val="Heading 2 Char"/>
    <w:basedOn w:val="Heading3Char"/>
    <w:link w:val="heading20"/>
    <w:rsid w:val="00E42C48"/>
    <w:rPr>
      <w:rFonts w:asciiTheme="majorHAnsi" w:eastAsiaTheme="majorEastAsia" w:hAnsiTheme="majorHAnsi" w:cstheme="majorBidi"/>
      <w:bCs w:val="0"/>
      <w:color w:val="008000"/>
      <w:sz w:val="24"/>
      <w:szCs w:val="24"/>
      <w:u w:color="3980BA" w:themeColor="accent1"/>
      <w:lang w:val="en-GB" w:eastAsia="en-GB"/>
    </w:rPr>
  </w:style>
  <w:style w:type="character" w:customStyle="1" w:styleId="NoSpacingChar">
    <w:name w:val="No Spacing Char"/>
    <w:basedOn w:val="DefaultParagraphFont"/>
    <w:link w:val="NoSpacing"/>
    <w:uiPriority w:val="1"/>
    <w:rsid w:val="00E42C48"/>
    <w:rPr>
      <w:color w:val="A6A6A6" w:themeColor="text1" w:themeTint="99"/>
    </w:rPr>
  </w:style>
  <w:style w:type="paragraph" w:customStyle="1" w:styleId="tableheader">
    <w:name w:val="table header"/>
    <w:basedOn w:val="NoSpacing"/>
    <w:link w:val="tableheaderChar"/>
    <w:qFormat/>
    <w:rsid w:val="00E42C48"/>
    <w:pPr>
      <w:shd w:val="clear" w:color="auto" w:fill="006600"/>
      <w:jc w:val="center"/>
    </w:pPr>
    <w:rPr>
      <w:color w:val="FFFFFF" w:themeColor="background1"/>
      <w:sz w:val="20"/>
      <w:lang w:val="en-GB" w:eastAsia="en-GB"/>
    </w:rPr>
  </w:style>
  <w:style w:type="character" w:customStyle="1" w:styleId="tableheaderChar">
    <w:name w:val="table header Char"/>
    <w:basedOn w:val="NoSpacingChar"/>
    <w:link w:val="tableheader"/>
    <w:rsid w:val="00E42C48"/>
    <w:rPr>
      <w:color w:val="FFFFFF" w:themeColor="background1"/>
      <w:sz w:val="20"/>
      <w:shd w:val="clear" w:color="auto" w:fill="006600"/>
      <w:lang w:val="en-GB" w:eastAsia="en-GB"/>
    </w:rPr>
  </w:style>
  <w:style w:type="paragraph" w:customStyle="1" w:styleId="TOClevel1">
    <w:name w:val="TOClevel1"/>
    <w:basedOn w:val="TOC1"/>
    <w:link w:val="TOClevel1Char"/>
    <w:qFormat/>
    <w:rsid w:val="00E42C48"/>
    <w:pPr>
      <w:tabs>
        <w:tab w:val="left" w:pos="851"/>
        <w:tab w:val="right" w:leader="dot" w:pos="9628"/>
      </w:tabs>
      <w:spacing w:before="240" w:line="240" w:lineRule="auto"/>
      <w:ind w:firstLine="567"/>
    </w:pPr>
    <w:rPr>
      <w:color w:val="auto"/>
      <w:lang w:val="en-GB" w:eastAsia="en-GB"/>
    </w:rPr>
  </w:style>
  <w:style w:type="paragraph" w:customStyle="1" w:styleId="TOClevel2">
    <w:name w:val="TOClevel2"/>
    <w:basedOn w:val="TOC2"/>
    <w:link w:val="TOClevel2Char"/>
    <w:qFormat/>
    <w:rsid w:val="00E42C48"/>
    <w:pPr>
      <w:tabs>
        <w:tab w:val="left" w:pos="1560"/>
        <w:tab w:val="right" w:leader="dot" w:pos="9628"/>
      </w:tabs>
      <w:spacing w:line="240" w:lineRule="auto"/>
      <w:ind w:left="709"/>
    </w:pPr>
    <w:rPr>
      <w:noProof/>
      <w:color w:val="auto"/>
      <w:lang w:val="en-GB" w:eastAsia="en-GB"/>
    </w:rPr>
  </w:style>
  <w:style w:type="character" w:customStyle="1" w:styleId="TOC1Char">
    <w:name w:val="TOC 1 Char"/>
    <w:basedOn w:val="DefaultParagraphFont"/>
    <w:link w:val="TOC1"/>
    <w:uiPriority w:val="39"/>
    <w:rsid w:val="00E42C48"/>
    <w:rPr>
      <w:color w:val="2F413F" w:themeColor="text2"/>
      <w:sz w:val="20"/>
    </w:rPr>
  </w:style>
  <w:style w:type="character" w:customStyle="1" w:styleId="TOClevel1Char">
    <w:name w:val="TOClevel1 Char"/>
    <w:basedOn w:val="TOC1Char"/>
    <w:link w:val="TOClevel1"/>
    <w:rsid w:val="00E42C48"/>
    <w:rPr>
      <w:color w:val="auto"/>
      <w:sz w:val="20"/>
      <w:lang w:val="en-GB" w:eastAsia="en-GB"/>
    </w:rPr>
  </w:style>
  <w:style w:type="paragraph" w:customStyle="1" w:styleId="TableEmph">
    <w:name w:val="TableEmph"/>
    <w:basedOn w:val="NoSpacing"/>
    <w:link w:val="TableEmphChar"/>
    <w:qFormat/>
    <w:rsid w:val="00E42C48"/>
    <w:pPr>
      <w:jc w:val="center"/>
    </w:pPr>
    <w:rPr>
      <w:b/>
      <w:color w:val="auto"/>
      <w:sz w:val="20"/>
      <w:lang w:val="en-GB" w:eastAsia="en-GB"/>
    </w:rPr>
  </w:style>
  <w:style w:type="character" w:customStyle="1" w:styleId="TOC2Char">
    <w:name w:val="TOC 2 Char"/>
    <w:basedOn w:val="DefaultParagraphFont"/>
    <w:link w:val="TOC2"/>
    <w:uiPriority w:val="39"/>
    <w:rsid w:val="00E42C48"/>
    <w:rPr>
      <w:color w:val="2F413F" w:themeColor="text2"/>
      <w:sz w:val="20"/>
    </w:rPr>
  </w:style>
  <w:style w:type="character" w:customStyle="1" w:styleId="TOClevel2Char">
    <w:name w:val="TOClevel2 Char"/>
    <w:basedOn w:val="TOC2Char"/>
    <w:link w:val="TOClevel2"/>
    <w:rsid w:val="00E42C48"/>
    <w:rPr>
      <w:noProof/>
      <w:color w:val="auto"/>
      <w:sz w:val="20"/>
      <w:lang w:val="en-GB" w:eastAsia="en-GB"/>
    </w:rPr>
  </w:style>
  <w:style w:type="paragraph" w:customStyle="1" w:styleId="BulletedList">
    <w:name w:val="Bulleted List"/>
    <w:basedOn w:val="Normal"/>
    <w:link w:val="BulletedListChar"/>
    <w:qFormat/>
    <w:rsid w:val="00E42C48"/>
    <w:pPr>
      <w:numPr>
        <w:numId w:val="10"/>
      </w:numPr>
      <w:spacing w:after="0" w:line="276" w:lineRule="auto"/>
      <w:ind w:hanging="360"/>
    </w:pPr>
    <w:rPr>
      <w:color w:val="auto"/>
      <w:lang w:val="en-GB" w:eastAsia="en-GB"/>
    </w:rPr>
  </w:style>
  <w:style w:type="character" w:customStyle="1" w:styleId="TableEmphChar">
    <w:name w:val="TableEmph Char"/>
    <w:basedOn w:val="NoSpacingChar"/>
    <w:link w:val="TableEmph"/>
    <w:rsid w:val="00E42C48"/>
    <w:rPr>
      <w:b/>
      <w:color w:val="auto"/>
      <w:sz w:val="20"/>
      <w:lang w:val="en-GB" w:eastAsia="en-GB"/>
    </w:rPr>
  </w:style>
  <w:style w:type="paragraph" w:customStyle="1" w:styleId="docdesc">
    <w:name w:val="docdesc"/>
    <w:basedOn w:val="Normal"/>
    <w:link w:val="docdescChar"/>
    <w:qFormat/>
    <w:rsid w:val="00E42C48"/>
    <w:pPr>
      <w:spacing w:after="0" w:line="240" w:lineRule="auto"/>
      <w:ind w:left="1418" w:right="1274"/>
    </w:pPr>
    <w:rPr>
      <w:rFonts w:eastAsia="Verdana"/>
      <w:color w:val="auto"/>
      <w:sz w:val="22"/>
      <w:lang w:val="en-GB" w:eastAsia="en-GB"/>
    </w:rPr>
  </w:style>
  <w:style w:type="character" w:customStyle="1" w:styleId="BulletedListChar">
    <w:name w:val="Bulleted List Char"/>
    <w:basedOn w:val="DefaultParagraphFont"/>
    <w:link w:val="BulletedList"/>
    <w:rsid w:val="00E42C48"/>
    <w:rPr>
      <w:color w:val="auto"/>
      <w:sz w:val="20"/>
      <w:lang w:val="en-GB" w:eastAsia="en-GB"/>
    </w:rPr>
  </w:style>
  <w:style w:type="character" w:customStyle="1" w:styleId="docdescChar">
    <w:name w:val="docdesc Char"/>
    <w:basedOn w:val="DefaultParagraphFont"/>
    <w:link w:val="docdesc"/>
    <w:rsid w:val="00E42C48"/>
    <w:rPr>
      <w:rFonts w:eastAsia="Verdana"/>
      <w:color w:val="auto"/>
      <w:lang w:val="en-GB" w:eastAsia="en-GB"/>
    </w:rPr>
  </w:style>
  <w:style w:type="paragraph" w:customStyle="1" w:styleId="TableText">
    <w:name w:val="Table Text"/>
    <w:basedOn w:val="Normal"/>
    <w:link w:val="TableTextChar"/>
    <w:rsid w:val="00E42C48"/>
    <w:pPr>
      <w:spacing w:after="0" w:line="240" w:lineRule="auto"/>
      <w:ind w:firstLine="360"/>
    </w:pPr>
    <w:rPr>
      <w:rFonts w:ascii="Arial" w:eastAsia="Times New Roman" w:hAnsi="Arial" w:cs="Times New Roman"/>
      <w:color w:val="auto"/>
      <w:szCs w:val="24"/>
      <w:lang w:val="en-NZ" w:eastAsia="en-GB"/>
    </w:rPr>
  </w:style>
  <w:style w:type="character" w:customStyle="1" w:styleId="TableTextChar">
    <w:name w:val="Table Text Char"/>
    <w:basedOn w:val="DefaultParagraphFont"/>
    <w:link w:val="TableText"/>
    <w:rsid w:val="00E42C48"/>
    <w:rPr>
      <w:rFonts w:ascii="Arial" w:eastAsia="Times New Roman" w:hAnsi="Arial" w:cs="Times New Roman"/>
      <w:color w:val="auto"/>
      <w:sz w:val="20"/>
      <w:szCs w:val="24"/>
      <w:lang w:val="en-NZ" w:eastAsia="en-GB"/>
    </w:rPr>
  </w:style>
  <w:style w:type="paragraph" w:styleId="TOC4">
    <w:name w:val="toc 4"/>
    <w:basedOn w:val="Normal"/>
    <w:next w:val="Normal"/>
    <w:autoRedefine/>
    <w:uiPriority w:val="39"/>
    <w:unhideWhenUsed/>
    <w:rsid w:val="00E42C48"/>
    <w:pPr>
      <w:spacing w:after="0" w:line="240" w:lineRule="auto"/>
      <w:ind w:left="600"/>
    </w:pPr>
    <w:rPr>
      <w:color w:val="auto"/>
      <w:lang w:val="en-GB" w:eastAsia="en-GB"/>
    </w:rPr>
  </w:style>
  <w:style w:type="paragraph" w:styleId="TOC5">
    <w:name w:val="toc 5"/>
    <w:basedOn w:val="Normal"/>
    <w:next w:val="Normal"/>
    <w:autoRedefine/>
    <w:uiPriority w:val="39"/>
    <w:unhideWhenUsed/>
    <w:rsid w:val="00E42C48"/>
    <w:pPr>
      <w:spacing w:after="0" w:line="240" w:lineRule="auto"/>
      <w:ind w:left="800"/>
    </w:pPr>
    <w:rPr>
      <w:color w:val="auto"/>
      <w:lang w:val="en-GB" w:eastAsia="en-GB"/>
    </w:rPr>
  </w:style>
  <w:style w:type="paragraph" w:styleId="TOC6">
    <w:name w:val="toc 6"/>
    <w:basedOn w:val="Normal"/>
    <w:next w:val="Normal"/>
    <w:autoRedefine/>
    <w:uiPriority w:val="39"/>
    <w:unhideWhenUsed/>
    <w:rsid w:val="00E42C48"/>
    <w:pPr>
      <w:spacing w:after="0" w:line="240" w:lineRule="auto"/>
      <w:ind w:left="1000"/>
    </w:pPr>
    <w:rPr>
      <w:color w:val="auto"/>
      <w:lang w:val="en-GB" w:eastAsia="en-GB"/>
    </w:rPr>
  </w:style>
  <w:style w:type="paragraph" w:styleId="TOC7">
    <w:name w:val="toc 7"/>
    <w:basedOn w:val="Normal"/>
    <w:next w:val="Normal"/>
    <w:autoRedefine/>
    <w:uiPriority w:val="39"/>
    <w:unhideWhenUsed/>
    <w:rsid w:val="00E42C48"/>
    <w:pPr>
      <w:spacing w:after="0" w:line="240" w:lineRule="auto"/>
      <w:ind w:left="1200"/>
    </w:pPr>
    <w:rPr>
      <w:color w:val="auto"/>
      <w:lang w:val="en-GB" w:eastAsia="en-GB"/>
    </w:rPr>
  </w:style>
  <w:style w:type="paragraph" w:styleId="TOC8">
    <w:name w:val="toc 8"/>
    <w:basedOn w:val="Normal"/>
    <w:next w:val="Normal"/>
    <w:autoRedefine/>
    <w:uiPriority w:val="39"/>
    <w:unhideWhenUsed/>
    <w:rsid w:val="00E42C48"/>
    <w:pPr>
      <w:spacing w:after="0" w:line="240" w:lineRule="auto"/>
      <w:ind w:left="1400"/>
    </w:pPr>
    <w:rPr>
      <w:color w:val="auto"/>
      <w:lang w:val="en-GB" w:eastAsia="en-GB"/>
    </w:rPr>
  </w:style>
  <w:style w:type="paragraph" w:styleId="TOC9">
    <w:name w:val="toc 9"/>
    <w:basedOn w:val="Normal"/>
    <w:next w:val="Normal"/>
    <w:autoRedefine/>
    <w:uiPriority w:val="39"/>
    <w:unhideWhenUsed/>
    <w:rsid w:val="00E42C48"/>
    <w:pPr>
      <w:spacing w:after="0" w:line="240" w:lineRule="auto"/>
      <w:ind w:left="1600"/>
    </w:pPr>
    <w:rPr>
      <w:color w:val="auto"/>
      <w:lang w:val="en-GB" w:eastAsia="en-GB"/>
    </w:rPr>
  </w:style>
  <w:style w:type="paragraph" w:styleId="EnvelopeAddress">
    <w:name w:val="envelope address"/>
    <w:basedOn w:val="Normal"/>
    <w:semiHidden/>
    <w:rsid w:val="00E42C48"/>
    <w:pPr>
      <w:framePr w:w="7920" w:h="1980" w:hRule="exact" w:hSpace="180" w:wrap="auto" w:hAnchor="page" w:xAlign="center" w:yAlign="bottom"/>
      <w:spacing w:before="200" w:after="200" w:line="288" w:lineRule="auto"/>
      <w:ind w:left="2880"/>
      <w:jc w:val="both"/>
    </w:pPr>
    <w:rPr>
      <w:rFonts w:ascii="Calibri" w:eastAsia="Times New Roman" w:hAnsi="Calibri" w:cs="Arial"/>
      <w:color w:val="000000"/>
      <w:sz w:val="24"/>
      <w:lang w:val="en-NZ" w:eastAsia="en-US" w:bidi="en-US"/>
    </w:rPr>
  </w:style>
  <w:style w:type="character" w:styleId="CommentReference">
    <w:name w:val="annotation reference"/>
    <w:basedOn w:val="DefaultParagraphFont"/>
    <w:uiPriority w:val="99"/>
    <w:semiHidden/>
    <w:unhideWhenUsed/>
    <w:rsid w:val="00E42C48"/>
    <w:rPr>
      <w:sz w:val="16"/>
      <w:szCs w:val="16"/>
    </w:rPr>
  </w:style>
  <w:style w:type="paragraph" w:styleId="CommentText">
    <w:name w:val="annotation text"/>
    <w:basedOn w:val="Normal"/>
    <w:link w:val="CommentTextChar"/>
    <w:uiPriority w:val="99"/>
    <w:semiHidden/>
    <w:unhideWhenUsed/>
    <w:rsid w:val="00E42C48"/>
    <w:pPr>
      <w:spacing w:after="0" w:line="240" w:lineRule="auto"/>
    </w:pPr>
    <w:rPr>
      <w:color w:val="auto"/>
      <w:szCs w:val="20"/>
      <w:lang w:val="en-GB" w:eastAsia="en-GB"/>
    </w:rPr>
  </w:style>
  <w:style w:type="character" w:customStyle="1" w:styleId="CommentTextChar">
    <w:name w:val="Comment Text Char"/>
    <w:basedOn w:val="DefaultParagraphFont"/>
    <w:link w:val="CommentText"/>
    <w:uiPriority w:val="99"/>
    <w:semiHidden/>
    <w:rsid w:val="00E42C48"/>
    <w:rPr>
      <w:color w:val="auto"/>
      <w:sz w:val="20"/>
      <w:szCs w:val="20"/>
      <w:lang w:val="en-GB" w:eastAsia="en-GB"/>
    </w:rPr>
  </w:style>
  <w:style w:type="paragraph" w:styleId="CommentSubject">
    <w:name w:val="annotation subject"/>
    <w:basedOn w:val="CommentText"/>
    <w:next w:val="CommentText"/>
    <w:link w:val="CommentSubjectChar"/>
    <w:uiPriority w:val="99"/>
    <w:semiHidden/>
    <w:unhideWhenUsed/>
    <w:rsid w:val="00E42C48"/>
    <w:rPr>
      <w:b/>
      <w:bCs/>
    </w:rPr>
  </w:style>
  <w:style w:type="character" w:customStyle="1" w:styleId="CommentSubjectChar">
    <w:name w:val="Comment Subject Char"/>
    <w:basedOn w:val="CommentTextChar"/>
    <w:link w:val="CommentSubject"/>
    <w:uiPriority w:val="99"/>
    <w:semiHidden/>
    <w:rsid w:val="00E42C48"/>
    <w:rPr>
      <w:b/>
      <w:bCs/>
      <w:color w:val="auto"/>
      <w:sz w:val="20"/>
      <w:szCs w:val="20"/>
      <w:lang w:val="en-GB" w:eastAsia="en-GB"/>
    </w:rPr>
  </w:style>
  <w:style w:type="paragraph" w:customStyle="1" w:styleId="XML">
    <w:name w:val="XML"/>
    <w:basedOn w:val="Normal"/>
    <w:link w:val="XMLChar"/>
    <w:qFormat/>
    <w:rsid w:val="00E42C48"/>
    <w:pPr>
      <w:autoSpaceDE w:val="0"/>
      <w:autoSpaceDN w:val="0"/>
      <w:adjustRightInd w:val="0"/>
      <w:spacing w:after="0" w:line="240" w:lineRule="auto"/>
    </w:pPr>
    <w:rPr>
      <w:rFonts w:ascii="Consolas" w:hAnsi="Consolas" w:cs="Consolas"/>
      <w:noProof/>
      <w:color w:val="0000FF"/>
      <w:sz w:val="19"/>
      <w:szCs w:val="19"/>
      <w:lang w:val="da-DK" w:eastAsia="en-GB"/>
    </w:rPr>
  </w:style>
  <w:style w:type="character" w:customStyle="1" w:styleId="XMLChar">
    <w:name w:val="XML Char"/>
    <w:basedOn w:val="DefaultParagraphFont"/>
    <w:link w:val="XML"/>
    <w:rsid w:val="00E42C48"/>
    <w:rPr>
      <w:rFonts w:ascii="Consolas" w:hAnsi="Consolas" w:cs="Consolas"/>
      <w:noProof/>
      <w:color w:val="0000FF"/>
      <w:sz w:val="19"/>
      <w:szCs w:val="19"/>
      <w:lang w:val="da-DK" w:eastAsia="en-GB"/>
    </w:rPr>
  </w:style>
  <w:style w:type="paragraph" w:styleId="HTMLPreformatted">
    <w:name w:val="HTML Preformatted"/>
    <w:basedOn w:val="Normal"/>
    <w:link w:val="HTMLPreformattedChar"/>
    <w:uiPriority w:val="99"/>
    <w:unhideWhenUsed/>
    <w:rsid w:val="00E42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Cs w:val="20"/>
      <w:lang w:val="da-DK" w:eastAsia="da-DK"/>
    </w:rPr>
  </w:style>
  <w:style w:type="character" w:customStyle="1" w:styleId="HTMLPreformattedChar">
    <w:name w:val="HTML Preformatted Char"/>
    <w:basedOn w:val="DefaultParagraphFont"/>
    <w:link w:val="HTMLPreformatted"/>
    <w:uiPriority w:val="99"/>
    <w:rsid w:val="00E42C48"/>
    <w:rPr>
      <w:rFonts w:ascii="Courier New" w:eastAsia="Times New Roman" w:hAnsi="Courier New" w:cs="Courier New"/>
      <w:color w:val="auto"/>
      <w:sz w:val="20"/>
      <w:szCs w:val="20"/>
      <w:lang w:val="da-DK"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735805">
      <w:bodyDiv w:val="1"/>
      <w:marLeft w:val="0"/>
      <w:marRight w:val="0"/>
      <w:marTop w:val="0"/>
      <w:marBottom w:val="0"/>
      <w:divBdr>
        <w:top w:val="none" w:sz="0" w:space="0" w:color="auto"/>
        <w:left w:val="none" w:sz="0" w:space="0" w:color="auto"/>
        <w:bottom w:val="none" w:sz="0" w:space="0" w:color="auto"/>
        <w:right w:val="none" w:sz="0" w:space="0" w:color="auto"/>
      </w:divBdr>
    </w:div>
    <w:div w:id="1082068887">
      <w:bodyDiv w:val="1"/>
      <w:marLeft w:val="0"/>
      <w:marRight w:val="0"/>
      <w:marTop w:val="0"/>
      <w:marBottom w:val="0"/>
      <w:divBdr>
        <w:top w:val="none" w:sz="0" w:space="0" w:color="auto"/>
        <w:left w:val="none" w:sz="0" w:space="0" w:color="auto"/>
        <w:bottom w:val="none" w:sz="0" w:space="0" w:color="auto"/>
        <w:right w:val="none" w:sz="0" w:space="0" w:color="auto"/>
      </w:divBdr>
    </w:div>
    <w:div w:id="1279875027">
      <w:bodyDiv w:val="1"/>
      <w:marLeft w:val="0"/>
      <w:marRight w:val="0"/>
      <w:marTop w:val="0"/>
      <w:marBottom w:val="0"/>
      <w:divBdr>
        <w:top w:val="none" w:sz="0" w:space="0" w:color="auto"/>
        <w:left w:val="none" w:sz="0" w:space="0" w:color="auto"/>
        <w:bottom w:val="none" w:sz="0" w:space="0" w:color="auto"/>
        <w:right w:val="none" w:sz="0" w:space="0" w:color="auto"/>
      </w:divBdr>
      <w:divsChild>
        <w:div w:id="2134710600">
          <w:marLeft w:val="0"/>
          <w:marRight w:val="0"/>
          <w:marTop w:val="0"/>
          <w:marBottom w:val="0"/>
          <w:divBdr>
            <w:top w:val="none" w:sz="0" w:space="0" w:color="auto"/>
            <w:left w:val="none" w:sz="0" w:space="0" w:color="auto"/>
            <w:bottom w:val="none" w:sz="0" w:space="0" w:color="auto"/>
            <w:right w:val="none" w:sz="0" w:space="0" w:color="auto"/>
          </w:divBdr>
        </w:div>
        <w:div w:id="1924757384">
          <w:marLeft w:val="0"/>
          <w:marRight w:val="0"/>
          <w:marTop w:val="0"/>
          <w:marBottom w:val="0"/>
          <w:divBdr>
            <w:top w:val="none" w:sz="0" w:space="0" w:color="auto"/>
            <w:left w:val="none" w:sz="0" w:space="0" w:color="auto"/>
            <w:bottom w:val="none" w:sz="0" w:space="0" w:color="auto"/>
            <w:right w:val="none" w:sz="0" w:space="0" w:color="auto"/>
          </w:divBdr>
        </w:div>
      </w:divsChild>
    </w:div>
    <w:div w:id="1340887547">
      <w:bodyDiv w:val="1"/>
      <w:marLeft w:val="0"/>
      <w:marRight w:val="0"/>
      <w:marTop w:val="0"/>
      <w:marBottom w:val="0"/>
      <w:divBdr>
        <w:top w:val="none" w:sz="0" w:space="0" w:color="auto"/>
        <w:left w:val="none" w:sz="0" w:space="0" w:color="auto"/>
        <w:bottom w:val="none" w:sz="0" w:space="0" w:color="auto"/>
        <w:right w:val="none" w:sz="0" w:space="0" w:color="auto"/>
      </w:divBdr>
      <w:divsChild>
        <w:div w:id="2034452989">
          <w:marLeft w:val="0"/>
          <w:marRight w:val="0"/>
          <w:marTop w:val="0"/>
          <w:marBottom w:val="0"/>
          <w:divBdr>
            <w:top w:val="none" w:sz="0" w:space="0" w:color="auto"/>
            <w:left w:val="none" w:sz="0" w:space="0" w:color="auto"/>
            <w:bottom w:val="none" w:sz="0" w:space="0" w:color="auto"/>
            <w:right w:val="none" w:sz="0" w:space="0" w:color="auto"/>
          </w:divBdr>
          <w:divsChild>
            <w:div w:id="589389732">
              <w:marLeft w:val="0"/>
              <w:marRight w:val="0"/>
              <w:marTop w:val="0"/>
              <w:marBottom w:val="0"/>
              <w:divBdr>
                <w:top w:val="none" w:sz="0" w:space="0" w:color="auto"/>
                <w:left w:val="none" w:sz="0" w:space="0" w:color="auto"/>
                <w:bottom w:val="none" w:sz="0" w:space="0" w:color="auto"/>
                <w:right w:val="none" w:sz="0" w:space="0" w:color="auto"/>
              </w:divBdr>
            </w:div>
            <w:div w:id="1185553426">
              <w:marLeft w:val="0"/>
              <w:marRight w:val="0"/>
              <w:marTop w:val="0"/>
              <w:marBottom w:val="0"/>
              <w:divBdr>
                <w:top w:val="none" w:sz="0" w:space="0" w:color="auto"/>
                <w:left w:val="none" w:sz="0" w:space="0" w:color="auto"/>
                <w:bottom w:val="none" w:sz="0" w:space="0" w:color="auto"/>
                <w:right w:val="none" w:sz="0" w:space="0" w:color="auto"/>
              </w:divBdr>
            </w:div>
          </w:divsChild>
        </w:div>
        <w:div w:id="1564173498">
          <w:marLeft w:val="0"/>
          <w:marRight w:val="0"/>
          <w:marTop w:val="0"/>
          <w:marBottom w:val="0"/>
          <w:divBdr>
            <w:top w:val="none" w:sz="0" w:space="0" w:color="auto"/>
            <w:left w:val="none" w:sz="0" w:space="0" w:color="auto"/>
            <w:bottom w:val="none" w:sz="0" w:space="0" w:color="auto"/>
            <w:right w:val="none" w:sz="0" w:space="0" w:color="auto"/>
          </w:divBdr>
          <w:divsChild>
            <w:div w:id="299070803">
              <w:marLeft w:val="0"/>
              <w:marRight w:val="0"/>
              <w:marTop w:val="0"/>
              <w:marBottom w:val="0"/>
              <w:divBdr>
                <w:top w:val="none" w:sz="0" w:space="0" w:color="auto"/>
                <w:left w:val="none" w:sz="0" w:space="0" w:color="auto"/>
                <w:bottom w:val="none" w:sz="0" w:space="0" w:color="auto"/>
                <w:right w:val="none" w:sz="0" w:space="0" w:color="auto"/>
              </w:divBdr>
            </w:div>
            <w:div w:id="22179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96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kh\Documents\Til%20BOX\New%20Template%20December%2029%202017\logis-2016-new%20v3.dotx" TargetMode="External"/></Relationships>
</file>

<file path=word/theme/theme1.xml><?xml version="1.0" encoding="utf-8"?>
<a:theme xmlns:a="http://schemas.openxmlformats.org/drawingml/2006/main" name="Logis2016-06">
  <a:themeElements>
    <a:clrScheme name="logis-blue2">
      <a:dk1>
        <a:srgbClr val="6C6C6C"/>
      </a:dk1>
      <a:lt1>
        <a:sysClr val="window" lastClr="FFFFFF"/>
      </a:lt1>
      <a:dk2>
        <a:srgbClr val="2F413F"/>
      </a:dk2>
      <a:lt2>
        <a:srgbClr val="F2F2F2"/>
      </a:lt2>
      <a:accent1>
        <a:srgbClr val="3980BA"/>
      </a:accent1>
      <a:accent2>
        <a:srgbClr val="B8C533"/>
      </a:accent2>
      <a:accent3>
        <a:srgbClr val="E16743"/>
      </a:accent3>
      <a:accent4>
        <a:srgbClr val="D9933E"/>
      </a:accent4>
      <a:accent5>
        <a:srgbClr val="689EC8"/>
      </a:accent5>
      <a:accent6>
        <a:srgbClr val="3980BA"/>
      </a:accent6>
      <a:hlink>
        <a:srgbClr val="689EC8"/>
      </a:hlink>
      <a:folHlink>
        <a:srgbClr val="B2B2B2"/>
      </a:folHlink>
    </a:clrScheme>
    <a:fontScheme name="Verdana_Century">
      <a:majorFont>
        <a:latin typeface="Verdana"/>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Logis-clean" id="{48F7EB4E-6A77-49A4-96C0-73B89A6F1AC2}" vid="{BC05B836-6560-4A69-A63A-F3FEC3D039B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6CB4F-E30C-4771-94AE-F7169303B6DE}">
  <ds:schemaRefs>
    <ds:schemaRef ds:uri="http://schemas.microsoft.com/sharepoint/v3/contenttype/forms"/>
  </ds:schemaRefs>
</ds:datastoreItem>
</file>

<file path=customXml/itemProps2.xml><?xml version="1.0" encoding="utf-8"?>
<ds:datastoreItem xmlns:ds="http://schemas.openxmlformats.org/officeDocument/2006/customXml" ds:itemID="{C5246ADC-F343-4DE3-85EA-E30C4CBE3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logis-2016-new v3.dotx</Template>
  <TotalTime>82</TotalTime>
  <Pages>25</Pages>
  <Words>4532</Words>
  <Characters>25839</Characters>
  <Application>Microsoft Office Word</Application>
  <DocSecurity>0</DocSecurity>
  <Lines>215</Lines>
  <Paragraphs>60</Paragraphs>
  <ScaleCrop>false</ScaleCrop>
  <Company/>
  <LinksUpToDate>false</LinksUpToDate>
  <CharactersWithSpaces>30311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Niels Kristian Hansen</dc:creator>
  <cp:keywords/>
  <cp:lastModifiedBy>Richard Hoover</cp:lastModifiedBy>
  <cp:revision>53</cp:revision>
  <cp:lastPrinted>2016-10-28T11:29:00Z</cp:lastPrinted>
  <dcterms:created xsi:type="dcterms:W3CDTF">2021-07-08T13:37:00Z</dcterms:created>
  <dcterms:modified xsi:type="dcterms:W3CDTF">2025-12-03T16:28:00Z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TC034577059991</vt:lpwstr>
  </property>
</Properties>
</file>